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DA95" w14:textId="716BFDAA" w:rsidR="00F14ADC" w:rsidRDefault="001A2300" w:rsidP="00F14ADC">
      <w:pPr>
        <w:jc w:val="both"/>
        <w:rPr>
          <w:rFonts w:ascii="Arial" w:hAnsi="Arial" w:cs="Arial"/>
          <w:color w:val="FFFF00"/>
        </w:rPr>
      </w:pPr>
      <w:r w:rsidRPr="00164FD5">
        <w:rPr>
          <w:rFonts w:ascii="Arial" w:hAnsi="Arial" w:cs="Arial"/>
        </w:rPr>
        <w:t xml:space="preserve"> </w:t>
      </w:r>
      <w:r w:rsidR="00090040" w:rsidRPr="00164FD5">
        <w:rPr>
          <w:rFonts w:ascii="Arial" w:hAnsi="Arial" w:cs="Arial"/>
        </w:rPr>
        <w:t xml:space="preserve">Código de </w:t>
      </w:r>
      <w:r w:rsidR="00317748">
        <w:rPr>
          <w:rFonts w:ascii="Arial" w:hAnsi="Arial" w:cs="Arial"/>
        </w:rPr>
        <w:t>Documento</w:t>
      </w:r>
      <w:r w:rsidR="006E17AF">
        <w:rPr>
          <w:rFonts w:ascii="Arial" w:hAnsi="Arial" w:cs="Arial"/>
        </w:rPr>
        <w:t xml:space="preserve">:      </w:t>
      </w:r>
      <w:r w:rsidR="00CA6CA4">
        <w:rPr>
          <w:rFonts w:ascii="Arial" w:hAnsi="Arial" w:cs="Arial"/>
        </w:rPr>
        <w:t>15052</w:t>
      </w:r>
      <w:r w:rsidR="00317748">
        <w:rPr>
          <w:rFonts w:ascii="Arial" w:hAnsi="Arial" w:cs="Arial"/>
        </w:rPr>
        <w:tab/>
      </w:r>
      <w:r w:rsidR="00317748">
        <w:rPr>
          <w:rFonts w:ascii="Arial" w:hAnsi="Arial" w:cs="Arial"/>
        </w:rPr>
        <w:tab/>
      </w:r>
      <w:proofErr w:type="spellStart"/>
      <w:r w:rsidR="00F14ADC" w:rsidRPr="00F14ADC">
        <w:rPr>
          <w:szCs w:val="20"/>
        </w:rPr>
        <w:t>Nº</w:t>
      </w:r>
      <w:proofErr w:type="spellEnd"/>
      <w:r w:rsidR="00F14ADC" w:rsidRPr="00826A4F">
        <w:rPr>
          <w:szCs w:val="20"/>
        </w:rPr>
        <w:t xml:space="preserve"> PASE</w:t>
      </w:r>
      <w:r w:rsidR="00F14ADC">
        <w:rPr>
          <w:sz w:val="16"/>
          <w:szCs w:val="16"/>
        </w:rPr>
        <w:t>:</w:t>
      </w:r>
      <w:r w:rsidR="00317748">
        <w:rPr>
          <w:rFonts w:ascii="Arial" w:hAnsi="Arial" w:cs="Arial"/>
        </w:rPr>
        <w:tab/>
      </w:r>
      <w:r w:rsidR="00317748" w:rsidRPr="00317748">
        <w:rPr>
          <w:rFonts w:ascii="Arial" w:hAnsi="Arial" w:cs="Arial"/>
          <w:b/>
        </w:rPr>
        <w:tab/>
      </w:r>
      <w:r w:rsidR="00317748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4A0F3A" w:rsidRPr="004A0F3A">
        <w:rPr>
          <w:rFonts w:ascii="Arial" w:hAnsi="Arial" w:cs="Arial"/>
          <w:color w:val="FF0000"/>
          <w:u w:val="single"/>
        </w:rPr>
        <w:t xml:space="preserve">    </w:t>
      </w:r>
    </w:p>
    <w:p w14:paraId="62575BEC" w14:textId="77777777" w:rsidR="006E17AF" w:rsidRDefault="000A76E9" w:rsidP="006E17AF">
      <w:pPr>
        <w:ind w:left="2880" w:firstLine="720"/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</w:rPr>
        <w:t xml:space="preserve">          </w:t>
      </w:r>
      <w:r w:rsidR="006E17AF">
        <w:rPr>
          <w:rFonts w:ascii="Arial" w:hAnsi="Arial" w:cs="Arial"/>
        </w:rPr>
        <w:tab/>
      </w:r>
      <w:r w:rsidR="001679E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</w:t>
      </w:r>
    </w:p>
    <w:p w14:paraId="4C6E45C0" w14:textId="28E1525E" w:rsidR="00FC778F" w:rsidRPr="006E17AF" w:rsidRDefault="001679EE" w:rsidP="006E17AF">
      <w:pPr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  <w:szCs w:val="20"/>
        </w:rPr>
        <w:t xml:space="preserve">Desarrollado con Proveedor </w:t>
      </w:r>
      <w:r>
        <w:rPr>
          <w:rFonts w:ascii="Arial" w:hAnsi="Arial" w:cs="Arial"/>
          <w:szCs w:val="20"/>
        </w:rPr>
        <w:tab/>
        <w:t xml:space="preserve">   </w:t>
      </w:r>
      <w:r w:rsidR="00FC778F" w:rsidRPr="00B2142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bCs w:val="0"/>
          <w:szCs w:val="20"/>
        </w:rPr>
        <w:object w:dxaOrig="1440" w:dyaOrig="1440" w14:anchorId="4851EC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27.75pt;height:19.5pt" o:ole="">
            <v:imagedata r:id="rId11" o:title=""/>
          </v:shape>
          <w:control r:id="rId12" w:name="CheckBox6" w:shapeid="_x0000_i1069"/>
        </w:object>
      </w:r>
      <w:r>
        <w:rPr>
          <w:rFonts w:ascii="Arial" w:hAnsi="Arial" w:cs="Arial"/>
          <w:szCs w:val="20"/>
        </w:rPr>
        <w:t xml:space="preserve">     </w:t>
      </w:r>
      <w:r>
        <w:rPr>
          <w:rFonts w:ascii="Arial" w:hAnsi="Arial" w:cs="Arial"/>
          <w:bCs w:val="0"/>
          <w:szCs w:val="20"/>
        </w:rPr>
        <w:object w:dxaOrig="1440" w:dyaOrig="1440" w14:anchorId="09E3455B">
          <v:shape id="_x0000_i1071" type="#_x0000_t75" style="width:33pt;height:19.5pt" o:ole="">
            <v:imagedata r:id="rId13" o:title=""/>
          </v:shape>
          <w:control r:id="rId14" w:name="CheckBox7" w:shapeid="_x0000_i1071"/>
        </w:object>
      </w:r>
    </w:p>
    <w:p w14:paraId="3D76A87F" w14:textId="77777777" w:rsidR="001679EE" w:rsidRDefault="001679EE" w:rsidP="00D919ED">
      <w:pPr>
        <w:jc w:val="both"/>
        <w:rPr>
          <w:rFonts w:ascii="Arial" w:hAnsi="Arial" w:cs="Arial"/>
          <w:b/>
        </w:rPr>
      </w:pPr>
    </w:p>
    <w:p w14:paraId="0C2AF07F" w14:textId="77777777" w:rsidR="000A76E9" w:rsidRPr="000A76E9" w:rsidRDefault="009B5E57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Datos Generales</w:t>
      </w:r>
      <w:r w:rsidR="00815540" w:rsidRPr="00B21428">
        <w:rPr>
          <w:rFonts w:ascii="Arial" w:hAnsi="Arial" w:cs="Arial"/>
          <w:b/>
          <w:szCs w:val="20"/>
        </w:rPr>
        <w:t xml:space="preserve">  </w:t>
      </w:r>
      <w:r w:rsidR="00815540" w:rsidRPr="00B21428">
        <w:rPr>
          <w:rFonts w:ascii="Arial" w:hAnsi="Arial" w:cs="Arial"/>
          <w:szCs w:val="20"/>
        </w:rPr>
        <w:tab/>
      </w:r>
    </w:p>
    <w:p w14:paraId="6659023D" w14:textId="77777777" w:rsidR="009B5E57" w:rsidRPr="00B21428" w:rsidRDefault="00815540" w:rsidP="000A76E9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</w:p>
    <w:p w14:paraId="7FB7D0A6" w14:textId="1E5C1DBA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de Solicitud</w:t>
      </w:r>
      <w:r w:rsidR="00FD24A8">
        <w:rPr>
          <w:rFonts w:ascii="Arial" w:hAnsi="Arial" w:cs="Arial"/>
          <w:szCs w:val="20"/>
        </w:rPr>
        <w:t xml:space="preserve"> Pase</w:t>
      </w:r>
      <w:r w:rsidRPr="005553D1">
        <w:rPr>
          <w:rFonts w:ascii="Arial" w:hAnsi="Arial" w:cs="Arial"/>
          <w:szCs w:val="20"/>
        </w:rPr>
        <w:t>_____</w:t>
      </w:r>
      <w:r w:rsidR="00CA6CA4">
        <w:rPr>
          <w:rFonts w:ascii="Arial" w:hAnsi="Arial" w:cs="Arial"/>
          <w:szCs w:val="20"/>
        </w:rPr>
        <w:t>19/03/2024</w:t>
      </w:r>
      <w:r w:rsidRPr="005553D1">
        <w:rPr>
          <w:rFonts w:ascii="Arial" w:hAnsi="Arial" w:cs="Arial"/>
          <w:szCs w:val="20"/>
        </w:rPr>
        <w:t>________ Analista Solicitante ____</w:t>
      </w:r>
      <w:r w:rsidR="00CA6CA4">
        <w:rPr>
          <w:rFonts w:ascii="Arial" w:hAnsi="Arial" w:cs="Arial"/>
          <w:szCs w:val="20"/>
        </w:rPr>
        <w:t>Juan Gala</w:t>
      </w:r>
      <w:r w:rsidRPr="005553D1">
        <w:rPr>
          <w:rFonts w:ascii="Arial" w:hAnsi="Arial" w:cs="Arial"/>
          <w:szCs w:val="20"/>
        </w:rPr>
        <w:t>_____</w:t>
      </w:r>
      <w:r w:rsidR="00FA12D0">
        <w:rPr>
          <w:rFonts w:ascii="Arial" w:hAnsi="Arial" w:cs="Arial"/>
          <w:szCs w:val="20"/>
        </w:rPr>
        <w:t>_</w:t>
      </w:r>
    </w:p>
    <w:p w14:paraId="49CC5F20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06A1AFA" w14:textId="2A2DE5D3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bookmarkStart w:id="0" w:name="OLE_LINK1"/>
      <w:bookmarkStart w:id="1" w:name="OLE_LINK2"/>
      <w:r w:rsidRPr="005553D1">
        <w:rPr>
          <w:rFonts w:ascii="Arial" w:hAnsi="Arial" w:cs="Arial"/>
          <w:szCs w:val="20"/>
        </w:rPr>
        <w:t>Usuario Final ______</w:t>
      </w:r>
      <w:r w:rsidR="00CA6CA4">
        <w:rPr>
          <w:rFonts w:ascii="Arial" w:hAnsi="Arial" w:cs="Arial"/>
          <w:szCs w:val="20"/>
          <w:u w:val="single"/>
        </w:rPr>
        <w:t>Juan Gala</w:t>
      </w:r>
      <w:r w:rsidR="005C5A68">
        <w:rPr>
          <w:rFonts w:ascii="Arial" w:hAnsi="Arial" w:cs="Arial"/>
          <w:szCs w:val="20"/>
        </w:rPr>
        <w:t xml:space="preserve">_______ Área Usuario Final </w:t>
      </w:r>
      <w:r w:rsidR="005C5A68">
        <w:rPr>
          <w:rFonts w:ascii="Arial" w:hAnsi="Arial" w:cs="Arial"/>
          <w:szCs w:val="20"/>
          <w:u w:val="single"/>
        </w:rPr>
        <w:t xml:space="preserve">  </w:t>
      </w:r>
      <w:r w:rsidR="00495C47">
        <w:rPr>
          <w:rFonts w:ascii="Arial" w:hAnsi="Arial" w:cs="Arial"/>
          <w:szCs w:val="20"/>
          <w:u w:val="single"/>
        </w:rPr>
        <w:t>Canales electr</w:t>
      </w:r>
      <w:r w:rsidR="00CA6CA4">
        <w:rPr>
          <w:rFonts w:ascii="Arial" w:hAnsi="Arial" w:cs="Arial"/>
          <w:szCs w:val="20"/>
          <w:u w:val="single"/>
        </w:rPr>
        <w:t>ónicos</w:t>
      </w:r>
    </w:p>
    <w:bookmarkEnd w:id="0"/>
    <w:bookmarkEnd w:id="1"/>
    <w:p w14:paraId="4199C62E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354B8FD" w14:textId="00FC3AEF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y Hora programa</w:t>
      </w:r>
      <w:r w:rsidR="00CF3A8B">
        <w:rPr>
          <w:rFonts w:ascii="Arial" w:hAnsi="Arial" w:cs="Arial"/>
          <w:szCs w:val="20"/>
        </w:rPr>
        <w:t>da</w:t>
      </w:r>
      <w:r w:rsidRPr="005553D1">
        <w:rPr>
          <w:rFonts w:ascii="Arial" w:hAnsi="Arial" w:cs="Arial"/>
          <w:szCs w:val="20"/>
        </w:rPr>
        <w:t xml:space="preserve"> de ejecución: ___________________________________</w:t>
      </w:r>
      <w:r w:rsidR="00FA12D0">
        <w:rPr>
          <w:rFonts w:ascii="Arial" w:hAnsi="Arial" w:cs="Arial"/>
          <w:szCs w:val="20"/>
        </w:rPr>
        <w:t>_</w:t>
      </w:r>
    </w:p>
    <w:p w14:paraId="2449996E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368FCA6F" w14:textId="28B29823" w:rsidR="0066265D" w:rsidRDefault="0066265D" w:rsidP="005D2302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Proyecto</w:t>
      </w:r>
      <w:r w:rsidR="00FA12D0">
        <w:rPr>
          <w:rFonts w:ascii="Arial" w:hAnsi="Arial" w:cs="Arial"/>
          <w:szCs w:val="20"/>
        </w:rPr>
        <w:t xml:space="preserve"> </w:t>
      </w:r>
      <w:r w:rsidR="00090040" w:rsidRPr="005553D1">
        <w:rPr>
          <w:rFonts w:ascii="Arial" w:hAnsi="Arial" w:cs="Arial"/>
          <w:szCs w:val="20"/>
        </w:rPr>
        <w:t>_</w:t>
      </w:r>
      <w:r w:rsidR="00CA6CA4">
        <w:rPr>
          <w:rFonts w:ascii="Arial" w:hAnsi="Arial" w:cs="Arial"/>
          <w:szCs w:val="20"/>
        </w:rPr>
        <w:t xml:space="preserve">Host </w:t>
      </w:r>
      <w:proofErr w:type="spellStart"/>
      <w:r w:rsidR="00CA6CA4">
        <w:rPr>
          <w:rFonts w:ascii="Arial" w:hAnsi="Arial" w:cs="Arial"/>
          <w:szCs w:val="20"/>
        </w:rPr>
        <w:t>to</w:t>
      </w:r>
      <w:proofErr w:type="spellEnd"/>
      <w:r w:rsidR="00CA6CA4">
        <w:rPr>
          <w:rFonts w:ascii="Arial" w:hAnsi="Arial" w:cs="Arial"/>
          <w:szCs w:val="20"/>
        </w:rPr>
        <w:t xml:space="preserve"> Web</w:t>
      </w:r>
      <w:r w:rsidR="00090040" w:rsidRPr="005553D1">
        <w:rPr>
          <w:rFonts w:ascii="Arial" w:hAnsi="Arial" w:cs="Arial"/>
          <w:szCs w:val="20"/>
        </w:rPr>
        <w:t>_____________</w:t>
      </w:r>
      <w:r>
        <w:rPr>
          <w:rFonts w:ascii="Arial" w:hAnsi="Arial" w:cs="Arial"/>
          <w:szCs w:val="20"/>
        </w:rPr>
        <w:t>____</w:t>
      </w:r>
      <w:r w:rsidR="00FA12D0">
        <w:rPr>
          <w:rFonts w:ascii="Arial" w:hAnsi="Arial" w:cs="Arial"/>
          <w:szCs w:val="20"/>
        </w:rPr>
        <w:t>_</w:t>
      </w:r>
      <w:r w:rsidR="00F60B6C">
        <w:rPr>
          <w:rFonts w:ascii="Arial" w:hAnsi="Arial" w:cs="Arial"/>
          <w:szCs w:val="20"/>
        </w:rPr>
        <w:t>_</w:t>
      </w:r>
      <w:r w:rsidR="00F14ADC">
        <w:rPr>
          <w:rFonts w:ascii="Arial" w:hAnsi="Arial" w:cs="Arial"/>
          <w:szCs w:val="20"/>
        </w:rPr>
        <w:t xml:space="preserve"> </w:t>
      </w:r>
    </w:p>
    <w:p w14:paraId="4555C403" w14:textId="77777777" w:rsidR="00F14ADC" w:rsidRDefault="00F14ADC" w:rsidP="005D2302">
      <w:pPr>
        <w:jc w:val="both"/>
        <w:rPr>
          <w:rFonts w:ascii="Arial" w:hAnsi="Arial" w:cs="Arial"/>
          <w:szCs w:val="20"/>
        </w:rPr>
      </w:pPr>
    </w:p>
    <w:p w14:paraId="064D9011" w14:textId="34D37AAA" w:rsidR="00B05871" w:rsidRPr="005553D1" w:rsidRDefault="00B05871" w:rsidP="00B05871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Empresa Proveedor</w:t>
      </w:r>
      <w:r w:rsidRPr="005553D1">
        <w:rPr>
          <w:rFonts w:ascii="Arial" w:hAnsi="Arial" w:cs="Arial"/>
          <w:szCs w:val="20"/>
        </w:rPr>
        <w:t xml:space="preserve"> __</w:t>
      </w:r>
      <w:r w:rsidR="00495C47">
        <w:rPr>
          <w:rFonts w:ascii="Arial" w:hAnsi="Arial" w:cs="Arial"/>
          <w:szCs w:val="20"/>
        </w:rPr>
        <w:t>Fractal</w:t>
      </w:r>
      <w:r w:rsidRPr="005553D1">
        <w:rPr>
          <w:rFonts w:ascii="Arial" w:hAnsi="Arial" w:cs="Arial"/>
          <w:szCs w:val="20"/>
        </w:rPr>
        <w:t>_</w:t>
      </w:r>
      <w:r w:rsidR="0066265D">
        <w:rPr>
          <w:rFonts w:ascii="Arial" w:hAnsi="Arial" w:cs="Arial"/>
          <w:szCs w:val="20"/>
        </w:rPr>
        <w:t>__</w:t>
      </w:r>
      <w:r w:rsidRPr="005553D1">
        <w:rPr>
          <w:rFonts w:ascii="Arial" w:hAnsi="Arial" w:cs="Arial"/>
          <w:szCs w:val="20"/>
        </w:rPr>
        <w:t xml:space="preserve">_ </w:t>
      </w:r>
      <w:r>
        <w:rPr>
          <w:rFonts w:ascii="Arial" w:hAnsi="Arial" w:cs="Arial"/>
          <w:szCs w:val="20"/>
        </w:rPr>
        <w:t>Responsable Proveedor</w:t>
      </w:r>
      <w:r w:rsidRPr="005553D1">
        <w:rPr>
          <w:rFonts w:ascii="Arial" w:hAnsi="Arial" w:cs="Arial"/>
          <w:szCs w:val="20"/>
        </w:rPr>
        <w:t>_____________</w:t>
      </w:r>
    </w:p>
    <w:p w14:paraId="689CA202" w14:textId="77777777" w:rsidR="00BF7723" w:rsidRDefault="00BF7723" w:rsidP="005D2302">
      <w:pPr>
        <w:jc w:val="both"/>
        <w:rPr>
          <w:rFonts w:ascii="Arial" w:hAnsi="Arial" w:cs="Arial"/>
          <w:szCs w:val="20"/>
        </w:rPr>
      </w:pPr>
    </w:p>
    <w:p w14:paraId="5C000BA7" w14:textId="77777777" w:rsidR="005E3D48" w:rsidRDefault="005E3D48" w:rsidP="005D2302">
      <w:pPr>
        <w:jc w:val="both"/>
        <w:rPr>
          <w:rFonts w:ascii="Arial" w:hAnsi="Arial" w:cs="Arial"/>
          <w:szCs w:val="20"/>
        </w:rPr>
      </w:pPr>
    </w:p>
    <w:p w14:paraId="08CBF936" w14:textId="43951CED" w:rsidR="0066265D" w:rsidRPr="00B21428" w:rsidRDefault="00CF0B01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Información de la </w:t>
      </w:r>
      <w:proofErr w:type="gramStart"/>
      <w:r w:rsidRPr="00B21428">
        <w:rPr>
          <w:rFonts w:ascii="Arial" w:hAnsi="Arial" w:cs="Arial"/>
          <w:b/>
          <w:szCs w:val="20"/>
        </w:rPr>
        <w:t>Aplicación</w:t>
      </w:r>
      <w:r w:rsidR="0066265D" w:rsidRPr="00B21428">
        <w:rPr>
          <w:rFonts w:ascii="Arial" w:hAnsi="Arial" w:cs="Arial"/>
          <w:b/>
          <w:szCs w:val="20"/>
        </w:rPr>
        <w:t xml:space="preserve">  </w:t>
      </w:r>
      <w:r w:rsidR="0066265D" w:rsidRPr="00B21428">
        <w:rPr>
          <w:rFonts w:ascii="Arial" w:hAnsi="Arial" w:cs="Arial"/>
          <w:b/>
          <w:szCs w:val="20"/>
        </w:rPr>
        <w:tab/>
      </w:r>
      <w:proofErr w:type="gramEnd"/>
      <w:r w:rsidR="00815540" w:rsidRPr="00B21428">
        <w:rPr>
          <w:rFonts w:ascii="Arial" w:hAnsi="Arial" w:cs="Arial"/>
          <w:b/>
          <w:szCs w:val="20"/>
        </w:rPr>
        <w:tab/>
      </w:r>
      <w:r w:rsidR="00815540" w:rsidRPr="00B21428">
        <w:rPr>
          <w:rFonts w:ascii="Arial" w:hAnsi="Arial" w:cs="Arial"/>
          <w:b/>
          <w:szCs w:val="20"/>
        </w:rPr>
        <w:tab/>
      </w:r>
      <w:r w:rsidR="0066265D" w:rsidRPr="00B21428">
        <w:rPr>
          <w:rFonts w:ascii="Arial" w:hAnsi="Arial" w:cs="Arial"/>
          <w:szCs w:val="20"/>
        </w:rPr>
        <w:t xml:space="preserve">Nueva Aplicación : ( </w:t>
      </w:r>
      <w:r w:rsidR="00495C47">
        <w:rPr>
          <w:rFonts w:ascii="Arial" w:hAnsi="Arial" w:cs="Arial"/>
          <w:szCs w:val="20"/>
        </w:rPr>
        <w:t>X</w:t>
      </w:r>
      <w:r w:rsidR="0066265D" w:rsidRPr="00B21428">
        <w:rPr>
          <w:rFonts w:ascii="Arial" w:hAnsi="Arial" w:cs="Arial"/>
          <w:szCs w:val="20"/>
        </w:rPr>
        <w:t xml:space="preserve"> ) Si   (  ) No</w:t>
      </w:r>
    </w:p>
    <w:p w14:paraId="1424438B" w14:textId="77777777" w:rsidR="00CF0B01" w:rsidRDefault="00CF0B01" w:rsidP="00CF0B01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1481"/>
        <w:gridCol w:w="1877"/>
        <w:gridCol w:w="4279"/>
        <w:gridCol w:w="1956"/>
      </w:tblGrid>
      <w:tr w:rsidR="002E0C59" w14:paraId="1873A566" w14:textId="77777777" w:rsidTr="00C971FB">
        <w:tc>
          <w:tcPr>
            <w:tcW w:w="3227" w:type="dxa"/>
          </w:tcPr>
          <w:p w14:paraId="4E3FE471" w14:textId="77777777" w:rsidR="004E1B89" w:rsidRPr="004E1B89" w:rsidRDefault="004E1B89" w:rsidP="00CF0B01">
            <w:pPr>
              <w:jc w:val="both"/>
              <w:rPr>
                <w:rFonts w:ascii="Arial" w:hAnsi="Arial" w:cs="Arial"/>
                <w:b/>
              </w:rPr>
            </w:pPr>
            <w:r w:rsidRPr="004E1B89">
              <w:rPr>
                <w:rFonts w:ascii="Arial" w:hAnsi="Arial" w:cs="Arial"/>
                <w:b/>
                <w:szCs w:val="20"/>
              </w:rPr>
              <w:t>Nombre de la aplicación</w:t>
            </w:r>
          </w:p>
        </w:tc>
        <w:tc>
          <w:tcPr>
            <w:tcW w:w="6237" w:type="dxa"/>
            <w:gridSpan w:val="3"/>
          </w:tcPr>
          <w:p w14:paraId="042B9EB1" w14:textId="11DAA127" w:rsidR="002E0C59" w:rsidRDefault="00CA6CA4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Host </w:t>
            </w:r>
            <w:proofErr w:type="spellStart"/>
            <w:r>
              <w:rPr>
                <w:rFonts w:ascii="Arial" w:hAnsi="Arial" w:cs="Arial"/>
              </w:rPr>
              <w:t>To</w:t>
            </w:r>
            <w:proofErr w:type="spellEnd"/>
            <w:r>
              <w:rPr>
                <w:rFonts w:ascii="Arial" w:hAnsi="Arial" w:cs="Arial"/>
              </w:rPr>
              <w:t xml:space="preserve"> Web – Registro de pago de Haberes, CTS y Proveedores</w:t>
            </w:r>
            <w:r w:rsidR="00BB6C17">
              <w:rPr>
                <w:rFonts w:ascii="Arial" w:hAnsi="Arial" w:cs="Arial"/>
              </w:rPr>
              <w:t xml:space="preserve"> </w:t>
            </w:r>
          </w:p>
        </w:tc>
      </w:tr>
      <w:tr w:rsidR="002E0C59" w14:paraId="21A351B2" w14:textId="77777777" w:rsidTr="00C971FB">
        <w:tc>
          <w:tcPr>
            <w:tcW w:w="3227" w:type="dxa"/>
          </w:tcPr>
          <w:p w14:paraId="279CFD44" w14:textId="77777777" w:rsidR="003A0FF5" w:rsidRPr="003A0FF5" w:rsidRDefault="003A0FF5" w:rsidP="00E54E2D">
            <w:pPr>
              <w:jc w:val="both"/>
              <w:rPr>
                <w:rFonts w:ascii="Arial" w:hAnsi="Arial" w:cs="Arial"/>
                <w:b/>
                <w:szCs w:val="20"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Lenguaje de Programación</w:t>
            </w:r>
          </w:p>
        </w:tc>
        <w:tc>
          <w:tcPr>
            <w:tcW w:w="6237" w:type="dxa"/>
            <w:gridSpan w:val="3"/>
          </w:tcPr>
          <w:p w14:paraId="4CACF0EB" w14:textId="33B74CD9" w:rsidR="003A0FF5" w:rsidRDefault="00CE53D7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GOANYWHERE</w:t>
            </w:r>
          </w:p>
        </w:tc>
      </w:tr>
      <w:tr w:rsidR="002E0C59" w14:paraId="26669E44" w14:textId="77777777" w:rsidTr="00C971FB">
        <w:tc>
          <w:tcPr>
            <w:tcW w:w="3227" w:type="dxa"/>
          </w:tcPr>
          <w:p w14:paraId="1181E9D7" w14:textId="77777777" w:rsidR="00F3742C" w:rsidRPr="003A0FF5" w:rsidRDefault="00F3742C" w:rsidP="00E54E2D">
            <w:pPr>
              <w:jc w:val="both"/>
              <w:rPr>
                <w:rFonts w:ascii="Arial" w:hAnsi="Arial" w:cs="Arial"/>
                <w:b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Ruta Carpeta de Desarrollo</w:t>
            </w:r>
          </w:p>
        </w:tc>
        <w:tc>
          <w:tcPr>
            <w:tcW w:w="6237" w:type="dxa"/>
            <w:gridSpan w:val="3"/>
          </w:tcPr>
          <w:p w14:paraId="3FF49E38" w14:textId="2A9E0693" w:rsidR="00F3742C" w:rsidRDefault="008F1B49" w:rsidP="00E54E2D">
            <w:pPr>
              <w:jc w:val="both"/>
              <w:rPr>
                <w:rFonts w:ascii="Arial" w:hAnsi="Arial" w:cs="Arial"/>
                <w:b/>
              </w:rPr>
            </w:pPr>
            <w:r w:rsidRPr="008F1B49">
              <w:t>\\Serbiffilex64\Sistemas_Distribuidos\CarpetaPase\RBriones\EA\TI-EA2021-12242\2022-12655\GOANYWHERE_MODULO_ATM V1.0</w:t>
            </w:r>
          </w:p>
        </w:tc>
      </w:tr>
      <w:tr w:rsidR="002E0C59" w14:paraId="48A36880" w14:textId="77777777" w:rsidTr="00E44CBA">
        <w:tc>
          <w:tcPr>
            <w:tcW w:w="3227" w:type="dxa"/>
          </w:tcPr>
          <w:p w14:paraId="49D25AF6" w14:textId="77777777" w:rsidR="000D7B2B" w:rsidRDefault="000D7B2B" w:rsidP="00CF0B01">
            <w:pPr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Ruta Carpeta Pruebas UAT</w:t>
            </w:r>
          </w:p>
        </w:tc>
        <w:tc>
          <w:tcPr>
            <w:tcW w:w="6237" w:type="dxa"/>
            <w:gridSpan w:val="3"/>
          </w:tcPr>
          <w:p w14:paraId="57283A3B" w14:textId="11B7DE45" w:rsidR="000D7B2B" w:rsidRPr="00936719" w:rsidRDefault="00034882" w:rsidP="00034882">
            <w:pPr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</w:pPr>
            <w:r w:rsidRPr="00034882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\\serbiffilex64\Aseguramiento_Calidad_UA</w:t>
            </w:r>
            <w:r w:rsidR="009004F1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T\GOANYWHERE\</w:t>
            </w:r>
            <w:r w:rsidR="009004F1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GOANYWHERE_</w:t>
            </w:r>
            <w:r w:rsidR="00AB4EC5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HOSTTOWEV</w:t>
            </w:r>
            <w:r w:rsidR="002E0C59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\</w:t>
            </w:r>
          </w:p>
          <w:p w14:paraId="25F87B6A" w14:textId="51423811" w:rsidR="00936719" w:rsidRPr="00936719" w:rsidRDefault="00936719" w:rsidP="00034882">
            <w:pPr>
              <w:rPr>
                <w:rFonts w:ascii="Segoe UI" w:hAnsi="Segoe UI" w:cs="Segoe UI"/>
                <w:b/>
                <w:sz w:val="21"/>
                <w:szCs w:val="21"/>
                <w:lang w:val="es-PE" w:eastAsia="es-PE"/>
              </w:rPr>
            </w:pPr>
            <w:r w:rsidRPr="00936719"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  <w:t>(en caso que no exista la carpeta, entonces crearlas.</w:t>
            </w:r>
          </w:p>
        </w:tc>
      </w:tr>
      <w:tr w:rsidR="002E0C59" w14:paraId="6FD183B1" w14:textId="77777777" w:rsidTr="00C971FB">
        <w:tc>
          <w:tcPr>
            <w:tcW w:w="3227" w:type="dxa"/>
          </w:tcPr>
          <w:p w14:paraId="3FECCBEB" w14:textId="77777777" w:rsidR="00F3742C" w:rsidRPr="003A0FF5" w:rsidRDefault="00F3742C" w:rsidP="00CF0B01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>Versión en producción</w:t>
            </w:r>
          </w:p>
        </w:tc>
        <w:tc>
          <w:tcPr>
            <w:tcW w:w="1572" w:type="dxa"/>
            <w:tcBorders>
              <w:right w:val="single" w:sz="4" w:space="0" w:color="auto"/>
            </w:tcBorders>
          </w:tcPr>
          <w:p w14:paraId="7A57D2E8" w14:textId="77777777" w:rsidR="00F3742C" w:rsidRDefault="00F3742C" w:rsidP="00CF0B01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6" w:type="dxa"/>
            <w:tcBorders>
              <w:left w:val="single" w:sz="4" w:space="0" w:color="auto"/>
              <w:right w:val="single" w:sz="4" w:space="0" w:color="auto"/>
            </w:tcBorders>
          </w:tcPr>
          <w:p w14:paraId="1642F4A3" w14:textId="77777777" w:rsidR="00F3742C" w:rsidRDefault="00F3742C" w:rsidP="00F3742C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 xml:space="preserve">Versión </w:t>
            </w:r>
            <w:r>
              <w:rPr>
                <w:rFonts w:ascii="Arial" w:hAnsi="Arial" w:cs="Arial"/>
                <w:b/>
                <w:szCs w:val="20"/>
              </w:rPr>
              <w:t>después del pase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14:paraId="21AFC97D" w14:textId="3EE6C070" w:rsidR="00F3742C" w:rsidRDefault="00ED0371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</w:tbl>
    <w:p w14:paraId="53B621D9" w14:textId="77777777" w:rsidR="00BF7723" w:rsidRDefault="00D42C66" w:rsidP="0086007A">
      <w:pPr>
        <w:ind w:left="1080"/>
        <w:jc w:val="both"/>
        <w:rPr>
          <w:rFonts w:ascii="Arial" w:hAnsi="Arial" w:cs="Arial"/>
          <w:b/>
        </w:rPr>
      </w:pPr>
      <w:r w:rsidRPr="002A221F">
        <w:rPr>
          <w:rFonts w:ascii="Arial" w:hAnsi="Arial" w:cs="Arial"/>
          <w:szCs w:val="20"/>
        </w:rPr>
        <w:t xml:space="preserve">    </w:t>
      </w:r>
    </w:p>
    <w:p w14:paraId="0D3D681D" w14:textId="77777777" w:rsidR="00CF0B01" w:rsidRPr="00B21428" w:rsidRDefault="00E3137B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Alcance</w:t>
      </w:r>
      <w:r w:rsidR="008F19F2" w:rsidRPr="00B21428">
        <w:rPr>
          <w:rFonts w:ascii="Arial" w:hAnsi="Arial" w:cs="Arial"/>
          <w:b/>
          <w:szCs w:val="20"/>
        </w:rPr>
        <w:t>. (Marcar con una X)</w:t>
      </w:r>
    </w:p>
    <w:p w14:paraId="07CFD1B1" w14:textId="77777777" w:rsidR="00CF0B01" w:rsidRPr="00E45672" w:rsidRDefault="00CF0B01" w:rsidP="00CF0B01">
      <w:pPr>
        <w:jc w:val="both"/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</w:pPr>
      <w:r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06"/>
        <w:gridCol w:w="1080"/>
        <w:gridCol w:w="3260"/>
        <w:gridCol w:w="1418"/>
      </w:tblGrid>
      <w:tr w:rsidR="00D919ED" w14:paraId="511D55AE" w14:textId="77777777" w:rsidTr="00C971FB">
        <w:tc>
          <w:tcPr>
            <w:tcW w:w="3706" w:type="dxa"/>
          </w:tcPr>
          <w:p w14:paraId="4AAC2CC5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Aplicaciones Web           </w:t>
            </w:r>
          </w:p>
        </w:tc>
        <w:tc>
          <w:tcPr>
            <w:tcW w:w="1080" w:type="dxa"/>
          </w:tcPr>
          <w:p w14:paraId="4A3E679E" w14:textId="77777777" w:rsidR="00D919ED" w:rsidRDefault="00D919ED" w:rsidP="00E3137B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71A015F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>Base de Datos</w:t>
            </w:r>
          </w:p>
        </w:tc>
        <w:tc>
          <w:tcPr>
            <w:tcW w:w="1418" w:type="dxa"/>
          </w:tcPr>
          <w:p w14:paraId="1BB385B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D919ED" w14:paraId="0CF6BBC5" w14:textId="77777777" w:rsidTr="00C971FB">
        <w:tc>
          <w:tcPr>
            <w:tcW w:w="3706" w:type="dxa"/>
          </w:tcPr>
          <w:p w14:paraId="6D6CE7BF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182F61">
              <w:rPr>
                <w:rFonts w:ascii="Arial" w:hAnsi="Arial" w:cs="Arial"/>
                <w:szCs w:val="20"/>
              </w:rPr>
              <w:t>Componentes</w:t>
            </w:r>
            <w:r>
              <w:rPr>
                <w:rFonts w:ascii="Arial" w:hAnsi="Arial" w:cs="Arial"/>
                <w:szCs w:val="20"/>
              </w:rPr>
              <w:t xml:space="preserve"> COM+</w:t>
            </w:r>
          </w:p>
        </w:tc>
        <w:tc>
          <w:tcPr>
            <w:tcW w:w="1080" w:type="dxa"/>
          </w:tcPr>
          <w:p w14:paraId="06038E0A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16CCEA7" w14:textId="77777777" w:rsidR="00D919ED" w:rsidRDefault="00D919ED" w:rsidP="001A2300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Ejecutables </w:t>
            </w:r>
          </w:p>
        </w:tc>
        <w:tc>
          <w:tcPr>
            <w:tcW w:w="1418" w:type="dxa"/>
          </w:tcPr>
          <w:p w14:paraId="5640BF4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44BAB6E7" w14:textId="77777777" w:rsidTr="00C971FB">
        <w:tc>
          <w:tcPr>
            <w:tcW w:w="3706" w:type="dxa"/>
          </w:tcPr>
          <w:p w14:paraId="708E382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Instalación en </w:t>
            </w:r>
            <w:proofErr w:type="spellStart"/>
            <w:r w:rsidRPr="00CB292A">
              <w:rPr>
                <w:rFonts w:ascii="Arial" w:hAnsi="Arial" w:cs="Arial"/>
                <w:szCs w:val="20"/>
              </w:rPr>
              <w:t>PCs</w:t>
            </w:r>
            <w:proofErr w:type="spellEnd"/>
            <w:r w:rsidRPr="00CB292A">
              <w:rPr>
                <w:rFonts w:ascii="Arial" w:hAnsi="Arial" w:cs="Arial"/>
                <w:szCs w:val="20"/>
              </w:rPr>
              <w:t xml:space="preserve"> de usuario</w:t>
            </w:r>
          </w:p>
        </w:tc>
        <w:tc>
          <w:tcPr>
            <w:tcW w:w="1080" w:type="dxa"/>
          </w:tcPr>
          <w:p w14:paraId="1B0D03DE" w14:textId="77777777" w:rsidR="001A2300" w:rsidRDefault="001A2300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D5A0B14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Web </w:t>
            </w:r>
            <w:proofErr w:type="spellStart"/>
            <w:r w:rsidRPr="002A221F">
              <w:rPr>
                <w:rFonts w:ascii="Arial" w:hAnsi="Arial" w:cs="Arial"/>
                <w:szCs w:val="20"/>
              </w:rPr>
              <w:t>Services</w:t>
            </w:r>
            <w:proofErr w:type="spellEnd"/>
          </w:p>
        </w:tc>
        <w:tc>
          <w:tcPr>
            <w:tcW w:w="1418" w:type="dxa"/>
          </w:tcPr>
          <w:p w14:paraId="6267D7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27AFD12F" w14:textId="77777777" w:rsidTr="00C971FB">
        <w:tc>
          <w:tcPr>
            <w:tcW w:w="3706" w:type="dxa"/>
          </w:tcPr>
          <w:p w14:paraId="4A079C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Aplicaciones Cliente Servidor</w:t>
            </w:r>
          </w:p>
        </w:tc>
        <w:tc>
          <w:tcPr>
            <w:tcW w:w="1080" w:type="dxa"/>
          </w:tcPr>
          <w:p w14:paraId="210319E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F0558AF" w14:textId="77777777" w:rsidR="001A2300" w:rsidRPr="00CB292A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Otros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B27FA07" w14:textId="11D642C4" w:rsidR="001A2300" w:rsidRDefault="001A724A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X</w:t>
            </w:r>
          </w:p>
        </w:tc>
      </w:tr>
    </w:tbl>
    <w:p w14:paraId="1EF8CE78" w14:textId="77777777" w:rsidR="005E3D48" w:rsidRDefault="005E3D48" w:rsidP="00CF0B01">
      <w:pPr>
        <w:ind w:left="360"/>
        <w:jc w:val="both"/>
        <w:rPr>
          <w:rFonts w:ascii="Arial" w:hAnsi="Arial" w:cs="Arial"/>
          <w:szCs w:val="20"/>
        </w:rPr>
      </w:pPr>
    </w:p>
    <w:p w14:paraId="4A1595A1" w14:textId="77777777" w:rsidR="007613AC" w:rsidRPr="00B21428" w:rsidRDefault="00815540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Recursos de </w:t>
      </w:r>
      <w:r w:rsidR="0066265D" w:rsidRPr="00B21428">
        <w:rPr>
          <w:rFonts w:ascii="Arial" w:hAnsi="Arial" w:cs="Arial"/>
          <w:b/>
          <w:szCs w:val="20"/>
        </w:rPr>
        <w:t>Software</w:t>
      </w:r>
      <w:r w:rsidRPr="00B21428">
        <w:rPr>
          <w:rFonts w:ascii="Arial" w:hAnsi="Arial" w:cs="Arial"/>
          <w:b/>
          <w:szCs w:val="20"/>
        </w:rPr>
        <w:t>/Aplicativo</w:t>
      </w:r>
      <w:r w:rsidR="0066265D" w:rsidRPr="00B21428">
        <w:rPr>
          <w:rFonts w:ascii="Arial" w:hAnsi="Arial" w:cs="Arial"/>
          <w:b/>
          <w:szCs w:val="20"/>
        </w:rPr>
        <w:t xml:space="preserve"> </w:t>
      </w:r>
      <w:proofErr w:type="spellStart"/>
      <w:r w:rsidR="0066265D" w:rsidRPr="00B21428">
        <w:rPr>
          <w:rFonts w:ascii="Arial" w:hAnsi="Arial" w:cs="Arial"/>
          <w:b/>
          <w:szCs w:val="20"/>
        </w:rPr>
        <w:t>pre</w:t>
      </w:r>
      <w:r w:rsidRPr="00B21428">
        <w:rPr>
          <w:rFonts w:ascii="Arial" w:hAnsi="Arial" w:cs="Arial"/>
          <w:b/>
          <w:szCs w:val="20"/>
        </w:rPr>
        <w:t>-</w:t>
      </w:r>
      <w:r w:rsidR="0066265D" w:rsidRPr="00B21428">
        <w:rPr>
          <w:rFonts w:ascii="Arial" w:hAnsi="Arial" w:cs="Arial"/>
          <w:b/>
          <w:szCs w:val="20"/>
        </w:rPr>
        <w:t>instalado</w:t>
      </w:r>
      <w:proofErr w:type="spellEnd"/>
      <w:r w:rsidR="0066265D" w:rsidRPr="00B21428">
        <w:rPr>
          <w:rFonts w:ascii="Arial" w:hAnsi="Arial" w:cs="Arial"/>
          <w:b/>
          <w:szCs w:val="20"/>
        </w:rPr>
        <w:t xml:space="preserve"> que requiere la aplicación </w:t>
      </w:r>
    </w:p>
    <w:p w14:paraId="391A18A1" w14:textId="77777777" w:rsidR="005D2302" w:rsidRPr="00182F61" w:rsidRDefault="005D2302" w:rsidP="005D2302">
      <w:pPr>
        <w:ind w:left="360"/>
        <w:jc w:val="both"/>
        <w:rPr>
          <w:rFonts w:ascii="Arial" w:hAnsi="Arial" w:cs="Arial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3"/>
        <w:gridCol w:w="1417"/>
        <w:gridCol w:w="1843"/>
        <w:gridCol w:w="1701"/>
      </w:tblGrid>
      <w:tr w:rsidR="007613AC" w:rsidRPr="007613AC" w14:paraId="274F0611" w14:textId="77777777" w:rsidTr="005E3D48">
        <w:tc>
          <w:tcPr>
            <w:tcW w:w="4503" w:type="dxa"/>
            <w:shd w:val="clear" w:color="auto" w:fill="auto"/>
          </w:tcPr>
          <w:p w14:paraId="392FBBD8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Software / Aplicativo</w:t>
            </w:r>
          </w:p>
        </w:tc>
        <w:tc>
          <w:tcPr>
            <w:tcW w:w="1417" w:type="dxa"/>
            <w:shd w:val="clear" w:color="auto" w:fill="auto"/>
          </w:tcPr>
          <w:p w14:paraId="774621C3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843" w:type="dxa"/>
            <w:shd w:val="clear" w:color="auto" w:fill="auto"/>
          </w:tcPr>
          <w:p w14:paraId="588A1CF1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Cliente</w:t>
            </w:r>
          </w:p>
          <w:p w14:paraId="458520FE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1701" w:type="dxa"/>
            <w:shd w:val="clear" w:color="auto" w:fill="auto"/>
          </w:tcPr>
          <w:p w14:paraId="1F4F8924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Servidor</w:t>
            </w:r>
          </w:p>
          <w:p w14:paraId="494CEDE3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7613AC" w14:paraId="5AC9ACC8" w14:textId="77777777" w:rsidTr="005E3D48">
        <w:tc>
          <w:tcPr>
            <w:tcW w:w="4503" w:type="dxa"/>
          </w:tcPr>
          <w:p w14:paraId="1DA88388" w14:textId="6F75A3A9" w:rsidR="007613AC" w:rsidRDefault="00A82DFE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dir w:val="ltr">
              <w:r w:rsidR="001A724A">
                <w:rPr>
                  <w:rFonts w:ascii="Arial" w:hAnsi="Arial" w:cs="Arial"/>
                  <w:i/>
                  <w:color w:val="0000FF"/>
                </w:rPr>
                <w:t>GOANYWHERE</w:t>
              </w:r>
              <w:r w:rsidR="00034882">
                <w:t>‬</w:t>
              </w:r>
              <w:r w:rsidR="000743EA">
                <w:t>‬</w:t>
              </w:r>
              <w:r w:rsidR="00E103C6">
                <w:t>‬</w:t>
              </w:r>
              <w:r w:rsidR="00171592">
                <w:t>‬</w:t>
              </w:r>
              <w:r w:rsidR="00C143E2">
                <w:t>‬</w:t>
              </w:r>
              <w:r w:rsidR="004111BA">
                <w:t>‬</w:t>
              </w:r>
              <w:r w:rsidR="00CB0890">
                <w:t>‬</w:t>
              </w:r>
              <w:r w:rsidR="00065867">
                <w:t>‬</w:t>
              </w:r>
              <w:r w:rsidR="004565B7">
                <w:t>‬</w:t>
              </w:r>
              <w:r w:rsidR="00084C52">
                <w:t>‬</w:t>
              </w:r>
              <w:r w:rsidR="00D00F95">
                <w:t>‬</w:t>
              </w:r>
              <w:r w:rsidR="00965FCB">
                <w:t>‬</w:t>
              </w:r>
              <w:r w:rsidR="00BB6C17">
                <w:t>‬</w:t>
              </w:r>
              <w:r w:rsidR="0070037C">
                <w:t>‬</w:t>
              </w:r>
              <w:r w:rsidR="00307C7D">
                <w:t>‬</w:t>
              </w:r>
              <w:r w:rsidR="00690EA4">
                <w:t>‬</w:t>
              </w:r>
              <w:r w:rsidR="002158F6">
                <w:t>‬</w:t>
              </w:r>
              <w:r w:rsidR="00E45220">
                <w:t>‬</w:t>
              </w:r>
              <w:r w:rsidR="00100158">
                <w:t>‬</w:t>
              </w:r>
              <w:r w:rsidR="00767B25">
                <w:t>‬</w:t>
              </w:r>
              <w:r w:rsidR="00CC0F3D">
                <w:t>‬</w:t>
              </w:r>
              <w:r w:rsidR="00FD4619">
                <w:t>‬</w:t>
              </w:r>
              <w:r w:rsidR="005401A0">
                <w:t>‬</w:t>
              </w:r>
              <w:r w:rsidR="00EB6372">
                <w:t>‬</w:t>
              </w:r>
              <w:r w:rsidR="0085079E">
                <w:t>‬</w:t>
              </w:r>
              <w:r>
                <w:t>‬</w:t>
              </w:r>
            </w:dir>
          </w:p>
        </w:tc>
        <w:tc>
          <w:tcPr>
            <w:tcW w:w="1417" w:type="dxa"/>
          </w:tcPr>
          <w:p w14:paraId="64CACB93" w14:textId="37401580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  <w:tc>
          <w:tcPr>
            <w:tcW w:w="1843" w:type="dxa"/>
          </w:tcPr>
          <w:p w14:paraId="52F0B811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7D25311" w14:textId="4DC01CA3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</w:tr>
      <w:tr w:rsidR="007613AC" w14:paraId="3A3A1969" w14:textId="77777777" w:rsidTr="005E3D48">
        <w:tc>
          <w:tcPr>
            <w:tcW w:w="4503" w:type="dxa"/>
          </w:tcPr>
          <w:p w14:paraId="05F66D5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59CE7A86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3F5C8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6CE0F9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1170248F" w14:textId="77777777" w:rsidTr="005E3D48">
        <w:tc>
          <w:tcPr>
            <w:tcW w:w="4503" w:type="dxa"/>
          </w:tcPr>
          <w:p w14:paraId="61ED920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7208224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3D181B25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0D61F00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299B7790" w14:textId="77777777" w:rsidTr="005E3D48">
        <w:tc>
          <w:tcPr>
            <w:tcW w:w="4503" w:type="dxa"/>
          </w:tcPr>
          <w:p w14:paraId="16374876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61E3876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0CF08AF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18D023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161C8978" w14:textId="77777777" w:rsidTr="005E3D48">
        <w:tc>
          <w:tcPr>
            <w:tcW w:w="4503" w:type="dxa"/>
          </w:tcPr>
          <w:p w14:paraId="4C4698E4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4B644AE7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9A653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B2A055C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59EC704B" w14:textId="77777777" w:rsidTr="005E3D48">
        <w:tc>
          <w:tcPr>
            <w:tcW w:w="4503" w:type="dxa"/>
          </w:tcPr>
          <w:p w14:paraId="5FD27B90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28DB1B4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8B25612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C9CE43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815540" w14:paraId="018E6861" w14:textId="77777777" w:rsidTr="005E3D48">
        <w:tc>
          <w:tcPr>
            <w:tcW w:w="4503" w:type="dxa"/>
          </w:tcPr>
          <w:p w14:paraId="5E9CC463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3F26ED52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536B3715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32D07BB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F4703BD" w14:textId="77777777" w:rsidR="005E3D48" w:rsidRDefault="005E3D48" w:rsidP="00BF7723"/>
    <w:p w14:paraId="726753D5" w14:textId="77777777" w:rsidR="00815540" w:rsidRPr="00B21428" w:rsidRDefault="00815540" w:rsidP="00815540">
      <w:pPr>
        <w:pStyle w:val="Ttulo4"/>
        <w:numPr>
          <w:ilvl w:val="0"/>
          <w:numId w:val="21"/>
        </w:numPr>
        <w:rPr>
          <w:i/>
          <w:sz w:val="20"/>
          <w:szCs w:val="20"/>
        </w:rPr>
      </w:pPr>
      <w:r w:rsidRPr="00B21428">
        <w:rPr>
          <w:i/>
          <w:sz w:val="20"/>
          <w:szCs w:val="20"/>
        </w:rPr>
        <w:t>Archivos de despliegue</w:t>
      </w:r>
    </w:p>
    <w:p w14:paraId="01080672" w14:textId="77777777" w:rsidR="00815540" w:rsidRDefault="00815540" w:rsidP="00815540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632"/>
        <w:gridCol w:w="5713"/>
        <w:gridCol w:w="3119"/>
      </w:tblGrid>
      <w:tr w:rsidR="00815540" w:rsidRPr="00421F4B" w14:paraId="0AE393A8" w14:textId="77777777" w:rsidTr="006C1CC4">
        <w:tc>
          <w:tcPr>
            <w:tcW w:w="632" w:type="dxa"/>
            <w:shd w:val="clear" w:color="auto" w:fill="auto"/>
          </w:tcPr>
          <w:p w14:paraId="2BEC04D4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</w:rPr>
            </w:pPr>
            <w:r w:rsidRPr="00421F4B"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5713" w:type="dxa"/>
            <w:shd w:val="clear" w:color="auto" w:fill="auto"/>
          </w:tcPr>
          <w:p w14:paraId="18820273" w14:textId="77777777" w:rsidR="00815540" w:rsidRPr="00421F4B" w:rsidRDefault="00815540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Nombre</w:t>
            </w:r>
          </w:p>
        </w:tc>
        <w:tc>
          <w:tcPr>
            <w:tcW w:w="3119" w:type="dxa"/>
            <w:shd w:val="clear" w:color="auto" w:fill="auto"/>
          </w:tcPr>
          <w:p w14:paraId="4EA4B50E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14:paraId="1FC2AFEB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 xml:space="preserve">(Instalador o </w:t>
            </w: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  <w:r w:rsidRPr="00421F4B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</w:tr>
      <w:tr w:rsidR="00815540" w:rsidRPr="00421F4B" w14:paraId="14252C3D" w14:textId="77777777" w:rsidTr="006C1CC4">
        <w:tc>
          <w:tcPr>
            <w:tcW w:w="632" w:type="dxa"/>
          </w:tcPr>
          <w:p w14:paraId="57A439DE" w14:textId="77777777" w:rsidR="00815540" w:rsidRPr="00421F4B" w:rsidRDefault="00815540" w:rsidP="00E54E2D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1</w:t>
            </w:r>
          </w:p>
        </w:tc>
        <w:tc>
          <w:tcPr>
            <w:tcW w:w="5713" w:type="dxa"/>
          </w:tcPr>
          <w:p w14:paraId="524CEF6F" w14:textId="10ABD14E" w:rsidR="00815540" w:rsidRPr="00CC0F3D" w:rsidRDefault="00AB4EC5" w:rsidP="00E54E2D">
            <w:pPr>
              <w:jc w:val="both"/>
              <w:rPr>
                <w:rFonts w:ascii="Arial" w:hAnsi="Arial" w:cs="Arial"/>
                <w:b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H2W_BXIE_POST_HAB</w:t>
            </w:r>
          </w:p>
        </w:tc>
        <w:tc>
          <w:tcPr>
            <w:tcW w:w="3119" w:type="dxa"/>
          </w:tcPr>
          <w:p w14:paraId="6C8A63D7" w14:textId="6FA5A148" w:rsidR="00815540" w:rsidRPr="00421F4B" w:rsidRDefault="001A724A" w:rsidP="00E54E2D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78F49935" w14:textId="77777777" w:rsidTr="006802FA">
        <w:trPr>
          <w:trHeight w:val="86"/>
        </w:trPr>
        <w:tc>
          <w:tcPr>
            <w:tcW w:w="632" w:type="dxa"/>
          </w:tcPr>
          <w:p w14:paraId="711EE0D2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5713" w:type="dxa"/>
          </w:tcPr>
          <w:p w14:paraId="48A3CF20" w14:textId="17154ED3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H2W_BXIE_POST_PRV</w:t>
            </w:r>
          </w:p>
        </w:tc>
        <w:tc>
          <w:tcPr>
            <w:tcW w:w="3119" w:type="dxa"/>
          </w:tcPr>
          <w:p w14:paraId="4F4DDBC3" w14:textId="074E067E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2B20A8F3" w14:textId="77777777" w:rsidTr="006C1CC4">
        <w:tc>
          <w:tcPr>
            <w:tcW w:w="632" w:type="dxa"/>
          </w:tcPr>
          <w:p w14:paraId="5AA6907F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3</w:t>
            </w:r>
          </w:p>
        </w:tc>
        <w:tc>
          <w:tcPr>
            <w:tcW w:w="5713" w:type="dxa"/>
          </w:tcPr>
          <w:p w14:paraId="430236EC" w14:textId="408ECE4A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Share_</w:t>
            </w:r>
            <w:r w:rsidR="00A82DFE">
              <w:rPr>
                <w:rFonts w:ascii="Arial" w:hAnsi="Arial" w:cs="Arial"/>
                <w:i/>
              </w:rPr>
              <w:t>BIF1BPIPJ14</w:t>
            </w:r>
          </w:p>
        </w:tc>
        <w:tc>
          <w:tcPr>
            <w:tcW w:w="3119" w:type="dxa"/>
          </w:tcPr>
          <w:p w14:paraId="4701CCF5" w14:textId="07C8853A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69E093DA" w14:textId="77777777" w:rsidTr="006C1CC4">
        <w:tc>
          <w:tcPr>
            <w:tcW w:w="632" w:type="dxa"/>
          </w:tcPr>
          <w:p w14:paraId="1EFE32DE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4</w:t>
            </w:r>
          </w:p>
        </w:tc>
        <w:tc>
          <w:tcPr>
            <w:tcW w:w="5713" w:type="dxa"/>
          </w:tcPr>
          <w:p w14:paraId="18F23828" w14:textId="0A2DCF32" w:rsidR="00834015" w:rsidRPr="00CC0F3D" w:rsidRDefault="00A82DFE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proofErr w:type="spellStart"/>
            <w:r>
              <w:rPr>
                <w:rFonts w:ascii="Arial" w:hAnsi="Arial" w:cs="Arial"/>
                <w:i/>
              </w:rPr>
              <w:t>Bxie_PRD</w:t>
            </w:r>
            <w:proofErr w:type="spellEnd"/>
          </w:p>
        </w:tc>
        <w:tc>
          <w:tcPr>
            <w:tcW w:w="3119" w:type="dxa"/>
          </w:tcPr>
          <w:p w14:paraId="1F611147" w14:textId="32AA0120" w:rsidR="00834015" w:rsidRPr="00421F4B" w:rsidRDefault="00086750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086750" w:rsidRPr="00421F4B" w14:paraId="5ABC69DB" w14:textId="77777777" w:rsidTr="006C1CC4">
        <w:tc>
          <w:tcPr>
            <w:tcW w:w="632" w:type="dxa"/>
          </w:tcPr>
          <w:p w14:paraId="0353823E" w14:textId="04CED219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713" w:type="dxa"/>
          </w:tcPr>
          <w:p w14:paraId="35B83288" w14:textId="1C967EA2" w:rsidR="00086750" w:rsidRPr="009004F1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Proveedor</w:t>
            </w:r>
          </w:p>
        </w:tc>
        <w:tc>
          <w:tcPr>
            <w:tcW w:w="3119" w:type="dxa"/>
          </w:tcPr>
          <w:p w14:paraId="7677531D" w14:textId="5484DDEC" w:rsidR="00086750" w:rsidRPr="00421F4B" w:rsidRDefault="00086750" w:rsidP="00086750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6BA70AC7" w14:textId="77777777" w:rsidTr="006C1CC4">
        <w:tc>
          <w:tcPr>
            <w:tcW w:w="632" w:type="dxa"/>
          </w:tcPr>
          <w:p w14:paraId="679501D6" w14:textId="547748E3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713" w:type="dxa"/>
          </w:tcPr>
          <w:p w14:paraId="5A74614E" w14:textId="0842951C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</w:t>
            </w:r>
            <w:r>
              <w:rPr>
                <w:rFonts w:ascii="Arial" w:hAnsi="Arial" w:cs="Arial"/>
                <w:i/>
              </w:rPr>
              <w:t>Haberes</w:t>
            </w:r>
          </w:p>
        </w:tc>
        <w:tc>
          <w:tcPr>
            <w:tcW w:w="3119" w:type="dxa"/>
          </w:tcPr>
          <w:p w14:paraId="3DC5E320" w14:textId="7D5EF5A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72DCCC8C" w14:textId="77777777" w:rsidTr="006C1CC4">
        <w:tc>
          <w:tcPr>
            <w:tcW w:w="632" w:type="dxa"/>
          </w:tcPr>
          <w:p w14:paraId="0255716D" w14:textId="338F7BD8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713" w:type="dxa"/>
          </w:tcPr>
          <w:p w14:paraId="22ED2343" w14:textId="1BDA0188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3119" w:type="dxa"/>
          </w:tcPr>
          <w:p w14:paraId="7E6E91D0" w14:textId="00BE1F5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1BA01DF5" w14:textId="77777777" w:rsidR="007613AC" w:rsidRDefault="007613AC" w:rsidP="000A76E9">
      <w:pPr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Nombres y tipos de archivos a actualizar </w:t>
      </w:r>
    </w:p>
    <w:p w14:paraId="68AA06A9" w14:textId="77777777" w:rsidR="00317748" w:rsidRPr="00B21428" w:rsidRDefault="00317748" w:rsidP="00317748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5DCE663F" w14:textId="77777777" w:rsidR="005D23B6" w:rsidRPr="00A97199" w:rsidRDefault="001E6994" w:rsidP="001E6994">
      <w:pPr>
        <w:pStyle w:val="Ttulo4"/>
        <w:rPr>
          <w:b w:val="0"/>
          <w:i/>
        </w:rPr>
      </w:pPr>
      <w:r w:rsidRPr="001E6994">
        <w:rPr>
          <w:i/>
          <w:u w:val="single"/>
        </w:rPr>
        <w:t xml:space="preserve">Base de </w:t>
      </w:r>
      <w:proofErr w:type="gramStart"/>
      <w:r w:rsidRPr="001E6994">
        <w:rPr>
          <w:i/>
          <w:u w:val="single"/>
        </w:rPr>
        <w:t>datos</w:t>
      </w:r>
      <w:r w:rsidR="005D23B6">
        <w:rPr>
          <w:i/>
          <w:u w:val="single"/>
        </w:rPr>
        <w:t xml:space="preserve"> :</w:t>
      </w:r>
      <w:proofErr w:type="gramEnd"/>
      <w:r w:rsidR="00A97199">
        <w:rPr>
          <w:i/>
        </w:rPr>
        <w:tab/>
        <w:t>_________________</w:t>
      </w:r>
      <w:r w:rsidR="00A97199">
        <w:rPr>
          <w:i/>
        </w:rPr>
        <w:tab/>
      </w:r>
      <w:r w:rsidR="00A97199" w:rsidRPr="00A97199">
        <w:rPr>
          <w:i/>
          <w:u w:val="single"/>
        </w:rPr>
        <w:t>Servidor:</w:t>
      </w:r>
      <w:r w:rsidR="00A97199">
        <w:rPr>
          <w:i/>
          <w:u w:val="single"/>
        </w:rPr>
        <w:t xml:space="preserve">  </w:t>
      </w:r>
      <w:r w:rsidR="00A97199">
        <w:rPr>
          <w:b w:val="0"/>
          <w:i/>
        </w:rPr>
        <w:t xml:space="preserve">   ______________________</w:t>
      </w:r>
    </w:p>
    <w:p w14:paraId="52356B75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p w14:paraId="666848E9" w14:textId="77777777" w:rsidR="001E6994" w:rsidRDefault="001E6994" w:rsidP="00CC26BE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9"/>
        <w:gridCol w:w="2613"/>
        <w:gridCol w:w="2201"/>
        <w:gridCol w:w="1931"/>
        <w:gridCol w:w="707"/>
        <w:gridCol w:w="707"/>
        <w:gridCol w:w="775"/>
      </w:tblGrid>
      <w:tr w:rsidR="005C2303" w:rsidRPr="007613AC" w14:paraId="63DE3D19" w14:textId="77777777" w:rsidTr="00B13445">
        <w:tc>
          <w:tcPr>
            <w:tcW w:w="675" w:type="dxa"/>
            <w:shd w:val="clear" w:color="auto" w:fill="auto"/>
          </w:tcPr>
          <w:p w14:paraId="49C1F194" w14:textId="77777777" w:rsidR="005C2303" w:rsidRP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694" w:type="dxa"/>
            <w:shd w:val="clear" w:color="auto" w:fill="auto"/>
          </w:tcPr>
          <w:p w14:paraId="305D99E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Nombre de Script</w:t>
            </w:r>
          </w:p>
        </w:tc>
        <w:tc>
          <w:tcPr>
            <w:tcW w:w="2268" w:type="dxa"/>
            <w:shd w:val="clear" w:color="auto" w:fill="auto"/>
          </w:tcPr>
          <w:p w14:paraId="11E6E6C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Objeto</w:t>
            </w:r>
          </w:p>
        </w:tc>
        <w:tc>
          <w:tcPr>
            <w:tcW w:w="1984" w:type="dxa"/>
            <w:shd w:val="clear" w:color="auto" w:fill="auto"/>
          </w:tcPr>
          <w:p w14:paraId="623107CF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Tipo</w:t>
            </w:r>
          </w:p>
          <w:p w14:paraId="0E057907" w14:textId="77777777" w:rsidR="00DF4006" w:rsidRPr="00DF4006" w:rsidRDefault="00DF4006" w:rsidP="00790796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</w:t>
            </w:r>
            <w:r w:rsidR="00790796">
              <w:rPr>
                <w:rFonts w:asciiTheme="minorHAnsi" w:hAnsiTheme="minorHAnsi" w:cs="Arial"/>
                <w:i/>
                <w:sz w:val="14"/>
                <w:szCs w:val="14"/>
              </w:rPr>
              <w:t>D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e la lista</w:t>
            </w:r>
            <w:r>
              <w:rPr>
                <w:rFonts w:asciiTheme="minorHAnsi" w:hAnsiTheme="minorHAnsi" w:cs="Arial"/>
                <w:i/>
                <w:sz w:val="14"/>
                <w:szCs w:val="14"/>
              </w:rPr>
              <w:t xml:space="preserve"> de tipos, ver instructivo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)</w:t>
            </w:r>
          </w:p>
        </w:tc>
        <w:tc>
          <w:tcPr>
            <w:tcW w:w="709" w:type="dxa"/>
            <w:shd w:val="clear" w:color="auto" w:fill="auto"/>
          </w:tcPr>
          <w:p w14:paraId="0300B972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</w:t>
            </w:r>
          </w:p>
          <w:p w14:paraId="4DD6EADC" w14:textId="77777777" w:rsidR="005C2303" w:rsidRPr="005C2303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8FCC65A" w14:textId="77777777" w:rsidR="005C2303" w:rsidRDefault="00E9770D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</w:p>
          <w:p w14:paraId="24523FAA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80" w:type="dxa"/>
            <w:shd w:val="clear" w:color="auto" w:fill="auto"/>
          </w:tcPr>
          <w:p w14:paraId="026135DA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</w:p>
          <w:p w14:paraId="665B9E8C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5C2303" w14:paraId="62F8CFEC" w14:textId="77777777" w:rsidTr="00E20911">
        <w:tc>
          <w:tcPr>
            <w:tcW w:w="675" w:type="dxa"/>
          </w:tcPr>
          <w:p w14:paraId="5FDAC990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694" w:type="dxa"/>
          </w:tcPr>
          <w:p w14:paraId="67737F37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54E43C04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52DF59E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D886401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47174F2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1FA0480D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2E33F738" w14:textId="77777777" w:rsidTr="00E20911">
        <w:tc>
          <w:tcPr>
            <w:tcW w:w="675" w:type="dxa"/>
          </w:tcPr>
          <w:p w14:paraId="7E4D6939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694" w:type="dxa"/>
          </w:tcPr>
          <w:p w14:paraId="7ACA9D66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4A054F4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48BE84E5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FFD30F0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F4B48AB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462FAE0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7CD81255" w14:textId="77777777" w:rsidTr="00E20911">
        <w:tc>
          <w:tcPr>
            <w:tcW w:w="675" w:type="dxa"/>
          </w:tcPr>
          <w:p w14:paraId="1A9FED6C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694" w:type="dxa"/>
          </w:tcPr>
          <w:p w14:paraId="0464060E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0C48F4F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65E9A1AF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EC9223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4AF213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2D99B59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21255F26" w14:textId="77777777" w:rsidTr="00E20911">
        <w:tc>
          <w:tcPr>
            <w:tcW w:w="675" w:type="dxa"/>
          </w:tcPr>
          <w:p w14:paraId="084434BA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694" w:type="dxa"/>
          </w:tcPr>
          <w:p w14:paraId="3BA78223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243845E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1DDE191E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764CD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116ED61C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418A95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7D79EAC0" w14:textId="77777777" w:rsidTr="00E20911">
        <w:tc>
          <w:tcPr>
            <w:tcW w:w="675" w:type="dxa"/>
          </w:tcPr>
          <w:p w14:paraId="31C007E7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694" w:type="dxa"/>
          </w:tcPr>
          <w:p w14:paraId="2EFBED41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11C9A34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7F893A9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98EF3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C1D2A41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5EAD854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90796" w14:paraId="2A15E2AA" w14:textId="77777777" w:rsidTr="00F46C27">
        <w:trPr>
          <w:gridBefore w:val="2"/>
          <w:wBefore w:w="3369" w:type="dxa"/>
        </w:trPr>
        <w:tc>
          <w:tcPr>
            <w:tcW w:w="4252" w:type="dxa"/>
            <w:gridSpan w:val="2"/>
          </w:tcPr>
          <w:p w14:paraId="492FB897" w14:textId="77777777" w:rsidR="00790796" w:rsidRPr="00F1713C" w:rsidRDefault="00790796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9" w:type="dxa"/>
          </w:tcPr>
          <w:p w14:paraId="46C967F9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7A6A39C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0EDF5D95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24A55CD1" w14:textId="77777777" w:rsidR="00CB6616" w:rsidRDefault="00CB6616" w:rsidP="00CB6616">
      <w:pPr>
        <w:pStyle w:val="Ttulo4"/>
        <w:rPr>
          <w:i/>
          <w:u w:val="single"/>
        </w:rPr>
      </w:pPr>
      <w:r>
        <w:rPr>
          <w:i/>
          <w:u w:val="single"/>
        </w:rPr>
        <w:t>Aplicación</w:t>
      </w:r>
      <w:r w:rsidR="005D23B6">
        <w:rPr>
          <w:i/>
          <w:u w:val="single"/>
        </w:rPr>
        <w:t xml:space="preserve"> </w:t>
      </w:r>
    </w:p>
    <w:p w14:paraId="76E67538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632"/>
        <w:gridCol w:w="2417"/>
        <w:gridCol w:w="2551"/>
        <w:gridCol w:w="708"/>
        <w:gridCol w:w="709"/>
        <w:gridCol w:w="691"/>
        <w:gridCol w:w="2181"/>
      </w:tblGrid>
      <w:tr w:rsidR="00F46C27" w:rsidRPr="007613AC" w14:paraId="6D878B49" w14:textId="77777777" w:rsidTr="00B13445">
        <w:tc>
          <w:tcPr>
            <w:tcW w:w="632" w:type="dxa"/>
            <w:shd w:val="clear" w:color="auto" w:fill="auto"/>
          </w:tcPr>
          <w:p w14:paraId="022BE780" w14:textId="77777777" w:rsidR="00F46C27" w:rsidRPr="005C2303" w:rsidRDefault="00F46C27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417" w:type="dxa"/>
            <w:shd w:val="clear" w:color="auto" w:fill="auto"/>
          </w:tcPr>
          <w:p w14:paraId="695CBA3E" w14:textId="77777777" w:rsidR="00F46C27" w:rsidRPr="002D18B5" w:rsidRDefault="00F46C27" w:rsidP="002D18B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 Fuente</w:t>
            </w:r>
            <w:proofErr w:type="gramEnd"/>
          </w:p>
        </w:tc>
        <w:tc>
          <w:tcPr>
            <w:tcW w:w="2551" w:type="dxa"/>
            <w:shd w:val="clear" w:color="auto" w:fill="auto"/>
          </w:tcPr>
          <w:p w14:paraId="2561C4D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Compilado</w:t>
            </w:r>
          </w:p>
        </w:tc>
        <w:tc>
          <w:tcPr>
            <w:tcW w:w="708" w:type="dxa"/>
            <w:shd w:val="clear" w:color="auto" w:fill="auto"/>
          </w:tcPr>
          <w:p w14:paraId="32C8BD80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A</w:t>
            </w:r>
          </w:p>
          <w:p w14:paraId="5A1AB216" w14:textId="77777777" w:rsidR="00F46C27" w:rsidRPr="005C2303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D2EE6F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E</w:t>
            </w:r>
          </w:p>
          <w:p w14:paraId="1B602817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691" w:type="dxa"/>
            <w:shd w:val="clear" w:color="auto" w:fill="auto"/>
          </w:tcPr>
          <w:p w14:paraId="52EECC5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M</w:t>
            </w:r>
          </w:p>
          <w:p w14:paraId="2E21816B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2181" w:type="dxa"/>
            <w:shd w:val="clear" w:color="auto" w:fill="auto"/>
          </w:tcPr>
          <w:p w14:paraId="566EA39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Observaciones</w:t>
            </w:r>
          </w:p>
        </w:tc>
      </w:tr>
      <w:tr w:rsidR="00F46C27" w14:paraId="21D54AC7" w14:textId="77777777" w:rsidTr="00F46C27">
        <w:tc>
          <w:tcPr>
            <w:tcW w:w="632" w:type="dxa"/>
          </w:tcPr>
          <w:p w14:paraId="03F753C7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417" w:type="dxa"/>
          </w:tcPr>
          <w:p w14:paraId="4255AE44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6C0B50A6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0921EA5E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7528C79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387D51C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AB7376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7467A58" w14:textId="77777777" w:rsidTr="00F46C27">
        <w:tc>
          <w:tcPr>
            <w:tcW w:w="632" w:type="dxa"/>
          </w:tcPr>
          <w:p w14:paraId="0EA27E66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417" w:type="dxa"/>
          </w:tcPr>
          <w:p w14:paraId="0AD7DB2F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1600628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27D0C7A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F895AF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2373A021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25D2E92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0C549A15" w14:textId="77777777" w:rsidTr="00F46C27">
        <w:tc>
          <w:tcPr>
            <w:tcW w:w="632" w:type="dxa"/>
          </w:tcPr>
          <w:p w14:paraId="55D05643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417" w:type="dxa"/>
          </w:tcPr>
          <w:p w14:paraId="348A2F71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344AD97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36868FA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3414A6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5ACFA09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A4FA40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898D7F3" w14:textId="77777777" w:rsidTr="00F46C27">
        <w:tc>
          <w:tcPr>
            <w:tcW w:w="632" w:type="dxa"/>
          </w:tcPr>
          <w:p w14:paraId="24A7BC92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417" w:type="dxa"/>
          </w:tcPr>
          <w:p w14:paraId="51F9F592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7D4EB54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4F8D83CA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305C74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0FBBDCE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51603B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56D2B4BB" w14:textId="77777777" w:rsidTr="00F46C27">
        <w:tc>
          <w:tcPr>
            <w:tcW w:w="632" w:type="dxa"/>
          </w:tcPr>
          <w:p w14:paraId="0AA14AAA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417" w:type="dxa"/>
          </w:tcPr>
          <w:p w14:paraId="68BA16E0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460C7547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66FBFFD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925C7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45F1B2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452C81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6F92BEEB" w14:textId="77777777" w:rsidTr="00F46C27">
        <w:tc>
          <w:tcPr>
            <w:tcW w:w="6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6C415F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014D8B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  <w:tcBorders>
              <w:left w:val="single" w:sz="4" w:space="0" w:color="auto"/>
            </w:tcBorders>
          </w:tcPr>
          <w:p w14:paraId="0ACBB4FD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8" w:type="dxa"/>
          </w:tcPr>
          <w:p w14:paraId="43EAF7B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282E35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  <w:tcBorders>
              <w:right w:val="single" w:sz="4" w:space="0" w:color="auto"/>
            </w:tcBorders>
          </w:tcPr>
          <w:p w14:paraId="0FC05EB6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1FE306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6BB33AB9" w14:textId="77777777" w:rsidR="00756A8F" w:rsidRDefault="00756A8F" w:rsidP="007B55CF">
      <w:pPr>
        <w:pStyle w:val="Prrafodelista"/>
        <w:rPr>
          <w:rFonts w:ascii="Arial" w:hAnsi="Arial" w:cs="Arial"/>
          <w:lang w:val="es-PE"/>
        </w:rPr>
      </w:pPr>
    </w:p>
    <w:p w14:paraId="55E0C710" w14:textId="77777777" w:rsidR="006358A3" w:rsidRDefault="000973A9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Procedimiento de ejecución</w:t>
      </w:r>
      <w:r w:rsidR="006358A3">
        <w:rPr>
          <w:rFonts w:ascii="Arial" w:hAnsi="Arial" w:cs="Arial"/>
          <w:b/>
        </w:rPr>
        <w:t xml:space="preserve"> del Pase a Producción</w:t>
      </w:r>
      <w:r w:rsidR="001679EE">
        <w:rPr>
          <w:rFonts w:ascii="Arial" w:hAnsi="Arial" w:cs="Arial"/>
          <w:b/>
        </w:rPr>
        <w:t xml:space="preserve"> – Plan de Instalación</w:t>
      </w:r>
    </w:p>
    <w:p w14:paraId="2B419465" w14:textId="77777777" w:rsidR="00E36ADF" w:rsidRDefault="00E36ADF" w:rsidP="006358A3">
      <w:pPr>
        <w:ind w:left="9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"/>
        <w:gridCol w:w="9283"/>
      </w:tblGrid>
      <w:tr w:rsidR="00B05871" w14:paraId="2B2D2339" w14:textId="77777777" w:rsidTr="006C1CC4">
        <w:tc>
          <w:tcPr>
            <w:tcW w:w="675" w:type="dxa"/>
          </w:tcPr>
          <w:p w14:paraId="0DE6A988" w14:textId="77777777" w:rsidR="00B05871" w:rsidRDefault="00B05871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339EA95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1CF89155" w14:textId="77777777" w:rsidR="00AB4EC5" w:rsidRDefault="00AB4EC5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06EC3A22" w14:textId="5209695C" w:rsid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</w:t>
            </w:r>
            <w:r w:rsidR="00A82DFE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BIF1BPIPJ14</w:t>
            </w:r>
            <w:r w:rsidR="00A979CA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 xml:space="preserve"> (SSH Server)</w:t>
            </w:r>
          </w:p>
          <w:p w14:paraId="694C41C9" w14:textId="4FDFD2FF" w:rsidR="00086750" w:rsidRPr="00086750" w:rsidRDefault="00A82DFE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proofErr w:type="spellStart"/>
            <w:r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Bxie_PRD</w:t>
            </w:r>
            <w:proofErr w:type="spellEnd"/>
            <w:r w:rsidR="00A979CA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 xml:space="preserve"> (REST Server)</w:t>
            </w:r>
          </w:p>
          <w:p w14:paraId="68BB7103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6CE0F617" w14:textId="77777777" w:rsidR="00086750" w:rsidRPr="009577B2" w:rsidRDefault="00086750" w:rsidP="00086750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rFonts w:cstheme="minorHAnsi"/>
                <w:b/>
                <w:sz w:val="18"/>
                <w:szCs w:val="18"/>
              </w:rPr>
            </w:pPr>
            <w:r w:rsidRPr="009577B2">
              <w:rPr>
                <w:rFonts w:cstheme="minorHAnsi"/>
                <w:b/>
                <w:sz w:val="18"/>
                <w:szCs w:val="18"/>
              </w:rPr>
              <w:t>Importar Recursos</w:t>
            </w:r>
          </w:p>
          <w:p w14:paraId="0D4DD163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Ingresar al menú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</w:p>
          <w:p w14:paraId="7D666E58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19446E3" wp14:editId="00702D10">
                  <wp:extent cx="5400040" cy="1013460"/>
                  <wp:effectExtent l="0" t="0" r="0" b="0"/>
                  <wp:docPr id="1742478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781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42CB0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E534C8D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5CACBDA6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bCs w:val="0"/>
                <w:sz w:val="18"/>
                <w:szCs w:val="18"/>
              </w:rPr>
            </w:pPr>
          </w:p>
          <w:p w14:paraId="69F4700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617ABDD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</w:p>
          <w:p w14:paraId="3CD2DB1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6A7D73EF" wp14:editId="69D58FB5">
                  <wp:extent cx="5400040" cy="3162935"/>
                  <wp:effectExtent l="0" t="0" r="0" b="0"/>
                  <wp:docPr id="1322298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984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F634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57EDD65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F71009" wp14:editId="612EF7B8">
                  <wp:extent cx="5400040" cy="1133475"/>
                  <wp:effectExtent l="0" t="0" r="0" b="9525"/>
                  <wp:docPr id="1050437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4371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5DE2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</w:p>
          <w:p w14:paraId="4568EFD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65C4D0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E22E80" wp14:editId="3D1ECA7A">
                  <wp:extent cx="5400040" cy="1184910"/>
                  <wp:effectExtent l="0" t="0" r="0" b="0"/>
                  <wp:docPr id="1328987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9872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26E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71913E71" w14:textId="504F086E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</w:t>
            </w:r>
            <w:r w:rsidR="00A82DFE">
              <w:rPr>
                <w:rFonts w:cstheme="minorHAnsi"/>
                <w:sz w:val="18"/>
                <w:szCs w:val="18"/>
              </w:rPr>
              <w:t xml:space="preserve"> archivo </w:t>
            </w:r>
            <w:r w:rsidR="00A82DFE" w:rsidRPr="00A82DFE">
              <w:rPr>
                <w:rFonts w:cstheme="minorHAnsi"/>
                <w:b/>
                <w:bCs w:val="0"/>
                <w:i/>
                <w:iCs/>
                <w:sz w:val="18"/>
                <w:szCs w:val="18"/>
                <w:highlight w:val="yellow"/>
              </w:rPr>
              <w:t>Share_BIF1BPIPJ14</w:t>
            </w:r>
            <w:r w:rsidR="00A82DFE" w:rsidRPr="00A82DFE">
              <w:rPr>
                <w:rFonts w:cstheme="minorHAnsi"/>
                <w:b/>
                <w:bCs w:val="0"/>
                <w:i/>
                <w:iCs/>
                <w:sz w:val="18"/>
                <w:szCs w:val="18"/>
                <w:highlight w:val="yellow"/>
              </w:rPr>
              <w:t>.xml</w:t>
            </w:r>
            <w:r w:rsidRPr="009577B2">
              <w:rPr>
                <w:rFonts w:cstheme="minorHAnsi"/>
                <w:sz w:val="18"/>
                <w:szCs w:val="18"/>
              </w:rPr>
              <w:t xml:space="preserve">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6C1567EA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4A8C53" wp14:editId="03F63C79">
                  <wp:extent cx="5400040" cy="2475230"/>
                  <wp:effectExtent l="0" t="0" r="0" b="1270"/>
                  <wp:docPr id="17484203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4203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67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DCAD952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09FFD38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87AAC26" wp14:editId="352AFE81">
                  <wp:extent cx="5400040" cy="1013460"/>
                  <wp:effectExtent l="0" t="0" r="0" b="0"/>
                  <wp:docPr id="1815478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781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32A2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555E06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1A8ECA61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D726664" wp14:editId="38CEE7C4">
                  <wp:extent cx="5400040" cy="710565"/>
                  <wp:effectExtent l="0" t="0" r="0" b="0"/>
                  <wp:docPr id="19183031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031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6A17C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A9DFF5D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1A5A9397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</w:p>
          <w:p w14:paraId="1FDCC4A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</w:p>
          <w:p w14:paraId="736FED8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49E1115" wp14:editId="6F024C63">
                  <wp:extent cx="5400040" cy="2817495"/>
                  <wp:effectExtent l="0" t="0" r="0" b="1905"/>
                  <wp:docPr id="8846549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49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7AE0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63DD257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35F3A3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4639523F" wp14:editId="20152477">
                  <wp:extent cx="5400040" cy="2914015"/>
                  <wp:effectExtent l="0" t="0" r="0" b="635"/>
                  <wp:docPr id="170375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7570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CA0FC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5118C6E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3E936036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6249A15" wp14:editId="253801F4">
                  <wp:extent cx="5400040" cy="1411605"/>
                  <wp:effectExtent l="0" t="0" r="0" b="0"/>
                  <wp:docPr id="19944099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099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EDE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F13104A" w14:textId="4C69D6FC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</w:t>
            </w:r>
            <w:r w:rsidR="00A82DFE">
              <w:rPr>
                <w:rFonts w:cstheme="minorHAnsi"/>
                <w:sz w:val="18"/>
                <w:szCs w:val="18"/>
              </w:rPr>
              <w:t xml:space="preserve">archivo </w:t>
            </w:r>
            <w:r w:rsidR="00A82DFE" w:rsidRPr="00A82DFE">
              <w:rPr>
                <w:rFonts w:cstheme="minorHAnsi"/>
                <w:b/>
                <w:bCs w:val="0"/>
                <w:i/>
                <w:iCs/>
                <w:sz w:val="18"/>
                <w:szCs w:val="18"/>
                <w:highlight w:val="yellow"/>
              </w:rPr>
              <w:t>Bxie_PRD.xml</w:t>
            </w:r>
            <w:r w:rsidRPr="009577B2">
              <w:rPr>
                <w:rFonts w:cstheme="minorHAnsi"/>
                <w:sz w:val="18"/>
                <w:szCs w:val="18"/>
              </w:rPr>
              <w:t xml:space="preserve">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3964996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0AFBDD0" wp14:editId="2111BC0A">
                  <wp:extent cx="5400040" cy="2400300"/>
                  <wp:effectExtent l="0" t="0" r="0" b="0"/>
                  <wp:docPr id="2058533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5332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D2EC6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08D84A8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6CB00CC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679FA1" wp14:editId="6263AEB7">
                  <wp:extent cx="5400040" cy="1164590"/>
                  <wp:effectExtent l="0" t="0" r="0" b="0"/>
                  <wp:docPr id="831131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1312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6803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7A31068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45D4D8F7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5328A68" wp14:editId="1EF48F26">
                  <wp:extent cx="5400040" cy="656590"/>
                  <wp:effectExtent l="0" t="0" r="0" b="0"/>
                  <wp:docPr id="539880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8801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F7FD9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2ABD8A00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48A86128" w14:textId="23122D0B" w:rsidR="00AB4EC5" w:rsidRDefault="00690EA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En la </w:t>
            </w:r>
            <w:r w:rsidRPr="00BF01D6">
              <w:rPr>
                <w:rFonts w:ascii="Arial" w:hAnsi="Arial" w:cs="Arial"/>
                <w:b/>
                <w:bCs w:val="0"/>
              </w:rPr>
              <w:t xml:space="preserve">ruta </w:t>
            </w:r>
            <w:r w:rsidRPr="00BF01D6">
              <w:rPr>
                <w:rFonts w:ascii="Arial" w:hAnsi="Arial" w:cs="Arial"/>
                <w:b/>
                <w:bCs w:val="0"/>
                <w:color w:val="0000FF"/>
              </w:rPr>
              <w:t>/PROCESOS/</w:t>
            </w:r>
            <w:r w:rsidR="00A979CA">
              <w:rPr>
                <w:rFonts w:ascii="Arial" w:hAnsi="Arial" w:cs="Arial"/>
                <w:b/>
                <w:bCs w:val="0"/>
                <w:color w:val="0000FF"/>
              </w:rPr>
              <w:t>BANCA_X_INTERNET_EMPRESAS/</w:t>
            </w:r>
            <w:r w:rsidR="00AB4EC5">
              <w:rPr>
                <w:rFonts w:ascii="Arial" w:hAnsi="Arial" w:cs="Arial"/>
                <w:b/>
                <w:bCs w:val="0"/>
                <w:color w:val="0000FF"/>
              </w:rPr>
              <w:t>HOSTTOWEB</w:t>
            </w:r>
            <w:r w:rsidR="002158F6" w:rsidRPr="00BF01D6">
              <w:rPr>
                <w:rFonts w:ascii="Arial" w:hAnsi="Arial" w:cs="Arial"/>
                <w:b/>
                <w:bCs w:val="0"/>
                <w:color w:val="0000FF"/>
              </w:rPr>
              <w:t>/</w:t>
            </w:r>
            <w:r w:rsidR="00901DE2" w:rsidRPr="00BF01D6">
              <w:rPr>
                <w:rFonts w:ascii="Arial" w:hAnsi="Arial" w:cs="Arial"/>
                <w:b/>
                <w:bCs w:val="0"/>
                <w:color w:val="0000FF"/>
              </w:rPr>
              <w:t>,</w:t>
            </w: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901DE2">
              <w:rPr>
                <w:rFonts w:ascii="Arial" w:hAnsi="Arial" w:cs="Arial"/>
                <w:b/>
                <w:bCs w:val="0"/>
              </w:rPr>
              <w:t>d</w:t>
            </w:r>
            <w:r w:rsidR="001A724A">
              <w:rPr>
                <w:rFonts w:ascii="Arial" w:hAnsi="Arial" w:cs="Arial"/>
                <w:b/>
                <w:bCs w:val="0"/>
              </w:rPr>
              <w:t>esplegar en GOANYWHERE los siguientes XML</w:t>
            </w:r>
          </w:p>
          <w:p w14:paraId="6548B7E8" w14:textId="77777777" w:rsidR="00167814" w:rsidRDefault="00167814" w:rsidP="00167814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6F17208D" w14:textId="4F265C57" w:rsid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  <w:r>
              <w:rPr>
                <w:rFonts w:ascii="Arial" w:hAnsi="Arial" w:cs="Arial"/>
                <w:bCs w:val="0"/>
                <w:i/>
              </w:rPr>
              <w:t>En caso de que no exista las carpetas, se deben crear</w:t>
            </w:r>
          </w:p>
          <w:p w14:paraId="68E23BD2" w14:textId="77777777" w:rsidR="00167814" w:rsidRP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073DAC41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3A41372" w14:textId="575F0154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Crear carpeta del Proyecto</w:t>
            </w:r>
          </w:p>
          <w:p w14:paraId="588ADAA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Projects</w:t>
            </w:r>
            <w:proofErr w:type="spellEnd"/>
            <w:r w:rsidRPr="00167814">
              <w:rPr>
                <w:sz w:val="16"/>
                <w:szCs w:val="16"/>
              </w:rPr>
              <w:t xml:space="preserve"> del GoAnyWhere</w:t>
            </w:r>
          </w:p>
          <w:p w14:paraId="61F3E5A7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drawing>
                <wp:inline distT="0" distB="0" distL="0" distR="0" wp14:anchorId="7E138D0E" wp14:editId="4F175D74">
                  <wp:extent cx="5400040" cy="2006600"/>
                  <wp:effectExtent l="0" t="0" r="0" b="0"/>
                  <wp:docPr id="921605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052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E2A75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6E6FAED5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Seleccionar la carpeta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4D930389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drawing>
                <wp:inline distT="0" distB="0" distL="0" distR="0" wp14:anchorId="4E68FF49" wp14:editId="2D166CB0">
                  <wp:extent cx="5400040" cy="1388110"/>
                  <wp:effectExtent l="0" t="0" r="0" b="2540"/>
                  <wp:docPr id="1726223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2393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B76D0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1909CD73" w14:textId="77777777" w:rsid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valores.</w:t>
            </w:r>
          </w:p>
          <w:p w14:paraId="2816B4AB" w14:textId="4EE2382B" w:rsidR="00A979CA" w:rsidRPr="00167814" w:rsidRDefault="00A979CA" w:rsidP="00A979CA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A979CA">
              <w:rPr>
                <w:b/>
                <w:i/>
                <w:iCs/>
                <w:sz w:val="16"/>
                <w:szCs w:val="16"/>
              </w:rPr>
              <w:t>BANCA_X_INTERNET_EMPRESAS</w:t>
            </w:r>
          </w:p>
          <w:p w14:paraId="3A4298F4" w14:textId="4AB5B6EF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Proceso de carga de archivos </w:t>
            </w:r>
            <w:r>
              <w:rPr>
                <w:b/>
                <w:i/>
                <w:iCs/>
                <w:sz w:val="16"/>
                <w:szCs w:val="16"/>
              </w:rPr>
              <w:t xml:space="preserve">Host </w:t>
            </w:r>
            <w:proofErr w:type="spellStart"/>
            <w:r>
              <w:rPr>
                <w:b/>
                <w:i/>
                <w:iCs/>
                <w:sz w:val="16"/>
                <w:szCs w:val="16"/>
              </w:rPr>
              <w:t>To</w:t>
            </w:r>
            <w:proofErr w:type="spellEnd"/>
            <w:r>
              <w:rPr>
                <w:b/>
                <w:i/>
                <w:iCs/>
                <w:sz w:val="16"/>
                <w:szCs w:val="16"/>
              </w:rPr>
              <w:t xml:space="preserve"> WEB</w:t>
            </w:r>
          </w:p>
          <w:p w14:paraId="475E4783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63522A81" w14:textId="63D12DB6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D39C3F" wp14:editId="7B2ADFDE">
                  <wp:extent cx="5400000" cy="2591753"/>
                  <wp:effectExtent l="0" t="0" r="0" b="0"/>
                  <wp:docPr id="2546683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6836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9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C3899" w14:textId="77777777" w:rsidR="00A979CA" w:rsidRPr="00167814" w:rsidRDefault="00A979CA" w:rsidP="00A979CA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163ABE1E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334D19D0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3CB9C78B" w14:textId="71254AE8" w:rsidR="00AF3F67" w:rsidRDefault="00AF3F67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5A001567" w14:textId="77777777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37E1CAC" w14:textId="2A679C6E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3E8E4BA" wp14:editId="139B42C2">
                  <wp:extent cx="5400000" cy="831678"/>
                  <wp:effectExtent l="0" t="0" r="0" b="6985"/>
                  <wp:docPr id="233582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582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83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9A304" w14:textId="77777777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7EFEF004" w14:textId="77777777" w:rsidR="004F2AB1" w:rsidRDefault="004F2AB1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EB5A442" w14:textId="7C510449" w:rsidR="004F2AB1" w:rsidRPr="004F2AB1" w:rsidRDefault="004F2AB1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Seleccionar la carpeta </w:t>
            </w:r>
            <w:r w:rsidRPr="00A979CA">
              <w:rPr>
                <w:b/>
                <w:i/>
                <w:iCs/>
                <w:sz w:val="16"/>
                <w:szCs w:val="16"/>
              </w:rPr>
              <w:t>BANCA_X_INTERNET_EMPRESAS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65D1B88F" w14:textId="77777777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30BE282B" w14:textId="6F7981EE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7A71DC" wp14:editId="630A43B4">
                  <wp:extent cx="5400000" cy="1418182"/>
                  <wp:effectExtent l="0" t="0" r="0" b="0"/>
                  <wp:docPr id="16237054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054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1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11CF5" w14:textId="77777777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AB89EB9" w14:textId="1F0F0814" w:rsidR="00A979CA" w:rsidRPr="00167814" w:rsidRDefault="00A979CA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</w:t>
            </w:r>
          </w:p>
          <w:p w14:paraId="281B7DFC" w14:textId="77777777" w:rsidR="00167814" w:rsidRPr="00167814" w:rsidRDefault="00167814" w:rsidP="00167814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HOSTTOWEB</w:t>
            </w:r>
          </w:p>
          <w:p w14:paraId="41BCF1C8" w14:textId="77777777" w:rsidR="00167814" w:rsidRPr="00167814" w:rsidRDefault="00167814" w:rsidP="00167814">
            <w:pPr>
              <w:ind w:left="792"/>
              <w:rPr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 de carga de archivos de pagos Haberes, CTS y Proveedores</w:t>
            </w:r>
          </w:p>
          <w:p w14:paraId="08945934" w14:textId="5501DA68" w:rsidR="00167814" w:rsidRPr="00167814" w:rsidRDefault="004F2AB1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3249CE6" wp14:editId="0632A146">
                  <wp:extent cx="5400000" cy="1845548"/>
                  <wp:effectExtent l="0" t="0" r="0" b="2540"/>
                  <wp:docPr id="1705668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66814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84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E7AC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287A8BC6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0051000D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3E7BB363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2A9DAD71" w14:textId="77777777" w:rsidR="00167814" w:rsidRDefault="00167814" w:rsidP="00167814">
            <w:pPr>
              <w:pStyle w:val="Prrafodelista"/>
              <w:ind w:left="792"/>
            </w:pPr>
            <w:r>
              <w:rPr>
                <w:noProof/>
              </w:rPr>
              <w:drawing>
                <wp:inline distT="0" distB="0" distL="0" distR="0" wp14:anchorId="12326C93" wp14:editId="337C087D">
                  <wp:extent cx="5400040" cy="1438275"/>
                  <wp:effectExtent l="0" t="0" r="0" b="9525"/>
                  <wp:docPr id="5760464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73D8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F6E6950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2746782A" w14:textId="18698C10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:Proyectos</w:t>
            </w:r>
            <w:proofErr w:type="gramEnd"/>
          </w:p>
          <w:p w14:paraId="218EF123" w14:textId="2B3FB6FB" w:rsidR="00834015" w:rsidRPr="00142E23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03C59D64" w14:textId="57A057DB" w:rsidR="00834015" w:rsidRPr="00167814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2918FA9D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2CEC24A2" w14:textId="5D84D751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Importar proyectos</w:t>
            </w:r>
          </w:p>
          <w:p w14:paraId="7A461CD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Luego de crear la carpeta HOSTTOWEB, deberá seleccionarla para importar los proyectos. Para ello se debe dar clic en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Proyects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22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from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ZIP</w:t>
            </w:r>
          </w:p>
          <w:p w14:paraId="6ECE2519" w14:textId="1E642B00" w:rsidR="00167814" w:rsidRDefault="004F2AB1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3D25900" wp14:editId="1AB13F7F">
                  <wp:extent cx="5400000" cy="1408060"/>
                  <wp:effectExtent l="0" t="0" r="0" b="1905"/>
                  <wp:docPr id="3776284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2842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0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5F7B6" w14:textId="77777777" w:rsidR="00AF3F67" w:rsidRDefault="00AF3F67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764435E7" w14:textId="560FEB8E" w:rsidR="00AF3F67" w:rsidRPr="00167814" w:rsidRDefault="00AF3F67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75720F9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3CDEAA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En la pantalla de importación, elegir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Work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Station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(PC)</w:t>
            </w:r>
            <w:r w:rsidRPr="00167814">
              <w:rPr>
                <w:sz w:val="18"/>
                <w:szCs w:val="22"/>
              </w:rPr>
              <w:t xml:space="preserve"> y dar clic en el botón </w:t>
            </w:r>
            <w:r w:rsidRPr="00167814">
              <w:rPr>
                <w:b/>
                <w:sz w:val="18"/>
                <w:szCs w:val="22"/>
              </w:rPr>
              <w:t>Elegir archivo</w:t>
            </w:r>
          </w:p>
          <w:p w14:paraId="7DAFE2C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3AD09017" wp14:editId="6E349EE4">
                  <wp:extent cx="5400040" cy="1812925"/>
                  <wp:effectExtent l="0" t="0" r="0" b="0"/>
                  <wp:docPr id="1603400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4007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E66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213F06A9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Seleccionar el .ZIP desde su directorio local y dar clic al </w:t>
            </w:r>
            <w:r w:rsidRPr="00167814">
              <w:rPr>
                <w:b/>
                <w:i/>
                <w:iCs/>
                <w:sz w:val="18"/>
                <w:szCs w:val="22"/>
              </w:rPr>
              <w:t>Abrir</w:t>
            </w:r>
          </w:p>
          <w:p w14:paraId="09EF38B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lastRenderedPageBreak/>
              <w:drawing>
                <wp:inline distT="0" distB="0" distL="0" distR="0" wp14:anchorId="73C0772D" wp14:editId="39A8FE59">
                  <wp:extent cx="5400040" cy="2242185"/>
                  <wp:effectExtent l="0" t="0" r="0" b="5715"/>
                  <wp:docPr id="13783556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3556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EBA1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0215CB64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Seguidamente dar clic en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</w:p>
          <w:p w14:paraId="192876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23325FB2" wp14:editId="5E8DEE74">
                  <wp:extent cx="5400040" cy="1809115"/>
                  <wp:effectExtent l="0" t="0" r="0" b="635"/>
                  <wp:docPr id="4697684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6848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F1994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59516B0" w14:textId="77777777" w:rsidR="00167814" w:rsidRPr="004F2AB1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Comprobar que se han importado correctamente los proyectos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  <w:r w:rsidRPr="00167814">
              <w:rPr>
                <w:sz w:val="18"/>
                <w:szCs w:val="22"/>
              </w:rPr>
              <w:t xml:space="preserve"> y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H2W_BXIE_POST_PRV</w:t>
            </w:r>
          </w:p>
          <w:p w14:paraId="2AA9A058" w14:textId="23D2EB89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DA2BBBC" wp14:editId="17091AC1">
                  <wp:extent cx="5400000" cy="1250609"/>
                  <wp:effectExtent l="0" t="0" r="0" b="6985"/>
                  <wp:docPr id="434009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0097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25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9E11D" w14:textId="77777777" w:rsidR="004F2AB1" w:rsidRPr="004F2AB1" w:rsidRDefault="004F2AB1" w:rsidP="004F2AB1">
            <w:pPr>
              <w:pStyle w:val="Prrafodelista"/>
              <w:spacing w:after="160" w:line="259" w:lineRule="auto"/>
              <w:ind w:left="792"/>
              <w:rPr>
                <w:sz w:val="18"/>
                <w:szCs w:val="22"/>
              </w:rPr>
            </w:pPr>
          </w:p>
          <w:p w14:paraId="7CB8F333" w14:textId="52C035AC" w:rsidR="004F2AB1" w:rsidRDefault="004F2AB1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Crear carpetas Local </w:t>
            </w:r>
            <w:r w:rsidRPr="004F2AB1">
              <w:rPr>
                <w:b/>
                <w:bCs w:val="0"/>
                <w:sz w:val="18"/>
                <w:szCs w:val="22"/>
              </w:rPr>
              <w:t>/BXIE/HABERES_H2W</w:t>
            </w:r>
            <w:r>
              <w:rPr>
                <w:sz w:val="18"/>
                <w:szCs w:val="22"/>
              </w:rPr>
              <w:t xml:space="preserve"> y </w:t>
            </w:r>
            <w:r w:rsidRPr="004F2AB1">
              <w:rPr>
                <w:b/>
                <w:bCs w:val="0"/>
                <w:sz w:val="18"/>
                <w:szCs w:val="22"/>
              </w:rPr>
              <w:t>/BXIE/PROVEEDOR_H2W</w:t>
            </w:r>
          </w:p>
          <w:p w14:paraId="20F4476B" w14:textId="16A65722" w:rsidR="004F2AB1" w:rsidRDefault="004F2AB1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Dar clic al proyecto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</w:p>
          <w:p w14:paraId="7C398355" w14:textId="3DC5A952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2FD95BD" wp14:editId="5D556DD1">
                  <wp:extent cx="5040000" cy="928435"/>
                  <wp:effectExtent l="0" t="0" r="8255" b="5080"/>
                  <wp:docPr id="2124392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3921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92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CA098" w14:textId="6DC8C218" w:rsidR="004F2AB1" w:rsidRDefault="004F2AB1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el </w:t>
            </w:r>
            <w:r w:rsidR="00684014">
              <w:rPr>
                <w:sz w:val="18"/>
                <w:szCs w:val="22"/>
              </w:rPr>
              <w:t xml:space="preserve">árbol Project </w:t>
            </w:r>
            <w:proofErr w:type="spellStart"/>
            <w:r w:rsidR="00684014">
              <w:rPr>
                <w:sz w:val="18"/>
                <w:szCs w:val="22"/>
              </w:rPr>
              <w:t>outline</w:t>
            </w:r>
            <w:proofErr w:type="spellEnd"/>
            <w:r w:rsidR="00684014">
              <w:rPr>
                <w:sz w:val="18"/>
                <w:szCs w:val="22"/>
              </w:rPr>
              <w:t xml:space="preserve">, desplazarse al final y seleccionar el componente </w:t>
            </w:r>
            <w:r w:rsidR="00684014" w:rsidRPr="00684014">
              <w:rPr>
                <w:b/>
                <w:bCs w:val="0"/>
                <w:i/>
                <w:iCs/>
                <w:sz w:val="18"/>
                <w:szCs w:val="22"/>
              </w:rPr>
              <w:t>Borrar Archivos Haberes</w:t>
            </w:r>
          </w:p>
          <w:p w14:paraId="50828AC3" w14:textId="7644E271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00B47" wp14:editId="10F76518">
                  <wp:extent cx="4680000" cy="5129647"/>
                  <wp:effectExtent l="0" t="0" r="6350" b="0"/>
                  <wp:docPr id="92288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8827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512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FBC78" w14:textId="77777777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718E11F" w14:textId="6DC75CD8" w:rsidR="004F2AB1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detalle ir al campo </w:t>
            </w:r>
            <w:proofErr w:type="spellStart"/>
            <w:r>
              <w:rPr>
                <w:sz w:val="18"/>
                <w:szCs w:val="22"/>
              </w:rPr>
              <w:t>Directory</w:t>
            </w:r>
            <w:proofErr w:type="spellEnd"/>
            <w:r>
              <w:rPr>
                <w:sz w:val="18"/>
                <w:szCs w:val="22"/>
              </w:rPr>
              <w:t xml:space="preserve"> y dar clic en el botón </w:t>
            </w:r>
            <w:r>
              <w:rPr>
                <w:noProof/>
              </w:rPr>
              <w:drawing>
                <wp:inline distT="0" distB="0" distL="0" distR="0" wp14:anchorId="1441B159" wp14:editId="373D65F2">
                  <wp:extent cx="333375" cy="285750"/>
                  <wp:effectExtent l="0" t="0" r="9525" b="0"/>
                  <wp:docPr id="1342735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7354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A1DBE" w14:textId="0CC940B1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FC36FE3" wp14:editId="5E579B86">
                  <wp:extent cx="5040000" cy="2892896"/>
                  <wp:effectExtent l="0" t="0" r="8255" b="3175"/>
                  <wp:docPr id="1555028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0288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9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400C7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530CDA0" w14:textId="33EBB7AD" w:rsidR="00684014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la ventana emergente, en la barra superior escribir la ruta </w:t>
            </w:r>
            <w:r w:rsidRPr="00684014">
              <w:rPr>
                <w:b/>
                <w:bCs w:val="0"/>
                <w:i/>
                <w:iCs/>
                <w:sz w:val="18"/>
                <w:szCs w:val="22"/>
              </w:rPr>
              <w:t>/BXIE/</w:t>
            </w:r>
            <w:r>
              <w:rPr>
                <w:sz w:val="18"/>
                <w:szCs w:val="22"/>
              </w:rPr>
              <w:t xml:space="preserve"> y dar </w:t>
            </w:r>
            <w:proofErr w:type="spellStart"/>
            <w:r>
              <w:rPr>
                <w:sz w:val="18"/>
                <w:szCs w:val="22"/>
              </w:rPr>
              <w:t>enter</w:t>
            </w:r>
            <w:proofErr w:type="spellEnd"/>
          </w:p>
          <w:p w14:paraId="60CD5014" w14:textId="6C9D9B04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0C8A8" wp14:editId="38D6C900">
                  <wp:extent cx="5400000" cy="2550238"/>
                  <wp:effectExtent l="0" t="0" r="0" b="2540"/>
                  <wp:docPr id="20007848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78488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5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6AC0A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B975A46" w14:textId="2CF3B5E8" w:rsidR="00684014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Luego de acceder a la ruta /BXIE</w:t>
            </w:r>
            <w:r w:rsidR="0085079E">
              <w:rPr>
                <w:sz w:val="18"/>
                <w:szCs w:val="22"/>
              </w:rPr>
              <w:t xml:space="preserve">, dar clic en agregar carpeta </w:t>
            </w:r>
            <w:r w:rsidR="0085079E">
              <w:rPr>
                <w:noProof/>
              </w:rPr>
              <w:drawing>
                <wp:inline distT="0" distB="0" distL="0" distR="0" wp14:anchorId="1C966185" wp14:editId="5027F5CB">
                  <wp:extent cx="352425" cy="352425"/>
                  <wp:effectExtent l="0" t="0" r="9525" b="9525"/>
                  <wp:docPr id="608584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58436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58A3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3290E7A" w14:textId="4B7E46AA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83C4B9F" wp14:editId="2974EE01">
                  <wp:extent cx="6104890" cy="2152650"/>
                  <wp:effectExtent l="0" t="0" r="0" b="0"/>
                  <wp:docPr id="2033852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890" cy="2152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2FDCA9" w14:textId="77777777" w:rsidR="0085079E" w:rsidRDefault="0085079E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162FDA6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0A424BF8" w14:textId="5EB18FE3" w:rsidR="00684014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la pestaña New Folder, indicar el campo New Folder </w:t>
            </w:r>
            <w:proofErr w:type="spellStart"/>
            <w:r>
              <w:rPr>
                <w:sz w:val="18"/>
                <w:szCs w:val="22"/>
              </w:rPr>
              <w:t>Name</w:t>
            </w:r>
            <w:proofErr w:type="spellEnd"/>
            <w:r>
              <w:rPr>
                <w:sz w:val="18"/>
                <w:szCs w:val="22"/>
              </w:rPr>
              <w:t xml:space="preserve"> </w:t>
            </w:r>
            <w:r w:rsidRPr="0085079E">
              <w:rPr>
                <w:b/>
                <w:bCs w:val="0"/>
                <w:sz w:val="18"/>
                <w:szCs w:val="22"/>
              </w:rPr>
              <w:t>HABERES_HOSTTOWEB</w:t>
            </w:r>
            <w:r>
              <w:rPr>
                <w:sz w:val="18"/>
                <w:szCs w:val="22"/>
              </w:rPr>
              <w:t xml:space="preserve"> y dar clic en </w:t>
            </w:r>
            <w:proofErr w:type="spellStart"/>
            <w:r w:rsidRPr="0085079E">
              <w:rPr>
                <w:b/>
                <w:bCs w:val="0"/>
                <w:i/>
                <w:iCs/>
                <w:sz w:val="18"/>
                <w:szCs w:val="22"/>
              </w:rPr>
              <w:t>Create</w:t>
            </w:r>
            <w:proofErr w:type="spellEnd"/>
          </w:p>
          <w:p w14:paraId="1EB30F13" w14:textId="58E25778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4274A0" wp14:editId="52FC7B3D">
                  <wp:extent cx="5400000" cy="2870665"/>
                  <wp:effectExtent l="0" t="0" r="0" b="6350"/>
                  <wp:docPr id="3582446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24463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87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E9233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72CC44C" w14:textId="05AA6A4A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BC5725" wp14:editId="709DC02B">
                  <wp:extent cx="5400000" cy="1485437"/>
                  <wp:effectExtent l="0" t="0" r="0" b="635"/>
                  <wp:docPr id="216450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5081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0EC7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5D433728" w14:textId="4BA42E8F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Luego deberá crear otra nueva carpeta </w:t>
            </w:r>
            <w:r w:rsidRPr="0085079E">
              <w:rPr>
                <w:sz w:val="18"/>
                <w:szCs w:val="22"/>
              </w:rPr>
              <w:t>PROVEEDOR_HOSTTOWEB</w:t>
            </w:r>
            <w:r>
              <w:rPr>
                <w:sz w:val="18"/>
                <w:szCs w:val="22"/>
              </w:rPr>
              <w:t>, siguiendo los pasos previos 3.6.5 y 3.6.6</w:t>
            </w:r>
          </w:p>
          <w:p w14:paraId="323496AC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12C80C20" w14:textId="05A13A11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53D4DD5" wp14:editId="58A43D16">
                  <wp:extent cx="5400000" cy="2991428"/>
                  <wp:effectExtent l="0" t="0" r="0" b="0"/>
                  <wp:docPr id="2702865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28655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99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E5E3B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D0432D4" w14:textId="2FA23155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Al finalizar deberá visualizar las 2 nuevas carpetas creadas</w:t>
            </w:r>
          </w:p>
          <w:p w14:paraId="72FB2787" w14:textId="7FABB9FF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0B7042" wp14:editId="57BF32C5">
                  <wp:extent cx="5040000" cy="2298947"/>
                  <wp:effectExtent l="0" t="0" r="8255" b="6350"/>
                  <wp:docPr id="21059584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95840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9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F6364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70719BB7" w14:textId="1CFF737E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Finalmente, dar clic en cerrar en la parte superior derecha</w:t>
            </w:r>
          </w:p>
          <w:p w14:paraId="45B9B4B1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7B72E1F" w14:textId="51A1C2C4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CCE3473" wp14:editId="575ACE1B">
                  <wp:extent cx="5040000" cy="2091320"/>
                  <wp:effectExtent l="0" t="0" r="8255" b="4445"/>
                  <wp:docPr id="5718083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0839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BBFBB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F70918F" w14:textId="00C70C84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Por último, salir del proyecto dando clic en </w:t>
            </w:r>
            <w:proofErr w:type="spellStart"/>
            <w:r w:rsidRPr="0085079E">
              <w:rPr>
                <w:b/>
                <w:bCs w:val="0"/>
                <w:sz w:val="18"/>
                <w:szCs w:val="22"/>
              </w:rPr>
              <w:t>Exit</w:t>
            </w:r>
            <w:proofErr w:type="spellEnd"/>
          </w:p>
          <w:p w14:paraId="141E4E01" w14:textId="621E614A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2873417" wp14:editId="717B42F5">
                  <wp:extent cx="5400000" cy="1724649"/>
                  <wp:effectExtent l="0" t="0" r="0" b="9525"/>
                  <wp:docPr id="9546043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43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72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42233" w14:textId="7935A14B" w:rsidR="00167814" w:rsidRDefault="00167814" w:rsidP="00167814">
            <w:pPr>
              <w:pStyle w:val="Prrafodelista"/>
              <w:ind w:left="792"/>
            </w:pPr>
          </w:p>
          <w:p w14:paraId="1A5E806A" w14:textId="77777777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0E344949" w14:textId="3D574F8A" w:rsidR="00834015" w:rsidRDefault="00834015" w:rsidP="00AB4EC5">
            <w:pPr>
              <w:ind w:left="360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168E1F4C" w14:textId="38F7E462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4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19D934DC" w14:textId="6AD3C4D0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0A41F2BD" w14:textId="0F4DC641" w:rsidR="00167814" w:rsidRPr="00167814" w:rsidRDefault="00AB4EC5" w:rsidP="00167814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6EA39964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5324014A" w14:textId="47D48EE5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Cs w:val="20"/>
              </w:rPr>
            </w:pPr>
            <w:r w:rsidRPr="00167814">
              <w:rPr>
                <w:b/>
                <w:szCs w:val="20"/>
              </w:rPr>
              <w:t xml:space="preserve">Configurar </w:t>
            </w:r>
            <w:proofErr w:type="spellStart"/>
            <w:r w:rsidRPr="00167814">
              <w:rPr>
                <w:b/>
                <w:szCs w:val="20"/>
              </w:rPr>
              <w:t>Schedules</w:t>
            </w:r>
            <w:proofErr w:type="spellEnd"/>
            <w:r w:rsidRPr="00167814">
              <w:rPr>
                <w:b/>
                <w:szCs w:val="20"/>
              </w:rPr>
              <w:t xml:space="preserve"> Host </w:t>
            </w:r>
            <w:proofErr w:type="spellStart"/>
            <w:r w:rsidRPr="00167814">
              <w:rPr>
                <w:b/>
                <w:szCs w:val="20"/>
              </w:rPr>
              <w:t>To</w:t>
            </w:r>
            <w:proofErr w:type="spellEnd"/>
            <w:r w:rsidRPr="00167814">
              <w:rPr>
                <w:b/>
                <w:szCs w:val="20"/>
              </w:rPr>
              <w:t xml:space="preserve"> WEB</w:t>
            </w:r>
          </w:p>
          <w:p w14:paraId="2752639A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Schedules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sz w:val="18"/>
                <w:szCs w:val="18"/>
              </w:rPr>
              <w:t xml:space="preserve">y dar clic en la opción </w:t>
            </w:r>
            <w:proofErr w:type="spellStart"/>
            <w:r w:rsidRPr="00167814">
              <w:rPr>
                <w:b/>
                <w:sz w:val="18"/>
                <w:szCs w:val="18"/>
              </w:rPr>
              <w:t>Add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Schedule</w:t>
            </w:r>
          </w:p>
          <w:p w14:paraId="1EC3DE1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0C09A950" wp14:editId="69B11C5B">
                  <wp:extent cx="5400040" cy="1409700"/>
                  <wp:effectExtent l="0" t="0" r="0" b="0"/>
                  <wp:docPr id="1456306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061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CF033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07C36B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Para crear el Schedule, se deberá completar la información obligatoria de las pestañas según se indica a continuación:</w:t>
            </w:r>
          </w:p>
          <w:p w14:paraId="52E0D97B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 </w:t>
            </w:r>
            <w:r w:rsidRPr="00167814">
              <w:rPr>
                <w:b/>
                <w:sz w:val="18"/>
                <w:szCs w:val="18"/>
              </w:rPr>
              <w:t>Pestaña Project</w:t>
            </w:r>
          </w:p>
          <w:p w14:paraId="170415F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2CB1C6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datos: </w:t>
            </w:r>
            <w:proofErr w:type="spellStart"/>
            <w:r w:rsidRPr="00167814">
              <w:rPr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, Project, Admin </w:t>
            </w:r>
            <w:proofErr w:type="spellStart"/>
            <w:r w:rsidRPr="00167814">
              <w:rPr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y Status</w:t>
            </w:r>
          </w:p>
          <w:p w14:paraId="150DE221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0A8DA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Proveedor</w:t>
            </w:r>
          </w:p>
          <w:p w14:paraId="78DC5AD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Proveedor</w:t>
            </w:r>
          </w:p>
          <w:p w14:paraId="38954C82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4A99B509" wp14:editId="05C2FC48">
                  <wp:extent cx="5400040" cy="3540760"/>
                  <wp:effectExtent l="0" t="0" r="0" b="2540"/>
                  <wp:docPr id="1115792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9228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4FAC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</w:p>
          <w:p w14:paraId="1E369A0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2454F9C0" wp14:editId="6AFDF8F0">
                  <wp:extent cx="381000" cy="304800"/>
                  <wp:effectExtent l="0" t="0" r="0" b="0"/>
                  <wp:docPr id="1394391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H2W_BXIE_POST_PRV</w:t>
            </w:r>
          </w:p>
          <w:p w14:paraId="2FC026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C440640" wp14:editId="48B090DA">
                  <wp:extent cx="4429125" cy="3162300"/>
                  <wp:effectExtent l="0" t="0" r="9525" b="0"/>
                  <wp:docPr id="16654737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47375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EF34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648528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elegir el proyecto, el campo Project se verá de la siguiente manera:</w:t>
            </w:r>
          </w:p>
          <w:p w14:paraId="6F9397A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38B1DF9A" wp14:editId="1ADBD9B6">
                  <wp:extent cx="5181600" cy="2171700"/>
                  <wp:effectExtent l="0" t="0" r="0" b="0"/>
                  <wp:docPr id="7655677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56770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D6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5986C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Admin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: Indicar el usuario administrador que ejecuta el proyecto de forma automática. En esta configuración de ambiente previo se está considerando el usuario </w:t>
            </w:r>
            <w:r w:rsidRPr="00167814">
              <w:rPr>
                <w:b/>
                <w:i/>
                <w:iCs/>
                <w:sz w:val="18"/>
                <w:szCs w:val="18"/>
              </w:rPr>
              <w:t>OPERADORDES</w:t>
            </w:r>
          </w:p>
          <w:p w14:paraId="538EBA0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583CF2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: Indicar el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del usuario administrado que ejecuta el proyecto de forma automática.</w:t>
            </w:r>
          </w:p>
          <w:p w14:paraId="4CAEC38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78F693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Status</w:t>
            </w:r>
            <w:r w:rsidRPr="00167814">
              <w:rPr>
                <w:sz w:val="18"/>
                <w:szCs w:val="18"/>
              </w:rPr>
              <w:t>: Active</w:t>
            </w:r>
          </w:p>
          <w:p w14:paraId="03C3F05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E73A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Al finalizar, la pestaña </w:t>
            </w:r>
            <w:proofErr w:type="spellStart"/>
            <w:r w:rsidRPr="00167814">
              <w:rPr>
                <w:sz w:val="18"/>
                <w:szCs w:val="18"/>
              </w:rPr>
              <w:t>Projetc</w:t>
            </w:r>
            <w:proofErr w:type="spellEnd"/>
            <w:r w:rsidRPr="00167814">
              <w:rPr>
                <w:sz w:val="18"/>
                <w:szCs w:val="18"/>
              </w:rPr>
              <w:t xml:space="preserve"> se muestra de la siguiente manera:</w:t>
            </w:r>
          </w:p>
          <w:p w14:paraId="57A9056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F3BC885" wp14:editId="3388995E">
                  <wp:extent cx="5400040" cy="3846830"/>
                  <wp:effectExtent l="0" t="0" r="0" b="1270"/>
                  <wp:docPr id="640221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2175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09C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BC7806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F95A3F1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Pestaña </w:t>
            </w:r>
            <w:proofErr w:type="spellStart"/>
            <w:r w:rsidRPr="00167814">
              <w:rPr>
                <w:b/>
                <w:sz w:val="18"/>
                <w:szCs w:val="18"/>
              </w:rPr>
              <w:t>Shedule</w:t>
            </w:r>
            <w:proofErr w:type="spellEnd"/>
          </w:p>
          <w:p w14:paraId="0ABF3B2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54C2E0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 como se muestra a continuación: </w:t>
            </w:r>
          </w:p>
          <w:p w14:paraId="368E1EC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540860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sz w:val="18"/>
                <w:szCs w:val="18"/>
              </w:rPr>
              <w:t>Minutely</w:t>
            </w:r>
            <w:proofErr w:type="spellEnd"/>
          </w:p>
          <w:p w14:paraId="17626F1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364BC5A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</w:p>
          <w:p w14:paraId="13EB6A46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Date</w:t>
            </w:r>
            <w:r w:rsidRPr="00167814">
              <w:rPr>
                <w:sz w:val="18"/>
                <w:szCs w:val="18"/>
              </w:rPr>
              <w:t xml:space="preserve">: Indicar la fecha (día, mes y año)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19/03/2021</w:t>
            </w:r>
          </w:p>
          <w:p w14:paraId="4958AC8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Time</w:t>
            </w:r>
            <w:r w:rsidRPr="00167814">
              <w:rPr>
                <w:sz w:val="18"/>
                <w:szCs w:val="18"/>
              </w:rPr>
              <w:t xml:space="preserve">: Indicar la hora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00:00 am</w:t>
            </w:r>
          </w:p>
          <w:p w14:paraId="69DFEAF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Run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Every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>5 Minutes</w:t>
            </w:r>
            <w:r w:rsidRPr="00167814">
              <w:rPr>
                <w:sz w:val="18"/>
                <w:szCs w:val="18"/>
              </w:rPr>
              <w:t xml:space="preserve"> (se debe asignar 5 Minutos para su ejecución </w:t>
            </w:r>
            <w:proofErr w:type="spellStart"/>
            <w:r w:rsidRPr="00167814">
              <w:rPr>
                <w:sz w:val="18"/>
                <w:szCs w:val="18"/>
              </w:rPr>
              <w:t>periodica</w:t>
            </w:r>
            <w:proofErr w:type="spellEnd"/>
            <w:r w:rsidRPr="00167814">
              <w:rPr>
                <w:sz w:val="18"/>
                <w:szCs w:val="18"/>
              </w:rPr>
              <w:t>)</w:t>
            </w:r>
          </w:p>
          <w:p w14:paraId="4E45245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D8F58E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sz w:val="18"/>
                <w:szCs w:val="18"/>
              </w:rPr>
              <w:t>Repeat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  <w:r w:rsidRPr="00167814">
              <w:rPr>
                <w:sz w:val="18"/>
                <w:szCs w:val="18"/>
              </w:rPr>
              <w:t>:</w:t>
            </w:r>
          </w:p>
          <w:p w14:paraId="0F5233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Never</w:t>
            </w:r>
            <w:proofErr w:type="spellEnd"/>
          </w:p>
          <w:p w14:paraId="5F97BE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1A707927" wp14:editId="67E48403">
                  <wp:extent cx="5400040" cy="3215005"/>
                  <wp:effectExtent l="0" t="0" r="0" b="4445"/>
                  <wp:docPr id="1209107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10750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D33C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D3807F9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el Schedule, se deberá confirmar la programación de ejecución y se visualizará la fecha y hora de la próxima ejecución.</w:t>
            </w:r>
          </w:p>
          <w:p w14:paraId="1996BB8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6A48B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44A965CB" wp14:editId="31B2FC81">
                  <wp:extent cx="5391150" cy="1323975"/>
                  <wp:effectExtent l="0" t="0" r="0" b="9525"/>
                  <wp:docPr id="188054132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0163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7FB0FAB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438E59C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Luego de programar el Schedule para el proyecto Proveedores, se deberá configurar otro Schedule para el proyecto Haberes siguiendo los pasos descritos en el punto anterior </w:t>
            </w:r>
            <w:r w:rsidRPr="00167814">
              <w:rPr>
                <w:b/>
                <w:i/>
                <w:iCs/>
                <w:sz w:val="18"/>
                <w:szCs w:val="18"/>
              </w:rPr>
              <w:t>4.2</w:t>
            </w:r>
            <w:r w:rsidRPr="00167814">
              <w:rPr>
                <w:sz w:val="18"/>
                <w:szCs w:val="18"/>
              </w:rPr>
              <w:t>.</w:t>
            </w:r>
          </w:p>
          <w:p w14:paraId="4716FC56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57DB4F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Importante</w:t>
            </w:r>
            <w:r w:rsidRPr="00167814">
              <w:rPr>
                <w:sz w:val="18"/>
                <w:szCs w:val="18"/>
              </w:rPr>
              <w:t xml:space="preserve">: Considerar los siguientes cambios en la pestaña </w:t>
            </w:r>
            <w:r w:rsidRPr="00167814">
              <w:rPr>
                <w:b/>
                <w:i/>
                <w:iCs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 para el nuevo Schedule Haberes.</w:t>
            </w:r>
          </w:p>
          <w:p w14:paraId="137E119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74C44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Haberes</w:t>
            </w:r>
          </w:p>
          <w:p w14:paraId="289B11D7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Haberes</w:t>
            </w:r>
          </w:p>
          <w:p w14:paraId="60083F78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3A8DBFF3" wp14:editId="6B099402">
                  <wp:extent cx="381000" cy="304800"/>
                  <wp:effectExtent l="0" t="0" r="0" b="0"/>
                  <wp:docPr id="137111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H2W_BXIE_POST_HAB</w:t>
            </w:r>
          </w:p>
          <w:p w14:paraId="3777BA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97FFC8C" wp14:editId="6E086F62">
                  <wp:extent cx="4486275" cy="3209925"/>
                  <wp:effectExtent l="0" t="0" r="9525" b="9525"/>
                  <wp:docPr id="12285915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59154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1881F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780FB7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08F3D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La pestaña Project, deberá mostrarse de la siguiente manera:</w:t>
            </w:r>
          </w:p>
          <w:p w14:paraId="087FC78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16CEB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54A5EB5A" wp14:editId="7C42B322">
                  <wp:extent cx="5400040" cy="3072765"/>
                  <wp:effectExtent l="0" t="0" r="0" b="0"/>
                  <wp:docPr id="7963909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39094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49380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9B739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La pestaña mantiene la misma configuración indicada previamente </w:t>
            </w:r>
          </w:p>
          <w:p w14:paraId="4BAF06E8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4A8C6F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5DF1E95" wp14:editId="7BA4FE16">
                  <wp:extent cx="5400040" cy="2867025"/>
                  <wp:effectExtent l="0" t="0" r="0" b="9525"/>
                  <wp:docPr id="170931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188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53B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A3629C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AECD23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y salvar el Schedule, se deberá confirmar la programación de ejecución y se visualizará la fecha y hora de la próxima ejecución</w:t>
            </w:r>
          </w:p>
          <w:p w14:paraId="4877BF8D" w14:textId="1A49608C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8"/>
                <w:szCs w:val="18"/>
                <w:highlight w:val="yellow"/>
                <w:lang w:val="es-MX" w:eastAsia="en-US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03B48888" wp14:editId="3FE68AAB">
                  <wp:extent cx="5400040" cy="1202055"/>
                  <wp:effectExtent l="0" t="0" r="0" b="0"/>
                  <wp:docPr id="1692000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00060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7AC7" w14:textId="13C66911" w:rsidR="001A724A" w:rsidRPr="001A724A" w:rsidRDefault="001A724A" w:rsidP="00167814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4565B7" w14:paraId="21CD32F9" w14:textId="77777777" w:rsidTr="006C1CC4">
        <w:tc>
          <w:tcPr>
            <w:tcW w:w="675" w:type="dxa"/>
          </w:tcPr>
          <w:p w14:paraId="554C9010" w14:textId="2D968D08" w:rsidR="004565B7" w:rsidRDefault="00100158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lastRenderedPageBreak/>
              <w:t>2</w:t>
            </w:r>
          </w:p>
        </w:tc>
        <w:tc>
          <w:tcPr>
            <w:tcW w:w="8789" w:type="dxa"/>
          </w:tcPr>
          <w:p w14:paraId="753F8B3A" w14:textId="77777777" w:rsidR="004565B7" w:rsidRPr="004111BA" w:rsidRDefault="004565B7" w:rsidP="004565B7">
            <w:pPr>
              <w:pStyle w:val="Prrafodelista"/>
              <w:jc w:val="both"/>
              <w:rPr>
                <w:rFonts w:ascii="Arial" w:hAnsi="Arial" w:cs="Arial"/>
                <w:bCs w:val="0"/>
              </w:rPr>
            </w:pPr>
          </w:p>
        </w:tc>
      </w:tr>
    </w:tbl>
    <w:p w14:paraId="786EE002" w14:textId="77777777" w:rsidR="00174715" w:rsidRDefault="00174715" w:rsidP="00234F6D">
      <w:pPr>
        <w:jc w:val="both"/>
        <w:rPr>
          <w:rFonts w:ascii="Arial" w:hAnsi="Arial" w:cs="Arial"/>
          <w:b/>
          <w:bCs w:val="0"/>
        </w:rPr>
      </w:pPr>
    </w:p>
    <w:p w14:paraId="5094ABF4" w14:textId="77777777" w:rsidR="001679EE" w:rsidRDefault="001679EE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 xml:space="preserve">Plan de </w:t>
      </w:r>
      <w:proofErr w:type="spellStart"/>
      <w:r>
        <w:rPr>
          <w:rFonts w:ascii="Arial" w:hAnsi="Arial" w:cs="Arial"/>
          <w:b/>
          <w:szCs w:val="20"/>
        </w:rPr>
        <w:t>Rollback</w:t>
      </w:r>
      <w:proofErr w:type="spellEnd"/>
      <w:r>
        <w:rPr>
          <w:rFonts w:ascii="Arial" w:hAnsi="Arial" w:cs="Arial"/>
          <w:b/>
          <w:szCs w:val="2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5"/>
        <w:gridCol w:w="8789"/>
      </w:tblGrid>
      <w:tr w:rsidR="001679EE" w14:paraId="72054D8B" w14:textId="77777777" w:rsidTr="000A76E9">
        <w:tc>
          <w:tcPr>
            <w:tcW w:w="675" w:type="dxa"/>
          </w:tcPr>
          <w:p w14:paraId="729599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52C1823" w14:textId="77777777" w:rsidR="00EB6372" w:rsidRDefault="00EB6372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76C5115A" w14:textId="6A38EEBF" w:rsidR="001679EE" w:rsidRDefault="00167814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Eliminar los recursos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</w:t>
            </w:r>
            <w:r w:rsidR="00307C7D">
              <w:rPr>
                <w:rFonts w:ascii="Arial" w:hAnsi="Arial" w:cs="Arial"/>
                <w:b/>
                <w:bCs w:val="0"/>
              </w:rPr>
              <w:t>los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proyecto</w:t>
            </w:r>
            <w:r w:rsidR="00307C7D">
              <w:rPr>
                <w:rFonts w:ascii="Arial" w:hAnsi="Arial" w:cs="Arial"/>
                <w:b/>
                <w:bCs w:val="0"/>
              </w:rPr>
              <w:t>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GOANYWHERE</w:t>
            </w:r>
            <w:r w:rsidR="00B96D30">
              <w:rPr>
                <w:rFonts w:ascii="Arial" w:hAnsi="Arial" w:cs="Arial"/>
                <w:b/>
                <w:bCs w:val="0"/>
              </w:rPr>
              <w:t xml:space="preserve"> ejecutados a demanda</w:t>
            </w:r>
          </w:p>
          <w:p w14:paraId="12E590EB" w14:textId="77777777" w:rsidR="00A052C8" w:rsidRDefault="00A052C8" w:rsidP="00A052C8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6710F40E" w14:textId="1B6E3D8C" w:rsidR="00E45220" w:rsidRDefault="00AB4EC5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</w:t>
            </w:r>
            <w:r w:rsidR="00A82DFE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BIF1BPIPJ14</w:t>
            </w:r>
          </w:p>
          <w:p w14:paraId="3D51A28C" w14:textId="34A9624B" w:rsidR="00086750" w:rsidRDefault="00A82DFE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proofErr w:type="spellStart"/>
            <w:r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Bxie_PRD</w:t>
            </w:r>
            <w:proofErr w:type="spellEnd"/>
          </w:p>
          <w:p w14:paraId="6D8A436E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7AEA6017" w14:textId="41FAD787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2:Proyectos</w:t>
            </w:r>
            <w:proofErr w:type="gramEnd"/>
          </w:p>
          <w:p w14:paraId="0A4E7524" w14:textId="77777777" w:rsidR="00AB4EC5" w:rsidRPr="00142E23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7EF0ABC2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15B2D6CD" w14:textId="08B981F1" w:rsidR="00AB4EC5" w:rsidRPr="00142E23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</w:p>
          <w:p w14:paraId="0F028C3C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6FCA8494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3B931C56" w14:textId="0851A9E6" w:rsidR="00AB4EC5" w:rsidRPr="00167814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704068E7" w14:textId="4F72F9F9" w:rsidR="00FD4619" w:rsidRPr="00E45220" w:rsidRDefault="00FD4619" w:rsidP="00FD4619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</w:tc>
      </w:tr>
      <w:tr w:rsidR="001679EE" w14:paraId="1C1FF976" w14:textId="77777777" w:rsidTr="000A76E9">
        <w:tc>
          <w:tcPr>
            <w:tcW w:w="675" w:type="dxa"/>
          </w:tcPr>
          <w:p w14:paraId="507CAF6D" w14:textId="574C37B9" w:rsidR="001679EE" w:rsidRDefault="002520A5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1679EE">
              <w:rPr>
                <w:rFonts w:ascii="Arial" w:hAnsi="Arial" w:cs="Arial"/>
                <w:b/>
                <w:bCs w:val="0"/>
              </w:rPr>
              <w:t>2</w:t>
            </w:r>
          </w:p>
        </w:tc>
        <w:tc>
          <w:tcPr>
            <w:tcW w:w="8789" w:type="dxa"/>
          </w:tcPr>
          <w:p w14:paraId="5A62D205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0FDF18E4" w14:textId="77777777" w:rsidTr="000A76E9">
        <w:tc>
          <w:tcPr>
            <w:tcW w:w="675" w:type="dxa"/>
          </w:tcPr>
          <w:p w14:paraId="11B1F013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3</w:t>
            </w:r>
          </w:p>
        </w:tc>
        <w:tc>
          <w:tcPr>
            <w:tcW w:w="8789" w:type="dxa"/>
          </w:tcPr>
          <w:p w14:paraId="7253B1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10D9AA3" w14:textId="77777777" w:rsidTr="000A76E9">
        <w:tc>
          <w:tcPr>
            <w:tcW w:w="675" w:type="dxa"/>
          </w:tcPr>
          <w:p w14:paraId="7CCA934E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4</w:t>
            </w:r>
          </w:p>
        </w:tc>
        <w:tc>
          <w:tcPr>
            <w:tcW w:w="8789" w:type="dxa"/>
          </w:tcPr>
          <w:p w14:paraId="0282052F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C5F07A9" w14:textId="77777777" w:rsidTr="000A76E9">
        <w:tc>
          <w:tcPr>
            <w:tcW w:w="675" w:type="dxa"/>
          </w:tcPr>
          <w:p w14:paraId="11F252C2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5</w:t>
            </w:r>
          </w:p>
        </w:tc>
        <w:tc>
          <w:tcPr>
            <w:tcW w:w="8789" w:type="dxa"/>
          </w:tcPr>
          <w:p w14:paraId="185DAA68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</w:tbl>
    <w:p w14:paraId="44B5BADB" w14:textId="77777777" w:rsidR="001679EE" w:rsidRPr="001679EE" w:rsidRDefault="001679EE" w:rsidP="001679EE">
      <w:pPr>
        <w:jc w:val="both"/>
        <w:rPr>
          <w:rFonts w:ascii="Arial" w:hAnsi="Arial" w:cs="Arial"/>
          <w:b/>
          <w:szCs w:val="20"/>
        </w:rPr>
      </w:pPr>
    </w:p>
    <w:p w14:paraId="0ACE42F2" w14:textId="77777777" w:rsidR="00E20911" w:rsidRPr="00B21428" w:rsidRDefault="00E20911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Observaciones</w:t>
      </w:r>
    </w:p>
    <w:p w14:paraId="25EAFA29" w14:textId="77777777" w:rsidR="00E20911" w:rsidRDefault="00E20911" w:rsidP="0068295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28BABDE" w14:textId="77777777" w:rsidR="00B13445" w:rsidRDefault="00B13445" w:rsidP="00E20911">
      <w:pPr>
        <w:ind w:left="360"/>
        <w:jc w:val="both"/>
        <w:rPr>
          <w:rFonts w:ascii="Arial" w:hAnsi="Arial" w:cs="Arial"/>
          <w:b/>
        </w:rPr>
      </w:pPr>
    </w:p>
    <w:p w14:paraId="034D4D9A" w14:textId="77777777" w:rsidR="00B13445" w:rsidRDefault="00B13445" w:rsidP="00ED7D5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7A6BA47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450B83" w14:textId="1F263DAC" w:rsidR="00E44CBA" w:rsidRPr="00B45E31" w:rsidRDefault="00E44CBA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lastRenderedPageBreak/>
        <w:t xml:space="preserve">Medición del Riesgo </w:t>
      </w:r>
      <w:r w:rsidRPr="00B45E31">
        <w:rPr>
          <w:rFonts w:ascii="Arial" w:hAnsi="Arial" w:cs="Arial"/>
          <w:b/>
          <w:szCs w:val="20"/>
        </w:rPr>
        <w:tab/>
      </w:r>
      <w:r w:rsidRPr="00B45E31">
        <w:rPr>
          <w:rFonts w:ascii="Arial" w:hAnsi="Arial" w:cs="Arial"/>
          <w:bCs w:val="0"/>
        </w:rPr>
        <w:object w:dxaOrig="1440" w:dyaOrig="1440" w14:anchorId="6EE85F71">
          <v:shape id="_x0000_i1073" type="#_x0000_t75" style="width:38.25pt;height:18pt" o:ole="">
            <v:imagedata r:id="rId65" o:title=""/>
          </v:shape>
          <w:control r:id="rId66" w:name="CheckBox1" w:shapeid="_x0000_i1073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1440" w:dyaOrig="1440" w14:anchorId="63A25268">
          <v:shape id="_x0000_i1075" type="#_x0000_t75" style="width:45pt;height:19.5pt" o:ole="">
            <v:imagedata r:id="rId67" o:title=""/>
          </v:shape>
          <w:control r:id="rId68" w:name="CheckBox2" w:shapeid="_x0000_i1075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1440" w:dyaOrig="1440" w14:anchorId="65405066">
          <v:shape id="_x0000_i1077" type="#_x0000_t75" style="width:36.75pt;height:19.5pt" o:ole="">
            <v:imagedata r:id="rId69" o:title=""/>
          </v:shape>
          <w:control r:id="rId70" w:name="CheckBox3" w:shapeid="_x0000_i1077"/>
        </w:object>
      </w:r>
    </w:p>
    <w:p w14:paraId="0DD789A5" w14:textId="77777777" w:rsidR="00E44CBA" w:rsidRPr="00B45E31" w:rsidRDefault="00E44CBA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t>Sustento de la valoración del riesgo:</w:t>
      </w:r>
      <w:r w:rsidR="00111F6B" w:rsidRPr="00B45E31">
        <w:rPr>
          <w:rFonts w:ascii="Arial" w:hAnsi="Arial" w:cs="Arial"/>
          <w:b/>
          <w:szCs w:val="20"/>
        </w:rPr>
        <w:t xml:space="preserve"> </w:t>
      </w:r>
    </w:p>
    <w:p w14:paraId="20C82562" w14:textId="61295E28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F59331E">
          <v:shape id="_x0000_i1079" type="#_x0000_t75" style="width:117pt;height:18pt" o:ole="">
            <v:imagedata r:id="rId71" o:title=""/>
          </v:shape>
          <w:control r:id="rId72" w:name="CheckBox11" w:shapeid="_x0000_i1079"/>
        </w:object>
      </w:r>
      <w:r w:rsidR="00782DFB" w:rsidRPr="00B45E31">
        <w:rPr>
          <w:rFonts w:ascii="Arial" w:hAnsi="Arial" w:cs="Arial"/>
        </w:rPr>
        <w:t xml:space="preserve">           </w:t>
      </w:r>
      <w:r w:rsidR="00782DFB" w:rsidRPr="00B45E31">
        <w:rPr>
          <w:rFonts w:ascii="Arial" w:hAnsi="Arial" w:cs="Arial"/>
          <w:bCs w:val="0"/>
        </w:rPr>
        <w:object w:dxaOrig="1440" w:dyaOrig="1440" w14:anchorId="4C0AEC7A">
          <v:shape id="_x0000_i1081" type="#_x0000_t75" style="width:304.5pt;height:18pt" o:ole="">
            <v:imagedata r:id="rId73" o:title=""/>
          </v:shape>
          <w:control r:id="rId74" w:name="TextBox44" w:shapeid="_x0000_i1081"/>
        </w:object>
      </w:r>
    </w:p>
    <w:p w14:paraId="394EDB0C" w14:textId="12FE790B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5A1ED16C">
          <v:shape id="_x0000_i1083" type="#_x0000_t75" style="width:123.75pt;height:18pt" o:ole="">
            <v:imagedata r:id="rId75" o:title=""/>
          </v:shape>
          <w:control r:id="rId76" w:name="CheckBox111" w:shapeid="_x0000_i1083"/>
        </w:object>
      </w:r>
      <w:r w:rsidR="00782DFB" w:rsidRPr="00B45E31">
        <w:rPr>
          <w:rFonts w:ascii="Arial" w:hAnsi="Arial" w:cs="Arial"/>
        </w:rPr>
        <w:t xml:space="preserve">         </w:t>
      </w:r>
      <w:r w:rsidR="00782DFB" w:rsidRPr="00B45E31">
        <w:rPr>
          <w:rFonts w:ascii="Arial" w:hAnsi="Arial" w:cs="Arial"/>
          <w:bCs w:val="0"/>
        </w:rPr>
        <w:object w:dxaOrig="1440" w:dyaOrig="1440" w14:anchorId="6B54F28D">
          <v:shape id="_x0000_i1085" type="#_x0000_t75" style="width:304.5pt;height:18pt" o:ole="">
            <v:imagedata r:id="rId77" o:title=""/>
          </v:shape>
          <w:control r:id="rId78" w:name="TextBox43" w:shapeid="_x0000_i1085"/>
        </w:object>
      </w:r>
    </w:p>
    <w:p w14:paraId="213628EA" w14:textId="1BC2D973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34E9EEA7">
          <v:shape id="_x0000_i1087" type="#_x0000_t75" style="width:132pt;height:18pt" o:ole="">
            <v:imagedata r:id="rId79" o:title=""/>
          </v:shape>
          <w:control r:id="rId80" w:name="CheckBox1111" w:shapeid="_x0000_i1087"/>
        </w:object>
      </w:r>
      <w:r w:rsidRPr="00B45E31">
        <w:rPr>
          <w:rFonts w:ascii="Arial" w:hAnsi="Arial" w:cs="Arial"/>
        </w:rPr>
        <w:t xml:space="preserve">      </w:t>
      </w:r>
      <w:r w:rsidRPr="00B45E31">
        <w:rPr>
          <w:rFonts w:ascii="Arial" w:hAnsi="Arial" w:cs="Arial"/>
          <w:bCs w:val="0"/>
        </w:rPr>
        <w:object w:dxaOrig="1440" w:dyaOrig="1440" w14:anchorId="0D755802">
          <v:shape id="_x0000_i1089" type="#_x0000_t75" style="width:304.5pt;height:18pt" o:ole="">
            <v:imagedata r:id="rId81" o:title=""/>
          </v:shape>
          <w:control r:id="rId82" w:name="TextBox42" w:shapeid="_x0000_i1089"/>
        </w:object>
      </w:r>
    </w:p>
    <w:p w14:paraId="35CC4C69" w14:textId="4E317243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9BE084F">
          <v:shape id="_x0000_i1091" type="#_x0000_t75" style="width:148.5pt;height:18pt" o:ole="">
            <v:imagedata r:id="rId83" o:title=""/>
          </v:shape>
          <w:control r:id="rId84" w:name="CheckBox11111" w:shapeid="_x0000_i1091"/>
        </w:object>
      </w:r>
      <w:r w:rsidRPr="00B45E31">
        <w:rPr>
          <w:rFonts w:ascii="Arial" w:hAnsi="Arial" w:cs="Arial"/>
          <w:bCs w:val="0"/>
        </w:rPr>
        <w:object w:dxaOrig="1440" w:dyaOrig="1440" w14:anchorId="3A51B8C2">
          <v:shape id="_x0000_i1093" type="#_x0000_t75" style="width:304.5pt;height:18pt" o:ole="">
            <v:imagedata r:id="rId81" o:title=""/>
          </v:shape>
          <w:control r:id="rId85" w:name="TextBox41" w:shapeid="_x0000_i1093"/>
        </w:object>
      </w:r>
    </w:p>
    <w:p w14:paraId="799C22D8" w14:textId="39000292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C29C031">
          <v:shape id="_x0000_i1095" type="#_x0000_t75" style="width:148.5pt;height:18pt" o:ole="">
            <v:imagedata r:id="rId86" o:title=""/>
          </v:shape>
          <w:control r:id="rId87" w:name="CheckBox111111" w:shapeid="_x0000_i1095"/>
        </w:object>
      </w:r>
      <w:r w:rsidRPr="00B45E31">
        <w:rPr>
          <w:rFonts w:ascii="Arial" w:hAnsi="Arial" w:cs="Arial"/>
          <w:bCs w:val="0"/>
        </w:rPr>
        <w:object w:dxaOrig="1440" w:dyaOrig="1440" w14:anchorId="18BF1037">
          <v:shape id="_x0000_i1097" type="#_x0000_t75" style="width:304.5pt;height:18pt" o:ole="">
            <v:imagedata r:id="rId81" o:title=""/>
          </v:shape>
          <w:control r:id="rId88" w:name="TextBox4" w:shapeid="_x0000_i1097"/>
        </w:object>
      </w:r>
    </w:p>
    <w:p w14:paraId="75F1BC57" w14:textId="0A8C39C6" w:rsidR="00E44CBA" w:rsidRPr="007D71A9" w:rsidRDefault="00580AA4" w:rsidP="00E44CBA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82DFB">
        <w:rPr>
          <w:rFonts w:ascii="Arial" w:hAnsi="Arial" w:cs="Arial"/>
          <w:bCs w:val="0"/>
          <w:highlight w:val="yellow"/>
        </w:rPr>
        <w:object w:dxaOrig="1440" w:dyaOrig="1440" w14:anchorId="74DDBD8F">
          <v:shape id="_x0000_i1099" type="#_x0000_t75" style="width:148.5pt;height:18pt" o:ole="">
            <v:imagedata r:id="rId89" o:title=""/>
          </v:shape>
          <w:control r:id="rId90" w:name="CheckBox11111111" w:shapeid="_x0000_i1099"/>
        </w:object>
      </w:r>
      <w:r w:rsidRPr="00782DFB">
        <w:rPr>
          <w:rFonts w:ascii="Arial" w:hAnsi="Arial" w:cs="Arial"/>
          <w:bCs w:val="0"/>
          <w:highlight w:val="yellow"/>
        </w:rPr>
        <w:object w:dxaOrig="1440" w:dyaOrig="1440" w14:anchorId="79BDFDE6">
          <v:shape id="_x0000_i1101" type="#_x0000_t75" style="width:304.5pt;height:18pt" o:ole="">
            <v:imagedata r:id="rId81" o:title=""/>
          </v:shape>
          <w:control r:id="rId91" w:name="TextBox451" w:shapeid="_x0000_i1101"/>
        </w:object>
      </w:r>
    </w:p>
    <w:p w14:paraId="55D349D1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25C3CCA4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638E70C4" w14:textId="77777777" w:rsidR="00C20F6E" w:rsidRPr="007D71A9" w:rsidRDefault="00096790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szCs w:val="20"/>
          <w:highlight w:val="yellow"/>
        </w:rPr>
        <w:t>Describa la c</w:t>
      </w:r>
      <w:r w:rsidR="00C20F6E" w:rsidRPr="007D71A9">
        <w:rPr>
          <w:rFonts w:ascii="Arial" w:hAnsi="Arial" w:cs="Arial"/>
          <w:b/>
          <w:szCs w:val="20"/>
          <w:highlight w:val="yellow"/>
        </w:rPr>
        <w:t xml:space="preserve">omplejidad del </w:t>
      </w:r>
      <w:r w:rsidR="001F7A6B" w:rsidRPr="007D71A9">
        <w:rPr>
          <w:rFonts w:ascii="Arial" w:hAnsi="Arial" w:cs="Arial"/>
          <w:b/>
          <w:szCs w:val="20"/>
          <w:highlight w:val="yellow"/>
        </w:rPr>
        <w:t xml:space="preserve">cambio </w:t>
      </w:r>
    </w:p>
    <w:p w14:paraId="6A88EA17" w14:textId="49FCBEE8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08C25094">
          <v:shape id="_x0000_i1103" type="#_x0000_t75" style="width:444.75pt;height:18pt" o:ole="">
            <v:imagedata r:id="rId92" o:title=""/>
          </v:shape>
          <w:control r:id="rId93" w:name="TextBox2" w:shapeid="_x0000_i1103"/>
        </w:object>
      </w:r>
    </w:p>
    <w:p w14:paraId="21895ADC" w14:textId="5DAD326D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2199E029">
          <v:shape id="_x0000_i1105" type="#_x0000_t75" style="width:444pt;height:18pt" o:ole="">
            <v:imagedata r:id="rId94" o:title=""/>
          </v:shape>
          <w:control r:id="rId95" w:name="TextBox3" w:shapeid="_x0000_i1105"/>
        </w:object>
      </w:r>
    </w:p>
    <w:p w14:paraId="2D6F6FFB" w14:textId="5216B338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273946AF">
          <v:shape id="_x0000_i1107" type="#_x0000_t75" style="width:443.25pt;height:18pt" o:ole="">
            <v:imagedata r:id="rId96" o:title=""/>
          </v:shape>
          <w:control r:id="rId97" w:name="TextBox8" w:shapeid="_x0000_i1107"/>
        </w:object>
      </w:r>
    </w:p>
    <w:p w14:paraId="2727C3A8" w14:textId="7F8CE002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5B596D7B">
          <v:shape id="_x0000_i1109" type="#_x0000_t75" style="width:442.5pt;height:18pt" o:ole="">
            <v:imagedata r:id="rId98" o:title=""/>
          </v:shape>
          <w:control r:id="rId99" w:name="TextBox9" w:shapeid="_x0000_i1109"/>
        </w:object>
      </w:r>
    </w:p>
    <w:p w14:paraId="3B89C4D8" w14:textId="2225C78C" w:rsidR="001F7A6B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10C9F395">
          <v:shape id="_x0000_i1111" type="#_x0000_t75" style="width:442.5pt;height:18pt" o:ole="">
            <v:imagedata r:id="rId98" o:title=""/>
          </v:shape>
          <w:control r:id="rId100" w:name="TextBox10" w:shapeid="_x0000_i1111"/>
        </w:object>
      </w:r>
    </w:p>
    <w:p w14:paraId="2F5170E1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643C7B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3A71253B" w14:textId="77777777" w:rsidR="00E36ADF" w:rsidRDefault="00E36ADF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Conformidad y </w:t>
      </w:r>
      <w:r w:rsidR="00371856" w:rsidRPr="00B21428">
        <w:rPr>
          <w:rFonts w:ascii="Arial" w:hAnsi="Arial" w:cs="Arial"/>
          <w:b/>
          <w:szCs w:val="20"/>
        </w:rPr>
        <w:t>Autorizaciones</w:t>
      </w:r>
      <w:r w:rsidR="00CE7F17" w:rsidRPr="00B21428">
        <w:rPr>
          <w:rFonts w:ascii="Arial" w:hAnsi="Arial" w:cs="Arial"/>
          <w:b/>
          <w:szCs w:val="20"/>
        </w:rPr>
        <w:t xml:space="preserve">. </w:t>
      </w:r>
    </w:p>
    <w:p w14:paraId="21AE2D84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456"/>
        <w:gridCol w:w="4783"/>
      </w:tblGrid>
      <w:tr w:rsidR="0086008B" w:rsidRPr="00C977A2" w14:paraId="793D2490" w14:textId="77777777" w:rsidTr="0086008B">
        <w:trPr>
          <w:trHeight w:val="940"/>
        </w:trPr>
        <w:tc>
          <w:tcPr>
            <w:tcW w:w="2396" w:type="dxa"/>
            <w:tcBorders>
              <w:bottom w:val="single" w:sz="4" w:space="0" w:color="000000"/>
            </w:tcBorders>
            <w:shd w:val="clear" w:color="auto" w:fill="auto"/>
          </w:tcPr>
          <w:p w14:paraId="3214D5B4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 xml:space="preserve">Analista </w:t>
            </w:r>
          </w:p>
          <w:p w14:paraId="64572F6F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FC39561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0D46A53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6A3C4BD9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2636B81F" w14:textId="77777777" w:rsidR="00817DE8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C425382" w14:textId="77777777" w:rsidR="00817DE8" w:rsidRPr="002130F7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378A585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</w:pPr>
          </w:p>
        </w:tc>
        <w:tc>
          <w:tcPr>
            <w:tcW w:w="2496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516B4789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Especialista</w:t>
            </w:r>
          </w:p>
          <w:p w14:paraId="43191901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15DD978" w14:textId="77777777" w:rsidR="00D84559" w:rsidRDefault="00D84559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BA43561" w14:textId="464DFA72" w:rsidR="00D84559" w:rsidRPr="002130F7" w:rsidRDefault="008E2BE2" w:rsidP="00E44CBA">
            <w:pPr>
              <w:tabs>
                <w:tab w:val="center" w:pos="1701"/>
                <w:tab w:val="center" w:pos="5103"/>
                <w:tab w:val="center" w:pos="8364"/>
              </w:tabs>
            </w:pPr>
            <w:r>
              <w:rPr>
                <w:b/>
              </w:rPr>
              <w:t>Roger Briones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07F37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</w:tbl>
    <w:p w14:paraId="39B0A25F" w14:textId="77777777" w:rsidR="00E3792B" w:rsidRDefault="00E3792B" w:rsidP="005E3D48">
      <w:pPr>
        <w:ind w:left="360"/>
        <w:jc w:val="both"/>
        <w:rPr>
          <w:rFonts w:ascii="Arial" w:hAnsi="Arial" w:cs="Arial"/>
          <w:b/>
        </w:rPr>
      </w:pPr>
    </w:p>
    <w:sectPr w:rsidR="00E3792B" w:rsidSect="00277B35">
      <w:headerReference w:type="default" r:id="rId101"/>
      <w:footerReference w:type="default" r:id="rId102"/>
      <w:pgSz w:w="11907" w:h="16840" w:code="9"/>
      <w:pgMar w:top="720" w:right="1008" w:bottom="432" w:left="1296" w:header="432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681AE" w14:textId="77777777" w:rsidR="003F1DDD" w:rsidRDefault="003F1DDD" w:rsidP="00E465C3">
      <w:r>
        <w:separator/>
      </w:r>
    </w:p>
    <w:p w14:paraId="7969C746" w14:textId="77777777" w:rsidR="003F1DDD" w:rsidRDefault="003F1DDD"/>
  </w:endnote>
  <w:endnote w:type="continuationSeparator" w:id="0">
    <w:p w14:paraId="54957C33" w14:textId="77777777" w:rsidR="003F1DDD" w:rsidRDefault="003F1DDD" w:rsidP="00E465C3">
      <w:r>
        <w:continuationSeparator/>
      </w:r>
    </w:p>
    <w:p w14:paraId="05CA9E3A" w14:textId="77777777" w:rsidR="003F1DDD" w:rsidRDefault="003F1D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Sans Serif SSi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583C" w14:textId="77777777" w:rsidR="003F1DDD" w:rsidRDefault="003F1DDD" w:rsidP="000A76E9">
    <w:pPr>
      <w:pStyle w:val="Piedepgina"/>
    </w:pPr>
    <w:r>
      <w:rPr>
        <w:noProof/>
        <w:color w:val="1F497D" w:themeColor="text2"/>
        <w:sz w:val="26"/>
        <w:szCs w:val="26"/>
        <w:lang w:val="es-PE"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A38196B" wp14:editId="4533F204">
              <wp:simplePos x="0" y="0"/>
              <wp:positionH relativeFrom="page">
                <wp:posOffset>6648450</wp:posOffset>
              </wp:positionH>
              <wp:positionV relativeFrom="page">
                <wp:posOffset>10172700</wp:posOffset>
              </wp:positionV>
              <wp:extent cx="388620" cy="370205"/>
              <wp:effectExtent l="0" t="0" r="3175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7020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442497" w14:textId="5AD06194" w:rsidR="003F1DDD" w:rsidRPr="000A76E9" w:rsidRDefault="003F1DD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</w:pP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begin"/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instrText>PAGE  \* Arabic  \* MERGEFORMAT</w:instrTex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separate"/>
                          </w:r>
                          <w:r w:rsidR="00C143E2">
                            <w:rPr>
                              <w:rFonts w:ascii="Arial" w:hAnsi="Arial" w:cs="Arial"/>
                              <w:b/>
                              <w:noProof/>
                              <w:color w:val="0193CF"/>
                              <w:szCs w:val="20"/>
                            </w:rPr>
                            <w:t>3</w: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8196B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7" type="#_x0000_t202" style="position:absolute;margin-left:523.5pt;margin-top:801pt;width:30.6pt;height:29.15pt;z-index:251667456;visibility:visible;mso-wrap-style:square;mso-width-percent: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" fillcolor="white [3201]" stroked="f" strokeweight=".5pt">
              <v:textbox inset="0,,0">
                <w:txbxContent>
                  <w:p w14:paraId="40442497" w14:textId="5AD06194" w:rsidR="003F1DDD" w:rsidRPr="000A76E9" w:rsidRDefault="003F1DDD">
                    <w:pPr>
                      <w:jc w:val="center"/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</w:pP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begin"/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instrText>PAGE  \* Arabic  \* MERGEFORMAT</w:instrTex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separate"/>
                    </w:r>
                    <w:r w:rsidR="00C143E2">
                      <w:rPr>
                        <w:rFonts w:ascii="Arial" w:hAnsi="Arial" w:cs="Arial"/>
                        <w:b/>
                        <w:noProof/>
                        <w:color w:val="0193CF"/>
                        <w:szCs w:val="20"/>
                      </w:rPr>
                      <w:t>3</w: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D85C9D" wp14:editId="2B65F915">
              <wp:simplePos x="0" y="0"/>
              <wp:positionH relativeFrom="column">
                <wp:posOffset>-534670</wp:posOffset>
              </wp:positionH>
              <wp:positionV relativeFrom="paragraph">
                <wp:posOffset>132080</wp:posOffset>
              </wp:positionV>
              <wp:extent cx="6883400" cy="0"/>
              <wp:effectExtent l="0" t="0" r="12700" b="19050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34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1">
                            <a:lumMod val="75000"/>
                          </a:schemeClr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FA16F" id="6 Conector recto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0.4pt" to="499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" strokecolor="#365f91 [2404]" strokeweight=".5pt">
              <v:stroke dashstyle="1 1"/>
            </v:line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21172D3" wp14:editId="726EB41C">
              <wp:simplePos x="0" y="0"/>
              <wp:positionH relativeFrom="column">
                <wp:posOffset>-634365</wp:posOffset>
              </wp:positionH>
              <wp:positionV relativeFrom="paragraph">
                <wp:posOffset>165999</wp:posOffset>
              </wp:positionV>
              <wp:extent cx="4114800" cy="284480"/>
              <wp:effectExtent l="0" t="0" r="0" b="127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D92D39" w14:textId="77777777" w:rsidR="003F1DDD" w:rsidRPr="00AE65CF" w:rsidRDefault="003F1DDD" w:rsidP="000A76E9">
                          <w:pPr>
                            <w:rPr>
                              <w:rFonts w:ascii="Trebuchet MS" w:hAnsi="Trebuchet MS"/>
                              <w:b/>
                              <w:sz w:val="24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 w:rsidRPr="00AE65CF">
                            <w:rPr>
                              <w:rFonts w:ascii="Trebuchet MS" w:hAnsi="Trebuchet MS"/>
                              <w:b/>
                              <w:sz w:val="18"/>
                            </w:rPr>
                            <w:br/>
                          </w:r>
                        </w:p>
                        <w:p w14:paraId="35A8C09E" w14:textId="77777777" w:rsidR="003F1DDD" w:rsidRPr="001A609F" w:rsidRDefault="003F1DDD" w:rsidP="000A76E9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1172D3" id="_x0000_s1028" type="#_x0000_t202" style="position:absolute;margin-left:-49.95pt;margin-top:13.05pt;width:324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" stroked="f">
              <v:textbox>
                <w:txbxContent>
                  <w:p w14:paraId="5BD92D39" w14:textId="77777777" w:rsidR="003F1DDD" w:rsidRPr="00AE65CF" w:rsidRDefault="003F1DDD" w:rsidP="000A76E9">
                    <w:pPr>
                      <w:rPr>
                        <w:rFonts w:ascii="Trebuchet MS" w:hAnsi="Trebuchet MS"/>
                        <w:b/>
                        <w:sz w:val="24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 w:rsidRPr="00AE65CF">
                      <w:rPr>
                        <w:rFonts w:ascii="Trebuchet MS" w:hAnsi="Trebuchet MS"/>
                        <w:b/>
                        <w:sz w:val="18"/>
                      </w:rPr>
                      <w:br/>
                    </w:r>
                  </w:p>
                  <w:p w14:paraId="35A8C09E" w14:textId="77777777" w:rsidR="003F1DDD" w:rsidRPr="001A609F" w:rsidRDefault="003F1DDD" w:rsidP="000A76E9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057D46F" w14:textId="77777777" w:rsidR="003F1DDD" w:rsidRDefault="003F1DDD">
    <w:pPr>
      <w:ind w:right="260"/>
      <w:rPr>
        <w:color w:val="0F243E" w:themeColor="text2" w:themeShade="80"/>
        <w:sz w:val="26"/>
        <w:szCs w:val="26"/>
      </w:rPr>
    </w:pPr>
  </w:p>
  <w:p w14:paraId="447D699C" w14:textId="77777777" w:rsidR="003F1DDD" w:rsidRDefault="003F1D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D416" w14:textId="77777777" w:rsidR="003F1DDD" w:rsidRDefault="003F1DDD" w:rsidP="00E465C3">
      <w:r>
        <w:separator/>
      </w:r>
    </w:p>
    <w:p w14:paraId="500D1706" w14:textId="77777777" w:rsidR="003F1DDD" w:rsidRDefault="003F1DDD"/>
  </w:footnote>
  <w:footnote w:type="continuationSeparator" w:id="0">
    <w:p w14:paraId="27EDD38F" w14:textId="77777777" w:rsidR="003F1DDD" w:rsidRDefault="003F1DDD" w:rsidP="00E465C3">
      <w:r>
        <w:continuationSeparator/>
      </w:r>
    </w:p>
    <w:p w14:paraId="69D9D1DD" w14:textId="77777777" w:rsidR="003F1DDD" w:rsidRDefault="003F1D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33B5" w14:textId="77777777" w:rsidR="003F1DDD" w:rsidRPr="001A609F" w:rsidRDefault="003F1DDD" w:rsidP="00F14ADC">
    <w:pPr>
      <w:rPr>
        <w:sz w:val="32"/>
      </w:rPr>
    </w:pP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CD268E" wp14:editId="7D4D07EC">
              <wp:simplePos x="0" y="0"/>
              <wp:positionH relativeFrom="column">
                <wp:posOffset>-17145</wp:posOffset>
              </wp:positionH>
              <wp:positionV relativeFrom="paragraph">
                <wp:posOffset>386715</wp:posOffset>
              </wp:positionV>
              <wp:extent cx="4899025" cy="0"/>
              <wp:effectExtent l="0" t="0" r="15875" b="19050"/>
              <wp:wrapNone/>
              <wp:docPr id="4" name="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42A856" id="4 Conector recto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" strokecolor="#5a5a5a [2109]" strokeweight="1pt"/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35F022" wp14:editId="234A0485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007D81" w14:textId="691A1FEC" w:rsidR="003F1DDD" w:rsidRPr="00AE65CF" w:rsidRDefault="003F1DDD" w:rsidP="00F14ADC">
                          <w:pPr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PASE A </w:t>
                          </w:r>
                          <w:r w:rsidR="00CA6CA4"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UAT</w:t>
                          </w: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 - DISTRIBUIDO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Cs w:val="20"/>
                            </w:rPr>
                            <w:t>GERENCIA DE TECNOLOGÍA DE LA INFORMACIÓN</w:t>
                          </w:r>
                        </w:p>
                        <w:p w14:paraId="59DB747C" w14:textId="77777777" w:rsidR="003F1DDD" w:rsidRPr="001A609F" w:rsidRDefault="003F1DDD" w:rsidP="00F14ADC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5F02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9.5pt;margin-top:-10.95pt;width:393.95pt;height:4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" stroked="f">
              <v:textbox>
                <w:txbxContent>
                  <w:p w14:paraId="1C007D81" w14:textId="691A1FEC" w:rsidR="003F1DDD" w:rsidRPr="00AE65CF" w:rsidRDefault="003F1DDD" w:rsidP="00F14ADC">
                    <w:pPr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PASE A </w:t>
                    </w:r>
                    <w:r w:rsidR="00CA6CA4"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UAT</w:t>
                    </w: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 - DISTRIBUIDO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Cs w:val="20"/>
                      </w:rPr>
                      <w:t>GERENCIA DE TECNOLOGÍA DE LA INFORMACIÓN</w:t>
                    </w:r>
                  </w:p>
                  <w:p w14:paraId="59DB747C" w14:textId="77777777" w:rsidR="003F1DDD" w:rsidRPr="001A609F" w:rsidRDefault="003F1DDD" w:rsidP="00F14ADC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63360" behindDoc="0" locked="0" layoutInCell="1" allowOverlap="1" wp14:anchorId="699C36AF" wp14:editId="28EAC5A5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0" b="6350"/>
          <wp:wrapTopAndBottom/>
          <wp:docPr id="2" name="Imagen 2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4384" behindDoc="0" locked="0" layoutInCell="1" allowOverlap="1" wp14:anchorId="51AD1E43" wp14:editId="796EC994">
          <wp:simplePos x="0" y="0"/>
          <wp:positionH relativeFrom="column">
            <wp:posOffset>5122281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3" name="Imagen 3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CB4652C" w14:textId="77777777" w:rsidR="003F1DDD" w:rsidRPr="00317748" w:rsidRDefault="003F1DDD" w:rsidP="003177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79FC"/>
    <w:multiLevelType w:val="hybridMultilevel"/>
    <w:tmpl w:val="866206E6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91BD6"/>
    <w:multiLevelType w:val="hybridMultilevel"/>
    <w:tmpl w:val="BF103D7E"/>
    <w:lvl w:ilvl="0" w:tplc="C346E34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585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DDD79E2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4" w15:restartNumberingAfterBreak="0">
    <w:nsid w:val="14AC4FD5"/>
    <w:multiLevelType w:val="hybridMultilevel"/>
    <w:tmpl w:val="F6A23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9523EC"/>
    <w:multiLevelType w:val="hybridMultilevel"/>
    <w:tmpl w:val="9E28D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43B49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 w15:restartNumberingAfterBreak="0">
    <w:nsid w:val="201A3BAF"/>
    <w:multiLevelType w:val="multilevel"/>
    <w:tmpl w:val="AE3E0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8" w15:restartNumberingAfterBreak="0">
    <w:nsid w:val="28AF70C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9" w15:restartNumberingAfterBreak="0">
    <w:nsid w:val="2C5C11B4"/>
    <w:multiLevelType w:val="hybridMultilevel"/>
    <w:tmpl w:val="B6289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93584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1" w15:restartNumberingAfterBreak="0">
    <w:nsid w:val="307241E8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2" w15:restartNumberingAfterBreak="0">
    <w:nsid w:val="30FB4A9D"/>
    <w:multiLevelType w:val="hybridMultilevel"/>
    <w:tmpl w:val="521EB78A"/>
    <w:lvl w:ilvl="0" w:tplc="7C8226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40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4"/>
        <w:szCs w:val="24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B12A0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4" w15:restartNumberingAfterBreak="0">
    <w:nsid w:val="381821C5"/>
    <w:multiLevelType w:val="hybridMultilevel"/>
    <w:tmpl w:val="FAEA8BB0"/>
    <w:lvl w:ilvl="0" w:tplc="442A8662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C71070"/>
    <w:multiLevelType w:val="hybridMultilevel"/>
    <w:tmpl w:val="8D0C792E"/>
    <w:lvl w:ilvl="0" w:tplc="49C09F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176B5"/>
    <w:multiLevelType w:val="hybridMultilevel"/>
    <w:tmpl w:val="C42A15C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4F0EBD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8" w15:restartNumberingAfterBreak="0">
    <w:nsid w:val="444F59EC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9" w15:restartNumberingAfterBreak="0">
    <w:nsid w:val="44DD1A0F"/>
    <w:multiLevelType w:val="hybridMultilevel"/>
    <w:tmpl w:val="DE528FF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10537A"/>
    <w:multiLevelType w:val="multilevel"/>
    <w:tmpl w:val="AF96AB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18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0191C1B"/>
    <w:multiLevelType w:val="hybridMultilevel"/>
    <w:tmpl w:val="A888EE36"/>
    <w:lvl w:ilvl="0" w:tplc="8E3E4FCC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47235E"/>
    <w:multiLevelType w:val="hybridMultilevel"/>
    <w:tmpl w:val="E7EE3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32A4C"/>
    <w:multiLevelType w:val="hybridMultilevel"/>
    <w:tmpl w:val="DACA0A1A"/>
    <w:lvl w:ilvl="0" w:tplc="511E5F3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AD7679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7843E1"/>
    <w:multiLevelType w:val="multilevel"/>
    <w:tmpl w:val="B798BE10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Times New Roman" w:hAnsi="Verdana" w:cs="Tahoma"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Times New Roman" w:hAnsi="Verdana" w:cs="Tahom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Times New Roman" w:hAnsi="Verdana" w:cs="Tahom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Times New Roman" w:hAnsi="Verdana" w:cs="Tahom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Times New Roman" w:hAnsi="Verdana" w:cs="Tahom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Times New Roman" w:hAnsi="Verdana" w:cs="Tahom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Times New Roman" w:hAnsi="Verdana" w:cs="Tahom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Times New Roman" w:hAnsi="Verdana" w:cs="Tahoma" w:hint="default"/>
      </w:rPr>
    </w:lvl>
  </w:abstractNum>
  <w:abstractNum w:abstractNumId="26" w15:restartNumberingAfterBreak="0">
    <w:nsid w:val="5FC24E9B"/>
    <w:multiLevelType w:val="hybridMultilevel"/>
    <w:tmpl w:val="227E95FC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C2C00"/>
    <w:multiLevelType w:val="hybridMultilevel"/>
    <w:tmpl w:val="F7E0E3F6"/>
    <w:lvl w:ilvl="0" w:tplc="A52E4BE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648B2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4D38D8"/>
    <w:multiLevelType w:val="hybridMultilevel"/>
    <w:tmpl w:val="DE527E64"/>
    <w:lvl w:ilvl="0" w:tplc="FA8C7722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953BC"/>
    <w:multiLevelType w:val="hybridMultilevel"/>
    <w:tmpl w:val="05ACF04A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965CA4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 w15:restartNumberingAfterBreak="0">
    <w:nsid w:val="7C117D2A"/>
    <w:multiLevelType w:val="multilevel"/>
    <w:tmpl w:val="19C03278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79067672">
    <w:abstractNumId w:val="12"/>
  </w:num>
  <w:num w:numId="2" w16cid:durableId="1998921834">
    <w:abstractNumId w:val="6"/>
  </w:num>
  <w:num w:numId="3" w16cid:durableId="2114201967">
    <w:abstractNumId w:val="30"/>
  </w:num>
  <w:num w:numId="4" w16cid:durableId="1835535053">
    <w:abstractNumId w:val="17"/>
  </w:num>
  <w:num w:numId="5" w16cid:durableId="2033915038">
    <w:abstractNumId w:val="2"/>
  </w:num>
  <w:num w:numId="6" w16cid:durableId="556891669">
    <w:abstractNumId w:val="32"/>
  </w:num>
  <w:num w:numId="7" w16cid:durableId="818305695">
    <w:abstractNumId w:val="10"/>
  </w:num>
  <w:num w:numId="8" w16cid:durableId="1327976234">
    <w:abstractNumId w:val="11"/>
  </w:num>
  <w:num w:numId="9" w16cid:durableId="839276701">
    <w:abstractNumId w:val="31"/>
  </w:num>
  <w:num w:numId="10" w16cid:durableId="2020110033">
    <w:abstractNumId w:val="28"/>
  </w:num>
  <w:num w:numId="11" w16cid:durableId="761995626">
    <w:abstractNumId w:val="24"/>
  </w:num>
  <w:num w:numId="12" w16cid:durableId="163865426">
    <w:abstractNumId w:val="13"/>
  </w:num>
  <w:num w:numId="13" w16cid:durableId="1337612301">
    <w:abstractNumId w:val="8"/>
  </w:num>
  <w:num w:numId="14" w16cid:durableId="949966984">
    <w:abstractNumId w:val="18"/>
  </w:num>
  <w:num w:numId="15" w16cid:durableId="1966154205">
    <w:abstractNumId w:val="3"/>
  </w:num>
  <w:num w:numId="16" w16cid:durableId="443041754">
    <w:abstractNumId w:val="9"/>
  </w:num>
  <w:num w:numId="17" w16cid:durableId="596714815">
    <w:abstractNumId w:val="26"/>
  </w:num>
  <w:num w:numId="18" w16cid:durableId="1193112954">
    <w:abstractNumId w:val="0"/>
  </w:num>
  <w:num w:numId="19" w16cid:durableId="2049068851">
    <w:abstractNumId w:val="22"/>
  </w:num>
  <w:num w:numId="20" w16cid:durableId="584845341">
    <w:abstractNumId w:val="5"/>
  </w:num>
  <w:num w:numId="21" w16cid:durableId="2086995249">
    <w:abstractNumId w:val="4"/>
  </w:num>
  <w:num w:numId="22" w16cid:durableId="16005267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16907473">
    <w:abstractNumId w:val="23"/>
  </w:num>
  <w:num w:numId="24" w16cid:durableId="1025398525">
    <w:abstractNumId w:val="1"/>
  </w:num>
  <w:num w:numId="25" w16cid:durableId="624120815">
    <w:abstractNumId w:val="29"/>
  </w:num>
  <w:num w:numId="26" w16cid:durableId="966663132">
    <w:abstractNumId w:val="21"/>
  </w:num>
  <w:num w:numId="27" w16cid:durableId="1925843727">
    <w:abstractNumId w:val="14"/>
  </w:num>
  <w:num w:numId="28" w16cid:durableId="135688321">
    <w:abstractNumId w:val="15"/>
  </w:num>
  <w:num w:numId="29" w16cid:durableId="1710688720">
    <w:abstractNumId w:val="25"/>
  </w:num>
  <w:num w:numId="30" w16cid:durableId="1070351090">
    <w:abstractNumId w:val="16"/>
  </w:num>
  <w:num w:numId="31" w16cid:durableId="1020935590">
    <w:abstractNumId w:val="19"/>
  </w:num>
  <w:num w:numId="32" w16cid:durableId="1303536117">
    <w:abstractNumId w:val="27"/>
  </w:num>
  <w:num w:numId="33" w16cid:durableId="2019767624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B27"/>
    <w:rsid w:val="000035C6"/>
    <w:rsid w:val="000038BD"/>
    <w:rsid w:val="00006D07"/>
    <w:rsid w:val="000112A6"/>
    <w:rsid w:val="00034882"/>
    <w:rsid w:val="0006520B"/>
    <w:rsid w:val="00065867"/>
    <w:rsid w:val="000668AA"/>
    <w:rsid w:val="000743EA"/>
    <w:rsid w:val="00075A6A"/>
    <w:rsid w:val="00076915"/>
    <w:rsid w:val="00081B6B"/>
    <w:rsid w:val="00084C52"/>
    <w:rsid w:val="00086750"/>
    <w:rsid w:val="00090040"/>
    <w:rsid w:val="0009221A"/>
    <w:rsid w:val="00096790"/>
    <w:rsid w:val="00097230"/>
    <w:rsid w:val="000973A9"/>
    <w:rsid w:val="000A0F2E"/>
    <w:rsid w:val="000A178B"/>
    <w:rsid w:val="000A4060"/>
    <w:rsid w:val="000A58CD"/>
    <w:rsid w:val="000A76E9"/>
    <w:rsid w:val="000B3173"/>
    <w:rsid w:val="000B76A1"/>
    <w:rsid w:val="000C5EDB"/>
    <w:rsid w:val="000D444E"/>
    <w:rsid w:val="000D64D6"/>
    <w:rsid w:val="000D7B2B"/>
    <w:rsid w:val="000E02C0"/>
    <w:rsid w:val="000E1FBB"/>
    <w:rsid w:val="000E78FA"/>
    <w:rsid w:val="00100158"/>
    <w:rsid w:val="0010793C"/>
    <w:rsid w:val="00111F6B"/>
    <w:rsid w:val="00114D8C"/>
    <w:rsid w:val="00122888"/>
    <w:rsid w:val="00125CC2"/>
    <w:rsid w:val="00127C70"/>
    <w:rsid w:val="00142E23"/>
    <w:rsid w:val="00143770"/>
    <w:rsid w:val="00145783"/>
    <w:rsid w:val="00146054"/>
    <w:rsid w:val="0014695E"/>
    <w:rsid w:val="00156F9E"/>
    <w:rsid w:val="00164FD5"/>
    <w:rsid w:val="00167814"/>
    <w:rsid w:val="001679EE"/>
    <w:rsid w:val="00171592"/>
    <w:rsid w:val="0017179E"/>
    <w:rsid w:val="001738F4"/>
    <w:rsid w:val="00174715"/>
    <w:rsid w:val="001760D9"/>
    <w:rsid w:val="001769D7"/>
    <w:rsid w:val="001805CB"/>
    <w:rsid w:val="001840FB"/>
    <w:rsid w:val="001866B5"/>
    <w:rsid w:val="00192569"/>
    <w:rsid w:val="001943D2"/>
    <w:rsid w:val="001A17FC"/>
    <w:rsid w:val="001A1F03"/>
    <w:rsid w:val="001A2300"/>
    <w:rsid w:val="001A2C75"/>
    <w:rsid w:val="001A5A41"/>
    <w:rsid w:val="001A724A"/>
    <w:rsid w:val="001C6AA0"/>
    <w:rsid w:val="001C7728"/>
    <w:rsid w:val="001D7E0F"/>
    <w:rsid w:val="001E6994"/>
    <w:rsid w:val="001F3DE3"/>
    <w:rsid w:val="001F7A6B"/>
    <w:rsid w:val="001F7DB8"/>
    <w:rsid w:val="002038F5"/>
    <w:rsid w:val="002079CB"/>
    <w:rsid w:val="002158F6"/>
    <w:rsid w:val="00216106"/>
    <w:rsid w:val="00234F6D"/>
    <w:rsid w:val="0023720F"/>
    <w:rsid w:val="00237A20"/>
    <w:rsid w:val="00250CEA"/>
    <w:rsid w:val="002520A5"/>
    <w:rsid w:val="0025286B"/>
    <w:rsid w:val="002629EA"/>
    <w:rsid w:val="00263D14"/>
    <w:rsid w:val="002648C9"/>
    <w:rsid w:val="00271237"/>
    <w:rsid w:val="00277B35"/>
    <w:rsid w:val="0028341B"/>
    <w:rsid w:val="002931B7"/>
    <w:rsid w:val="002943FE"/>
    <w:rsid w:val="002A221F"/>
    <w:rsid w:val="002A76B9"/>
    <w:rsid w:val="002B44C1"/>
    <w:rsid w:val="002C22AD"/>
    <w:rsid w:val="002D18B5"/>
    <w:rsid w:val="002D536D"/>
    <w:rsid w:val="002E0C59"/>
    <w:rsid w:val="003064A9"/>
    <w:rsid w:val="00307C7D"/>
    <w:rsid w:val="00317531"/>
    <w:rsid w:val="00317748"/>
    <w:rsid w:val="003211E6"/>
    <w:rsid w:val="0033378C"/>
    <w:rsid w:val="003364D1"/>
    <w:rsid w:val="003503A6"/>
    <w:rsid w:val="00352A0E"/>
    <w:rsid w:val="00371856"/>
    <w:rsid w:val="003746F2"/>
    <w:rsid w:val="00374CF7"/>
    <w:rsid w:val="00384225"/>
    <w:rsid w:val="0039765C"/>
    <w:rsid w:val="00397C22"/>
    <w:rsid w:val="003A0FF5"/>
    <w:rsid w:val="003A2ECA"/>
    <w:rsid w:val="003B697A"/>
    <w:rsid w:val="003C4226"/>
    <w:rsid w:val="003C6841"/>
    <w:rsid w:val="003F1DDD"/>
    <w:rsid w:val="003F399C"/>
    <w:rsid w:val="003F4C86"/>
    <w:rsid w:val="00405AE0"/>
    <w:rsid w:val="004111BA"/>
    <w:rsid w:val="00421018"/>
    <w:rsid w:val="00421F4B"/>
    <w:rsid w:val="00427B06"/>
    <w:rsid w:val="00437D11"/>
    <w:rsid w:val="00445D07"/>
    <w:rsid w:val="00445ED3"/>
    <w:rsid w:val="004565B7"/>
    <w:rsid w:val="004614C1"/>
    <w:rsid w:val="00461A3B"/>
    <w:rsid w:val="0046490F"/>
    <w:rsid w:val="00474644"/>
    <w:rsid w:val="00474C68"/>
    <w:rsid w:val="0048322F"/>
    <w:rsid w:val="004856A7"/>
    <w:rsid w:val="00492146"/>
    <w:rsid w:val="00495C47"/>
    <w:rsid w:val="004A0F3A"/>
    <w:rsid w:val="004C3B0A"/>
    <w:rsid w:val="004D530D"/>
    <w:rsid w:val="004D5FB2"/>
    <w:rsid w:val="004E1B89"/>
    <w:rsid w:val="004F14EE"/>
    <w:rsid w:val="004F2AB1"/>
    <w:rsid w:val="004F548C"/>
    <w:rsid w:val="00533BAE"/>
    <w:rsid w:val="00533DEE"/>
    <w:rsid w:val="005401A0"/>
    <w:rsid w:val="00543393"/>
    <w:rsid w:val="005434BB"/>
    <w:rsid w:val="00551324"/>
    <w:rsid w:val="005553D1"/>
    <w:rsid w:val="0056069E"/>
    <w:rsid w:val="00575AD1"/>
    <w:rsid w:val="00575FA8"/>
    <w:rsid w:val="00576B36"/>
    <w:rsid w:val="00580AA4"/>
    <w:rsid w:val="00581193"/>
    <w:rsid w:val="00581B8B"/>
    <w:rsid w:val="005820F5"/>
    <w:rsid w:val="005852C0"/>
    <w:rsid w:val="005A6C32"/>
    <w:rsid w:val="005B62ED"/>
    <w:rsid w:val="005C2303"/>
    <w:rsid w:val="005C33E7"/>
    <w:rsid w:val="005C5A68"/>
    <w:rsid w:val="005D2302"/>
    <w:rsid w:val="005D23B6"/>
    <w:rsid w:val="005E1514"/>
    <w:rsid w:val="005E3D48"/>
    <w:rsid w:val="005F03AF"/>
    <w:rsid w:val="006062AC"/>
    <w:rsid w:val="00613CD8"/>
    <w:rsid w:val="00616131"/>
    <w:rsid w:val="006219F9"/>
    <w:rsid w:val="00624FE2"/>
    <w:rsid w:val="0063546C"/>
    <w:rsid w:val="006358A3"/>
    <w:rsid w:val="00635C17"/>
    <w:rsid w:val="006416C0"/>
    <w:rsid w:val="00641FB4"/>
    <w:rsid w:val="006444DB"/>
    <w:rsid w:val="00646BA3"/>
    <w:rsid w:val="00651B7F"/>
    <w:rsid w:val="00652891"/>
    <w:rsid w:val="0066265D"/>
    <w:rsid w:val="006644FB"/>
    <w:rsid w:val="00666B1D"/>
    <w:rsid w:val="006802FA"/>
    <w:rsid w:val="0068295E"/>
    <w:rsid w:val="00683E86"/>
    <w:rsid w:val="00684014"/>
    <w:rsid w:val="006842B1"/>
    <w:rsid w:val="00690EA4"/>
    <w:rsid w:val="00694273"/>
    <w:rsid w:val="0069782D"/>
    <w:rsid w:val="006A09EF"/>
    <w:rsid w:val="006A44A0"/>
    <w:rsid w:val="006B64B8"/>
    <w:rsid w:val="006C1CC4"/>
    <w:rsid w:val="006E1396"/>
    <w:rsid w:val="006E17AF"/>
    <w:rsid w:val="006F7D91"/>
    <w:rsid w:val="0070037C"/>
    <w:rsid w:val="00712EA0"/>
    <w:rsid w:val="007169CB"/>
    <w:rsid w:val="0072456C"/>
    <w:rsid w:val="00727CCE"/>
    <w:rsid w:val="00733062"/>
    <w:rsid w:val="007415E3"/>
    <w:rsid w:val="00746676"/>
    <w:rsid w:val="007533A9"/>
    <w:rsid w:val="007533B7"/>
    <w:rsid w:val="00756A8F"/>
    <w:rsid w:val="007613AC"/>
    <w:rsid w:val="00761864"/>
    <w:rsid w:val="00765508"/>
    <w:rsid w:val="00767B25"/>
    <w:rsid w:val="0077084D"/>
    <w:rsid w:val="00772AED"/>
    <w:rsid w:val="0078023D"/>
    <w:rsid w:val="00782DFB"/>
    <w:rsid w:val="00783F12"/>
    <w:rsid w:val="007856FF"/>
    <w:rsid w:val="00790796"/>
    <w:rsid w:val="00793988"/>
    <w:rsid w:val="007962A5"/>
    <w:rsid w:val="00797AA6"/>
    <w:rsid w:val="007A5712"/>
    <w:rsid w:val="007B37AB"/>
    <w:rsid w:val="007B55CF"/>
    <w:rsid w:val="007B6D41"/>
    <w:rsid w:val="007C092F"/>
    <w:rsid w:val="007C0D24"/>
    <w:rsid w:val="007D71A9"/>
    <w:rsid w:val="007F1127"/>
    <w:rsid w:val="007F4748"/>
    <w:rsid w:val="0080611B"/>
    <w:rsid w:val="00806BA4"/>
    <w:rsid w:val="00815540"/>
    <w:rsid w:val="00817DE8"/>
    <w:rsid w:val="00823013"/>
    <w:rsid w:val="00826A4F"/>
    <w:rsid w:val="0083110B"/>
    <w:rsid w:val="008315B2"/>
    <w:rsid w:val="00834015"/>
    <w:rsid w:val="00842DB1"/>
    <w:rsid w:val="00845491"/>
    <w:rsid w:val="0085079E"/>
    <w:rsid w:val="008569E5"/>
    <w:rsid w:val="0086007A"/>
    <w:rsid w:val="0086008B"/>
    <w:rsid w:val="00884001"/>
    <w:rsid w:val="00885A1E"/>
    <w:rsid w:val="00886BF9"/>
    <w:rsid w:val="00891FE4"/>
    <w:rsid w:val="008B3C18"/>
    <w:rsid w:val="008B7811"/>
    <w:rsid w:val="008E2BE2"/>
    <w:rsid w:val="008F19F2"/>
    <w:rsid w:val="008F1B49"/>
    <w:rsid w:val="008F2ECB"/>
    <w:rsid w:val="008F5138"/>
    <w:rsid w:val="009004F1"/>
    <w:rsid w:val="00901DE2"/>
    <w:rsid w:val="00903F0A"/>
    <w:rsid w:val="00917407"/>
    <w:rsid w:val="009246E0"/>
    <w:rsid w:val="00931789"/>
    <w:rsid w:val="009319FD"/>
    <w:rsid w:val="00931A21"/>
    <w:rsid w:val="00936719"/>
    <w:rsid w:val="00943073"/>
    <w:rsid w:val="00945EFD"/>
    <w:rsid w:val="00946E44"/>
    <w:rsid w:val="00947577"/>
    <w:rsid w:val="00950735"/>
    <w:rsid w:val="00952B5D"/>
    <w:rsid w:val="00956ACB"/>
    <w:rsid w:val="00962B02"/>
    <w:rsid w:val="009639DA"/>
    <w:rsid w:val="00965FCB"/>
    <w:rsid w:val="00970A03"/>
    <w:rsid w:val="00974151"/>
    <w:rsid w:val="009B5E57"/>
    <w:rsid w:val="009B6E64"/>
    <w:rsid w:val="009C7817"/>
    <w:rsid w:val="009E5F38"/>
    <w:rsid w:val="009F4C10"/>
    <w:rsid w:val="00A015C1"/>
    <w:rsid w:val="00A0447C"/>
    <w:rsid w:val="00A052C8"/>
    <w:rsid w:val="00A15031"/>
    <w:rsid w:val="00A3269C"/>
    <w:rsid w:val="00A33A6A"/>
    <w:rsid w:val="00A37726"/>
    <w:rsid w:val="00A40520"/>
    <w:rsid w:val="00A4461D"/>
    <w:rsid w:val="00A45182"/>
    <w:rsid w:val="00A65C16"/>
    <w:rsid w:val="00A801A7"/>
    <w:rsid w:val="00A82DFE"/>
    <w:rsid w:val="00A92917"/>
    <w:rsid w:val="00A97199"/>
    <w:rsid w:val="00A979CA"/>
    <w:rsid w:val="00AA2DDC"/>
    <w:rsid w:val="00AB4EC5"/>
    <w:rsid w:val="00AB6FD7"/>
    <w:rsid w:val="00AD2214"/>
    <w:rsid w:val="00AD26D6"/>
    <w:rsid w:val="00AD766E"/>
    <w:rsid w:val="00AD7989"/>
    <w:rsid w:val="00AF26D7"/>
    <w:rsid w:val="00AF3F67"/>
    <w:rsid w:val="00B034CA"/>
    <w:rsid w:val="00B05871"/>
    <w:rsid w:val="00B12253"/>
    <w:rsid w:val="00B13445"/>
    <w:rsid w:val="00B21428"/>
    <w:rsid w:val="00B42073"/>
    <w:rsid w:val="00B45E31"/>
    <w:rsid w:val="00B54FDA"/>
    <w:rsid w:val="00B60EA2"/>
    <w:rsid w:val="00B66C80"/>
    <w:rsid w:val="00B72D1D"/>
    <w:rsid w:val="00B93E2D"/>
    <w:rsid w:val="00B96D30"/>
    <w:rsid w:val="00BA1E9F"/>
    <w:rsid w:val="00BB1E8F"/>
    <w:rsid w:val="00BB22C3"/>
    <w:rsid w:val="00BB6C17"/>
    <w:rsid w:val="00BC18BF"/>
    <w:rsid w:val="00BD0B11"/>
    <w:rsid w:val="00BE3504"/>
    <w:rsid w:val="00BF01D6"/>
    <w:rsid w:val="00BF2E85"/>
    <w:rsid w:val="00BF7723"/>
    <w:rsid w:val="00C02B9B"/>
    <w:rsid w:val="00C143E2"/>
    <w:rsid w:val="00C1512B"/>
    <w:rsid w:val="00C20F6E"/>
    <w:rsid w:val="00C21759"/>
    <w:rsid w:val="00C22C54"/>
    <w:rsid w:val="00C26615"/>
    <w:rsid w:val="00C27802"/>
    <w:rsid w:val="00C37BBD"/>
    <w:rsid w:val="00C4748F"/>
    <w:rsid w:val="00C50B27"/>
    <w:rsid w:val="00C51D51"/>
    <w:rsid w:val="00C54E5C"/>
    <w:rsid w:val="00C749C0"/>
    <w:rsid w:val="00C830A1"/>
    <w:rsid w:val="00C8343E"/>
    <w:rsid w:val="00C900AE"/>
    <w:rsid w:val="00C971FB"/>
    <w:rsid w:val="00C9792A"/>
    <w:rsid w:val="00CA13F6"/>
    <w:rsid w:val="00CA2624"/>
    <w:rsid w:val="00CA2F8E"/>
    <w:rsid w:val="00CA6CA4"/>
    <w:rsid w:val="00CB0890"/>
    <w:rsid w:val="00CB0DDA"/>
    <w:rsid w:val="00CB13FB"/>
    <w:rsid w:val="00CB6616"/>
    <w:rsid w:val="00CC0F3D"/>
    <w:rsid w:val="00CC1CF1"/>
    <w:rsid w:val="00CC26BE"/>
    <w:rsid w:val="00CC428D"/>
    <w:rsid w:val="00CC6827"/>
    <w:rsid w:val="00CD35AD"/>
    <w:rsid w:val="00CE53D7"/>
    <w:rsid w:val="00CE7F17"/>
    <w:rsid w:val="00CF0B01"/>
    <w:rsid w:val="00CF3A8B"/>
    <w:rsid w:val="00D00F95"/>
    <w:rsid w:val="00D02139"/>
    <w:rsid w:val="00D1001F"/>
    <w:rsid w:val="00D11D2D"/>
    <w:rsid w:val="00D26F13"/>
    <w:rsid w:val="00D36181"/>
    <w:rsid w:val="00D412D2"/>
    <w:rsid w:val="00D42C66"/>
    <w:rsid w:val="00D53181"/>
    <w:rsid w:val="00D722C3"/>
    <w:rsid w:val="00D8148B"/>
    <w:rsid w:val="00D84559"/>
    <w:rsid w:val="00D919ED"/>
    <w:rsid w:val="00D91BE7"/>
    <w:rsid w:val="00DA0737"/>
    <w:rsid w:val="00DA50C2"/>
    <w:rsid w:val="00DA57FD"/>
    <w:rsid w:val="00DB5155"/>
    <w:rsid w:val="00DB5164"/>
    <w:rsid w:val="00DB6735"/>
    <w:rsid w:val="00DC68ED"/>
    <w:rsid w:val="00DD31A4"/>
    <w:rsid w:val="00DF4006"/>
    <w:rsid w:val="00DF6904"/>
    <w:rsid w:val="00DF6AF1"/>
    <w:rsid w:val="00E046E8"/>
    <w:rsid w:val="00E103C6"/>
    <w:rsid w:val="00E10FCB"/>
    <w:rsid w:val="00E1502C"/>
    <w:rsid w:val="00E15E10"/>
    <w:rsid w:val="00E17C36"/>
    <w:rsid w:val="00E20911"/>
    <w:rsid w:val="00E272DA"/>
    <w:rsid w:val="00E30354"/>
    <w:rsid w:val="00E3137B"/>
    <w:rsid w:val="00E36ADF"/>
    <w:rsid w:val="00E3792B"/>
    <w:rsid w:val="00E44CBA"/>
    <w:rsid w:val="00E45220"/>
    <w:rsid w:val="00E465C3"/>
    <w:rsid w:val="00E52B00"/>
    <w:rsid w:val="00E54E2D"/>
    <w:rsid w:val="00E659A4"/>
    <w:rsid w:val="00E66C49"/>
    <w:rsid w:val="00E73CF9"/>
    <w:rsid w:val="00E80A30"/>
    <w:rsid w:val="00E9770D"/>
    <w:rsid w:val="00EB39BD"/>
    <w:rsid w:val="00EB6372"/>
    <w:rsid w:val="00ED0371"/>
    <w:rsid w:val="00ED2F41"/>
    <w:rsid w:val="00ED7D52"/>
    <w:rsid w:val="00EE6BAE"/>
    <w:rsid w:val="00EF032A"/>
    <w:rsid w:val="00F116E2"/>
    <w:rsid w:val="00F12366"/>
    <w:rsid w:val="00F13A52"/>
    <w:rsid w:val="00F14ADC"/>
    <w:rsid w:val="00F1713C"/>
    <w:rsid w:val="00F201FA"/>
    <w:rsid w:val="00F20A80"/>
    <w:rsid w:val="00F3275A"/>
    <w:rsid w:val="00F32D86"/>
    <w:rsid w:val="00F34E9B"/>
    <w:rsid w:val="00F3742C"/>
    <w:rsid w:val="00F45525"/>
    <w:rsid w:val="00F46C27"/>
    <w:rsid w:val="00F57CA9"/>
    <w:rsid w:val="00F57F4C"/>
    <w:rsid w:val="00F60B6C"/>
    <w:rsid w:val="00F6253B"/>
    <w:rsid w:val="00F6669F"/>
    <w:rsid w:val="00F669F2"/>
    <w:rsid w:val="00F67530"/>
    <w:rsid w:val="00F72FE4"/>
    <w:rsid w:val="00F77D54"/>
    <w:rsid w:val="00F80A51"/>
    <w:rsid w:val="00F8249B"/>
    <w:rsid w:val="00F82D02"/>
    <w:rsid w:val="00F911BF"/>
    <w:rsid w:val="00FA0104"/>
    <w:rsid w:val="00FA12D0"/>
    <w:rsid w:val="00FA46E8"/>
    <w:rsid w:val="00FA696F"/>
    <w:rsid w:val="00FB1201"/>
    <w:rsid w:val="00FB1410"/>
    <w:rsid w:val="00FB3150"/>
    <w:rsid w:val="00FC497A"/>
    <w:rsid w:val="00FC778F"/>
    <w:rsid w:val="00FC7927"/>
    <w:rsid w:val="00FD24A8"/>
    <w:rsid w:val="00FD2807"/>
    <w:rsid w:val="00FD4619"/>
    <w:rsid w:val="00FE7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;"/>
  <w14:docId w14:val="7A9CE01F"/>
  <w15:docId w15:val="{BA44CD67-6F67-4F3D-8E85-B23AA1ED3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65D"/>
    <w:rPr>
      <w:rFonts w:ascii="Verdana" w:eastAsia="Times New Roman" w:hAnsi="Verdana" w:cs="Tahoma"/>
      <w:bCs/>
      <w:szCs w:val="24"/>
      <w:lang w:val="es-ES" w:eastAsia="es-ES"/>
    </w:rPr>
  </w:style>
  <w:style w:type="paragraph" w:styleId="Ttulo1">
    <w:name w:val="heading 1"/>
    <w:aliases w:val=" Car,Car"/>
    <w:basedOn w:val="Normal"/>
    <w:next w:val="Normal"/>
    <w:link w:val="Ttulo1Car"/>
    <w:autoRedefine/>
    <w:qFormat/>
    <w:rsid w:val="00122888"/>
    <w:pPr>
      <w:keepNext/>
      <w:numPr>
        <w:numId w:val="6"/>
      </w:numPr>
      <w:pBdr>
        <w:bottom w:val="thickThinSmallGap" w:sz="18" w:space="1" w:color="auto"/>
      </w:pBdr>
      <w:spacing w:before="240" w:after="60"/>
      <w:jc w:val="both"/>
      <w:outlineLvl w:val="0"/>
    </w:pPr>
    <w:rPr>
      <w:rFonts w:ascii="Arial" w:hAnsi="Arial" w:cs="Arial"/>
      <w:b/>
      <w:kern w:val="32"/>
      <w:sz w:val="28"/>
      <w:szCs w:val="28"/>
      <w:lang w:val="es-PE" w:eastAsia="en-US"/>
    </w:rPr>
  </w:style>
  <w:style w:type="paragraph" w:styleId="Ttulo2">
    <w:name w:val="heading 2"/>
    <w:basedOn w:val="Normal"/>
    <w:next w:val="Normal"/>
    <w:link w:val="Ttulo2Car"/>
    <w:qFormat/>
    <w:rsid w:val="00C50B27"/>
    <w:pPr>
      <w:keepNext/>
      <w:outlineLvl w:val="1"/>
    </w:pPr>
    <w:rPr>
      <w:rFonts w:ascii="Arial" w:hAnsi="Arial" w:cs="Times New Roman"/>
      <w:b/>
      <w:bCs w:val="0"/>
      <w:szCs w:val="20"/>
      <w:lang w:val="es-MX"/>
    </w:rPr>
  </w:style>
  <w:style w:type="paragraph" w:styleId="Ttulo3">
    <w:name w:val="heading 3"/>
    <w:basedOn w:val="Normal"/>
    <w:next w:val="Normal"/>
    <w:link w:val="Ttulo3Car"/>
    <w:qFormat/>
    <w:rsid w:val="00C50B27"/>
    <w:pPr>
      <w:keepNext/>
      <w:jc w:val="center"/>
      <w:outlineLvl w:val="2"/>
    </w:pPr>
    <w:rPr>
      <w:rFonts w:ascii="Arial" w:hAnsi="Arial" w:cs="Times New Roman"/>
      <w:bCs w:val="0"/>
      <w:sz w:val="24"/>
      <w:szCs w:val="20"/>
      <w:lang w:val="es-MX"/>
    </w:rPr>
  </w:style>
  <w:style w:type="paragraph" w:styleId="Ttulo4">
    <w:name w:val="heading 4"/>
    <w:basedOn w:val="Normal"/>
    <w:next w:val="Normal"/>
    <w:link w:val="Ttulo4Car"/>
    <w:qFormat/>
    <w:rsid w:val="005D2302"/>
    <w:pPr>
      <w:keepNext/>
      <w:outlineLvl w:val="3"/>
    </w:pPr>
    <w:rPr>
      <w:rFonts w:ascii="Arial" w:hAnsi="Arial" w:cs="Arial"/>
      <w:b/>
      <w:bCs w:val="0"/>
      <w:sz w:val="24"/>
    </w:rPr>
  </w:style>
  <w:style w:type="paragraph" w:styleId="Ttulo8">
    <w:name w:val="heading 8"/>
    <w:basedOn w:val="Normal"/>
    <w:next w:val="Normal"/>
    <w:link w:val="Ttulo8Car"/>
    <w:qFormat/>
    <w:rsid w:val="00397C22"/>
    <w:p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5D2302"/>
    <w:rPr>
      <w:rFonts w:ascii="Arial" w:eastAsia="Times New Roman" w:hAnsi="Arial" w:cs="Arial"/>
      <w:b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5D23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D23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character" w:styleId="Hipervnculo">
    <w:name w:val="Hyperlink"/>
    <w:basedOn w:val="Fuentedeprrafopredeter"/>
    <w:rsid w:val="005D230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D2302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5D2302"/>
    <w:rPr>
      <w:i/>
      <w:iCs/>
      <w:color w:val="808080"/>
    </w:rPr>
  </w:style>
  <w:style w:type="character" w:customStyle="1" w:styleId="Ttulo8Car">
    <w:name w:val="Título 8 Car"/>
    <w:basedOn w:val="Fuentedeprrafopredeter"/>
    <w:link w:val="Ttulo8"/>
    <w:rsid w:val="00397C22"/>
    <w:rPr>
      <w:rFonts w:ascii="Times New Roman" w:eastAsia="Times New Roman" w:hAnsi="Times New Roman"/>
      <w:bCs/>
      <w:i/>
      <w:iCs/>
      <w:sz w:val="24"/>
      <w:szCs w:val="24"/>
      <w:lang w:val="es-ES" w:eastAsia="es-ES"/>
    </w:rPr>
  </w:style>
  <w:style w:type="paragraph" w:styleId="Textonotaalfinal">
    <w:name w:val="endnote text"/>
    <w:basedOn w:val="Normal"/>
    <w:link w:val="TextonotaalfinalCar"/>
    <w:semiHidden/>
    <w:rsid w:val="00397C22"/>
    <w:rPr>
      <w:rFonts w:ascii="Times New Roman" w:hAnsi="Times New Roman" w:cs="Times New Roman"/>
      <w:bCs w:val="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397C22"/>
    <w:rPr>
      <w:rFonts w:ascii="Times New Roman" w:eastAsia="Times New Roman" w:hAnsi="Times New Roman"/>
      <w:lang w:val="es-ES" w:eastAsia="es-ES"/>
    </w:rPr>
  </w:style>
  <w:style w:type="character" w:customStyle="1" w:styleId="Ttulo1Car">
    <w:name w:val="Título 1 Car"/>
    <w:aliases w:val=" Car Car,Car Car"/>
    <w:basedOn w:val="Fuentedeprrafopredeter"/>
    <w:link w:val="Ttulo1"/>
    <w:rsid w:val="00122888"/>
    <w:rPr>
      <w:rFonts w:ascii="Arial" w:eastAsia="Times New Roman" w:hAnsi="Arial" w:cs="Arial"/>
      <w:b/>
      <w:bCs/>
      <w:kern w:val="32"/>
      <w:sz w:val="28"/>
      <w:szCs w:val="28"/>
      <w:lang w:val="es-PE"/>
    </w:rPr>
  </w:style>
  <w:style w:type="paragraph" w:styleId="TtuloTDC">
    <w:name w:val="TOC Heading"/>
    <w:basedOn w:val="Ttulo1"/>
    <w:next w:val="Normal"/>
    <w:uiPriority w:val="39"/>
    <w:qFormat/>
    <w:rsid w:val="00122888"/>
    <w:pPr>
      <w:keepLines/>
      <w:spacing w:before="480" w:after="0"/>
      <w:outlineLvl w:val="9"/>
    </w:pPr>
    <w:rPr>
      <w:color w:val="365F91"/>
      <w:kern w:val="0"/>
    </w:rPr>
  </w:style>
  <w:style w:type="character" w:customStyle="1" w:styleId="Ttulo2Car">
    <w:name w:val="Título 2 Car"/>
    <w:basedOn w:val="Fuentedeprrafopredeter"/>
    <w:link w:val="Ttulo2"/>
    <w:rsid w:val="00C50B27"/>
    <w:rPr>
      <w:rFonts w:ascii="Arial" w:eastAsia="Times New Roman" w:hAnsi="Arial"/>
      <w:b/>
      <w:lang w:val="es-MX" w:eastAsia="es-ES"/>
    </w:rPr>
  </w:style>
  <w:style w:type="character" w:customStyle="1" w:styleId="Ttulo3Car">
    <w:name w:val="Título 3 Car"/>
    <w:basedOn w:val="Fuentedeprrafopredeter"/>
    <w:link w:val="Ttulo3"/>
    <w:rsid w:val="00C50B27"/>
    <w:rPr>
      <w:rFonts w:ascii="Arial" w:eastAsia="Times New Roman" w:hAnsi="Arial"/>
      <w:sz w:val="24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0B27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0B27"/>
    <w:rPr>
      <w:rFonts w:ascii="Tahoma" w:eastAsia="Times New Roman" w:hAnsi="Tahoma" w:cs="Tahoma"/>
      <w:bCs/>
      <w:sz w:val="16"/>
      <w:szCs w:val="1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25286B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25286B"/>
    <w:rPr>
      <w:rFonts w:ascii="Verdana" w:eastAsia="Times New Roman" w:hAnsi="Verdana" w:cs="Tahoma"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46BA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86BF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control" Target="activeX/activeX4.xml"/><Relationship Id="rId84" Type="http://schemas.openxmlformats.org/officeDocument/2006/relationships/control" Target="activeX/activeX12.xml"/><Relationship Id="rId89" Type="http://schemas.openxmlformats.org/officeDocument/2006/relationships/image" Target="media/image64.wmf"/><Relationship Id="rId7" Type="http://schemas.openxmlformats.org/officeDocument/2006/relationships/settings" Target="settings.xml"/><Relationship Id="rId71" Type="http://schemas.openxmlformats.org/officeDocument/2006/relationships/image" Target="media/image56.wmf"/><Relationship Id="rId92" Type="http://schemas.openxmlformats.org/officeDocument/2006/relationships/image" Target="media/image65.w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control" Target="activeX/activeX3.xml"/><Relationship Id="rId74" Type="http://schemas.openxmlformats.org/officeDocument/2006/relationships/control" Target="activeX/activeX7.xml"/><Relationship Id="rId79" Type="http://schemas.openxmlformats.org/officeDocument/2006/relationships/image" Target="media/image60.wmf"/><Relationship Id="rId87" Type="http://schemas.openxmlformats.org/officeDocument/2006/relationships/control" Target="activeX/activeX14.xml"/><Relationship Id="rId102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82" Type="http://schemas.openxmlformats.org/officeDocument/2006/relationships/control" Target="activeX/activeX11.xml"/><Relationship Id="rId90" Type="http://schemas.openxmlformats.org/officeDocument/2006/relationships/control" Target="activeX/activeX16.xml"/><Relationship Id="rId95" Type="http://schemas.openxmlformats.org/officeDocument/2006/relationships/control" Target="activeX/activeX19.xml"/><Relationship Id="rId19" Type="http://schemas.openxmlformats.org/officeDocument/2006/relationships/image" Target="media/image7.png"/><Relationship Id="rId14" Type="http://schemas.openxmlformats.org/officeDocument/2006/relationships/control" Target="activeX/activeX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5.wmf"/><Relationship Id="rId77" Type="http://schemas.openxmlformats.org/officeDocument/2006/relationships/image" Target="media/image59.wmf"/><Relationship Id="rId100" Type="http://schemas.openxmlformats.org/officeDocument/2006/relationships/control" Target="activeX/activeX22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control" Target="activeX/activeX6.xml"/><Relationship Id="rId80" Type="http://schemas.openxmlformats.org/officeDocument/2006/relationships/control" Target="activeX/activeX10.xml"/><Relationship Id="rId85" Type="http://schemas.openxmlformats.org/officeDocument/2006/relationships/control" Target="activeX/activeX13.xml"/><Relationship Id="rId93" Type="http://schemas.openxmlformats.org/officeDocument/2006/relationships/control" Target="activeX/activeX18.xml"/><Relationship Id="rId98" Type="http://schemas.openxmlformats.org/officeDocument/2006/relationships/image" Target="media/image68.wmf"/><Relationship Id="rId3" Type="http://schemas.openxmlformats.org/officeDocument/2006/relationships/customXml" Target="../customXml/item3.xml"/><Relationship Id="rId12" Type="http://schemas.openxmlformats.org/officeDocument/2006/relationships/control" Target="activeX/activeX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wmf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control" Target="activeX/activeX5.xml"/><Relationship Id="rId75" Type="http://schemas.openxmlformats.org/officeDocument/2006/relationships/image" Target="media/image58.wmf"/><Relationship Id="rId83" Type="http://schemas.openxmlformats.org/officeDocument/2006/relationships/image" Target="media/image62.wmf"/><Relationship Id="rId88" Type="http://schemas.openxmlformats.org/officeDocument/2006/relationships/control" Target="activeX/activeX15.xml"/><Relationship Id="rId91" Type="http://schemas.openxmlformats.org/officeDocument/2006/relationships/control" Target="activeX/activeX17.xml"/><Relationship Id="rId96" Type="http://schemas.openxmlformats.org/officeDocument/2006/relationships/image" Target="media/image67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wmf"/><Relationship Id="rId73" Type="http://schemas.openxmlformats.org/officeDocument/2006/relationships/image" Target="media/image57.wmf"/><Relationship Id="rId78" Type="http://schemas.openxmlformats.org/officeDocument/2006/relationships/control" Target="activeX/activeX9.xml"/><Relationship Id="rId81" Type="http://schemas.openxmlformats.org/officeDocument/2006/relationships/image" Target="media/image61.wmf"/><Relationship Id="rId86" Type="http://schemas.openxmlformats.org/officeDocument/2006/relationships/image" Target="media/image63.wmf"/><Relationship Id="rId94" Type="http://schemas.openxmlformats.org/officeDocument/2006/relationships/image" Target="media/image66.wmf"/><Relationship Id="rId99" Type="http://schemas.openxmlformats.org/officeDocument/2006/relationships/control" Target="activeX/activeX21.xml"/><Relationship Id="rId10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wmf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control" Target="activeX/activeX8.xml"/><Relationship Id="rId97" Type="http://schemas.openxmlformats.org/officeDocument/2006/relationships/control" Target="activeX/activeX20.xml"/><Relationship Id="rId10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easing06\Desktop\Casa\Entregables\Plantillas%20Base%20propuestas\Pase%20a%20produccion\6.Doc.de%20Pase%20a%20Producci&#243;n\Doc.Pase.Prod(IMP-PT-01).Rev3.1.do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4c5a42-f7f6-43ed-893c-95674e7ad925">
      <Terms xmlns="http://schemas.microsoft.com/office/infopath/2007/PartnerControls"/>
    </lcf76f155ced4ddcb4097134ff3c332f>
    <TaxCatchAll xmlns="20df49bc-186b-47c2-ab87-b6ae83baf54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DA2BF8E0DE04429BC9FAE3C01D0C0C" ma:contentTypeVersion="12" ma:contentTypeDescription="Crear nuevo documento." ma:contentTypeScope="" ma:versionID="1450719175fc582758b222443a31d1d1">
  <xsd:schema xmlns:xsd="http://www.w3.org/2001/XMLSchema" xmlns:xs="http://www.w3.org/2001/XMLSchema" xmlns:p="http://schemas.microsoft.com/office/2006/metadata/properties" xmlns:ns2="9d4c5a42-f7f6-43ed-893c-95674e7ad925" xmlns:ns3="20df49bc-186b-47c2-ab87-b6ae83baf544" targetNamespace="http://schemas.microsoft.com/office/2006/metadata/properties" ma:root="true" ma:fieldsID="48a32ccefe991fc8a49f285e54f7c19a" ns2:_="" ns3:_="">
    <xsd:import namespace="9d4c5a42-f7f6-43ed-893c-95674e7ad925"/>
    <xsd:import namespace="20df49bc-186b-47c2-ab87-b6ae83baf5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c5a42-f7f6-43ed-893c-95674e7ad9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38fc60fe-34f5-47b5-9f1b-480270cea8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df49bc-186b-47c2-ab87-b6ae83baf54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731bba37-3eae-4bd9-a3ba-fd97625fa5bf}" ma:internalName="TaxCatchAll" ma:showField="CatchAllData" ma:web="20df49bc-186b-47c2-ab87-b6ae83baf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D08ABD-5115-47B9-9E87-8973D77F13A6}">
  <ds:schemaRefs>
    <ds:schemaRef ds:uri="http://schemas.microsoft.com/office/2006/documentManagement/types"/>
    <ds:schemaRef ds:uri="70036ed4-a646-4dcb-a562-86f582db0801"/>
    <ds:schemaRef ds:uri="http://purl.org/dc/terms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9d4c5a42-f7f6-43ed-893c-95674e7ad925"/>
    <ds:schemaRef ds:uri="20df49bc-186b-47c2-ab87-b6ae83baf544"/>
  </ds:schemaRefs>
</ds:datastoreItem>
</file>

<file path=customXml/itemProps2.xml><?xml version="1.0" encoding="utf-8"?>
<ds:datastoreItem xmlns:ds="http://schemas.openxmlformats.org/officeDocument/2006/customXml" ds:itemID="{13EA495D-E3EA-4392-AB25-35E077FE81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4DCD6C-EF8E-4E66-90D6-DA2D21283B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EA0953-5BE9-4561-84B7-70EAF8FB0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4c5a42-f7f6-43ed-893c-95674e7ad925"/>
    <ds:schemaRef ds:uri="20df49bc-186b-47c2-ab87-b6ae83baf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Doc.Pase.Prod(IMP-PT-01).Rev3.1.dot</Template>
  <TotalTime>48</TotalTime>
  <Pages>20</Pages>
  <Words>1476</Words>
  <Characters>8118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Gesfor Osmos Perú S.A.</Company>
  <LinksUpToDate>false</LinksUpToDate>
  <CharactersWithSpaces>9575</CharactersWithSpaces>
  <SharedDoc>false</SharedDoc>
  <HLinks>
    <vt:vector size="48" baseType="variant">
      <vt:variant>
        <vt:i4>6684673</vt:i4>
      </vt:variant>
      <vt:variant>
        <vt:i4>21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18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15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12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6094967</vt:i4>
      </vt:variant>
      <vt:variant>
        <vt:i4>9</vt:i4>
      </vt:variant>
      <vt:variant>
        <vt:i4>0</vt:i4>
      </vt:variant>
      <vt:variant>
        <vt:i4>5</vt:i4>
      </vt:variant>
      <vt:variant>
        <vt:lpwstr>\\Servidor\Sistema</vt:lpwstr>
      </vt:variant>
      <vt:variant>
        <vt:lpwstr/>
      </vt:variant>
      <vt:variant>
        <vt:i4>6684673</vt:i4>
      </vt:variant>
      <vt:variant>
        <vt:i4>6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3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0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LEASING06</dc:creator>
  <cp:keywords/>
  <dc:description/>
  <cp:lastModifiedBy>Miletza</cp:lastModifiedBy>
  <cp:revision>4</cp:revision>
  <cp:lastPrinted>2018-04-27T16:55:00Z</cp:lastPrinted>
  <dcterms:created xsi:type="dcterms:W3CDTF">2024-03-27T22:10:00Z</dcterms:created>
  <dcterms:modified xsi:type="dcterms:W3CDTF">2024-04-01T14:44:00Z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0x01010014DA2BF8E0DE04429BC9FAE3C01D0C0C</vt:lpwstr>
  </property>
</Properties>
</file>