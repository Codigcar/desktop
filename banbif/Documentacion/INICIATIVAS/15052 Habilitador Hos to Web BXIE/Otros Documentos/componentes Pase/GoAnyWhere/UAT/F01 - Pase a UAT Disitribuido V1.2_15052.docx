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DDA95" w14:textId="716BFDAA" w:rsidR="00F14ADC" w:rsidRDefault="001A2300" w:rsidP="00F14ADC">
      <w:pPr>
        <w:jc w:val="both"/>
        <w:rPr>
          <w:rFonts w:ascii="Arial" w:hAnsi="Arial" w:cs="Arial"/>
          <w:color w:val="FFFF00"/>
        </w:rPr>
      </w:pPr>
      <w:r w:rsidRPr="00164FD5">
        <w:rPr>
          <w:rFonts w:ascii="Arial" w:hAnsi="Arial" w:cs="Arial"/>
        </w:rPr>
        <w:t xml:space="preserve"> </w:t>
      </w:r>
      <w:r w:rsidR="00090040" w:rsidRPr="00164FD5">
        <w:rPr>
          <w:rFonts w:ascii="Arial" w:hAnsi="Arial" w:cs="Arial"/>
        </w:rPr>
        <w:t xml:space="preserve">Código de </w:t>
      </w:r>
      <w:r w:rsidR="00317748">
        <w:rPr>
          <w:rFonts w:ascii="Arial" w:hAnsi="Arial" w:cs="Arial"/>
        </w:rPr>
        <w:t>Documento</w:t>
      </w:r>
      <w:r w:rsidR="006E17AF">
        <w:rPr>
          <w:rFonts w:ascii="Arial" w:hAnsi="Arial" w:cs="Arial"/>
        </w:rPr>
        <w:t xml:space="preserve">:      </w:t>
      </w:r>
      <w:r w:rsidR="00CA6CA4">
        <w:rPr>
          <w:rFonts w:ascii="Arial" w:hAnsi="Arial" w:cs="Arial"/>
        </w:rPr>
        <w:t>15052</w:t>
      </w:r>
      <w:r w:rsidR="00317748">
        <w:rPr>
          <w:rFonts w:ascii="Arial" w:hAnsi="Arial" w:cs="Arial"/>
        </w:rPr>
        <w:tab/>
      </w:r>
      <w:r w:rsidR="00317748">
        <w:rPr>
          <w:rFonts w:ascii="Arial" w:hAnsi="Arial" w:cs="Arial"/>
        </w:rPr>
        <w:tab/>
      </w:r>
      <w:proofErr w:type="spellStart"/>
      <w:r w:rsidR="00F14ADC" w:rsidRPr="00F14ADC">
        <w:rPr>
          <w:szCs w:val="20"/>
        </w:rPr>
        <w:t>Nº</w:t>
      </w:r>
      <w:proofErr w:type="spellEnd"/>
      <w:r w:rsidR="00F14ADC" w:rsidRPr="00826A4F">
        <w:rPr>
          <w:szCs w:val="20"/>
        </w:rPr>
        <w:t xml:space="preserve"> PASE</w:t>
      </w:r>
      <w:r w:rsidR="00F14ADC">
        <w:rPr>
          <w:sz w:val="16"/>
          <w:szCs w:val="16"/>
        </w:rPr>
        <w:t>:</w:t>
      </w:r>
      <w:r w:rsidR="00317748">
        <w:rPr>
          <w:rFonts w:ascii="Arial" w:hAnsi="Arial" w:cs="Arial"/>
        </w:rPr>
        <w:tab/>
      </w:r>
      <w:r w:rsidR="00317748" w:rsidRPr="00317748">
        <w:rPr>
          <w:rFonts w:ascii="Arial" w:hAnsi="Arial" w:cs="Arial"/>
          <w:b/>
        </w:rPr>
        <w:tab/>
      </w:r>
      <w:r w:rsidR="00317748">
        <w:rPr>
          <w:rFonts w:ascii="Arial" w:hAnsi="Arial" w:cs="Arial"/>
        </w:rPr>
        <w:tab/>
      </w:r>
      <w:r w:rsidR="00090040" w:rsidRPr="00164FD5">
        <w:rPr>
          <w:rFonts w:ascii="Arial" w:hAnsi="Arial" w:cs="Arial"/>
        </w:rPr>
        <w:tab/>
      </w:r>
      <w:r w:rsidR="00090040" w:rsidRPr="00164FD5">
        <w:rPr>
          <w:rFonts w:ascii="Arial" w:hAnsi="Arial" w:cs="Arial"/>
        </w:rPr>
        <w:tab/>
      </w:r>
      <w:r w:rsidR="00090040" w:rsidRPr="00164FD5">
        <w:rPr>
          <w:rFonts w:ascii="Arial" w:hAnsi="Arial" w:cs="Arial"/>
        </w:rPr>
        <w:tab/>
      </w:r>
      <w:r w:rsidR="00090040" w:rsidRPr="00164FD5">
        <w:rPr>
          <w:rFonts w:ascii="Arial" w:hAnsi="Arial" w:cs="Arial"/>
        </w:rPr>
        <w:tab/>
      </w:r>
      <w:r w:rsidR="004A0F3A" w:rsidRPr="004A0F3A">
        <w:rPr>
          <w:rFonts w:ascii="Arial" w:hAnsi="Arial" w:cs="Arial"/>
          <w:color w:val="FF0000"/>
          <w:u w:val="single"/>
        </w:rPr>
        <w:t xml:space="preserve">    </w:t>
      </w:r>
    </w:p>
    <w:p w14:paraId="62575BEC" w14:textId="77777777" w:rsidR="006E17AF" w:rsidRDefault="000A76E9" w:rsidP="006E17AF">
      <w:pPr>
        <w:ind w:left="2880" w:firstLine="720"/>
        <w:jc w:val="both"/>
        <w:rPr>
          <w:rFonts w:ascii="Arial" w:hAnsi="Arial" w:cs="Arial"/>
          <w:color w:val="FFFF00"/>
        </w:rPr>
      </w:pPr>
      <w:r>
        <w:rPr>
          <w:rFonts w:ascii="Arial" w:hAnsi="Arial" w:cs="Arial"/>
        </w:rPr>
        <w:t xml:space="preserve">          </w:t>
      </w:r>
      <w:r w:rsidR="006E17AF">
        <w:rPr>
          <w:rFonts w:ascii="Arial" w:hAnsi="Arial" w:cs="Arial"/>
        </w:rPr>
        <w:tab/>
      </w:r>
      <w:r w:rsidR="001679EE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     </w:t>
      </w:r>
    </w:p>
    <w:p w14:paraId="4C6E45C0" w14:textId="3753DE3C" w:rsidR="00FC778F" w:rsidRPr="006E17AF" w:rsidRDefault="001679EE" w:rsidP="006E17AF">
      <w:pPr>
        <w:jc w:val="both"/>
        <w:rPr>
          <w:rFonts w:ascii="Arial" w:hAnsi="Arial" w:cs="Arial"/>
          <w:color w:val="FFFF00"/>
        </w:rPr>
      </w:pPr>
      <w:r>
        <w:rPr>
          <w:rFonts w:ascii="Arial" w:hAnsi="Arial" w:cs="Arial"/>
          <w:szCs w:val="20"/>
        </w:rPr>
        <w:t xml:space="preserve">Desarrollado con Proveedor </w:t>
      </w:r>
      <w:r>
        <w:rPr>
          <w:rFonts w:ascii="Arial" w:hAnsi="Arial" w:cs="Arial"/>
          <w:szCs w:val="20"/>
        </w:rPr>
        <w:tab/>
        <w:t xml:space="preserve">   </w:t>
      </w:r>
      <w:r w:rsidR="00FC778F" w:rsidRPr="00B21428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bCs w:val="0"/>
          <w:szCs w:val="20"/>
        </w:rPr>
        <w:object w:dxaOrig="225" w:dyaOrig="225" w14:anchorId="4851EC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9" type="#_x0000_t75" style="width:28pt;height:19.5pt" o:ole="">
            <v:imagedata r:id="rId11" o:title=""/>
          </v:shape>
          <w:control r:id="rId12" w:name="CheckBox6" w:shapeid="_x0000_i1069"/>
        </w:object>
      </w:r>
      <w:r>
        <w:rPr>
          <w:rFonts w:ascii="Arial" w:hAnsi="Arial" w:cs="Arial"/>
          <w:szCs w:val="20"/>
        </w:rPr>
        <w:t xml:space="preserve">     </w:t>
      </w:r>
      <w:r>
        <w:rPr>
          <w:rFonts w:ascii="Arial" w:hAnsi="Arial" w:cs="Arial"/>
          <w:bCs w:val="0"/>
          <w:szCs w:val="20"/>
        </w:rPr>
        <w:object w:dxaOrig="225" w:dyaOrig="225" w14:anchorId="09E3455B">
          <v:shape id="_x0000_i1071" type="#_x0000_t75" style="width:33pt;height:19.5pt" o:ole="">
            <v:imagedata r:id="rId13" o:title=""/>
          </v:shape>
          <w:control r:id="rId14" w:name="CheckBox7" w:shapeid="_x0000_i1071"/>
        </w:object>
      </w:r>
    </w:p>
    <w:p w14:paraId="3D76A87F" w14:textId="77777777" w:rsidR="001679EE" w:rsidRDefault="001679EE" w:rsidP="00D919ED">
      <w:pPr>
        <w:jc w:val="both"/>
        <w:rPr>
          <w:rFonts w:ascii="Arial" w:hAnsi="Arial" w:cs="Arial"/>
          <w:b/>
        </w:rPr>
      </w:pPr>
    </w:p>
    <w:p w14:paraId="0C2AF07F" w14:textId="77777777" w:rsidR="000A76E9" w:rsidRPr="000A76E9" w:rsidRDefault="009B5E57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>Datos Generales</w:t>
      </w:r>
      <w:r w:rsidR="00815540" w:rsidRPr="00B21428">
        <w:rPr>
          <w:rFonts w:ascii="Arial" w:hAnsi="Arial" w:cs="Arial"/>
          <w:b/>
          <w:szCs w:val="20"/>
        </w:rPr>
        <w:t xml:space="preserve">  </w:t>
      </w:r>
      <w:r w:rsidR="00815540" w:rsidRPr="00B21428">
        <w:rPr>
          <w:rFonts w:ascii="Arial" w:hAnsi="Arial" w:cs="Arial"/>
          <w:szCs w:val="20"/>
        </w:rPr>
        <w:tab/>
      </w:r>
    </w:p>
    <w:p w14:paraId="6659023D" w14:textId="77777777" w:rsidR="009B5E57" w:rsidRPr="00B21428" w:rsidRDefault="00815540" w:rsidP="000A76E9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szCs w:val="20"/>
        </w:rPr>
        <w:tab/>
      </w:r>
      <w:r w:rsidRPr="00B21428">
        <w:rPr>
          <w:rFonts w:ascii="Arial" w:hAnsi="Arial" w:cs="Arial"/>
          <w:szCs w:val="20"/>
        </w:rPr>
        <w:tab/>
      </w:r>
      <w:r w:rsidRPr="00B21428">
        <w:rPr>
          <w:rFonts w:ascii="Arial" w:hAnsi="Arial" w:cs="Arial"/>
          <w:szCs w:val="20"/>
        </w:rPr>
        <w:tab/>
      </w:r>
    </w:p>
    <w:p w14:paraId="7FB7D0A6" w14:textId="1E5C1DBA" w:rsidR="00090040" w:rsidRPr="005553D1" w:rsidRDefault="00090040" w:rsidP="005D2302">
      <w:pPr>
        <w:jc w:val="both"/>
        <w:rPr>
          <w:rFonts w:ascii="Arial" w:hAnsi="Arial" w:cs="Arial"/>
          <w:szCs w:val="20"/>
        </w:rPr>
      </w:pPr>
      <w:r w:rsidRPr="005553D1">
        <w:rPr>
          <w:rFonts w:ascii="Arial" w:hAnsi="Arial" w:cs="Arial"/>
          <w:szCs w:val="20"/>
        </w:rPr>
        <w:t>Fecha de Solicitud</w:t>
      </w:r>
      <w:r w:rsidR="00FD24A8">
        <w:rPr>
          <w:rFonts w:ascii="Arial" w:hAnsi="Arial" w:cs="Arial"/>
          <w:szCs w:val="20"/>
        </w:rPr>
        <w:t xml:space="preserve"> Pase</w:t>
      </w:r>
      <w:r w:rsidRPr="005553D1">
        <w:rPr>
          <w:rFonts w:ascii="Arial" w:hAnsi="Arial" w:cs="Arial"/>
          <w:szCs w:val="20"/>
        </w:rPr>
        <w:t>_____</w:t>
      </w:r>
      <w:r w:rsidR="00CA6CA4">
        <w:rPr>
          <w:rFonts w:ascii="Arial" w:hAnsi="Arial" w:cs="Arial"/>
          <w:szCs w:val="20"/>
        </w:rPr>
        <w:t>19/03/2024</w:t>
      </w:r>
      <w:r w:rsidRPr="005553D1">
        <w:rPr>
          <w:rFonts w:ascii="Arial" w:hAnsi="Arial" w:cs="Arial"/>
          <w:szCs w:val="20"/>
        </w:rPr>
        <w:t>________ Analista Solicitante ____</w:t>
      </w:r>
      <w:r w:rsidR="00CA6CA4">
        <w:rPr>
          <w:rFonts w:ascii="Arial" w:hAnsi="Arial" w:cs="Arial"/>
          <w:szCs w:val="20"/>
        </w:rPr>
        <w:t>Juan Gala</w:t>
      </w:r>
      <w:r w:rsidRPr="005553D1">
        <w:rPr>
          <w:rFonts w:ascii="Arial" w:hAnsi="Arial" w:cs="Arial"/>
          <w:szCs w:val="20"/>
        </w:rPr>
        <w:t>_____</w:t>
      </w:r>
      <w:r w:rsidR="00FA12D0">
        <w:rPr>
          <w:rFonts w:ascii="Arial" w:hAnsi="Arial" w:cs="Arial"/>
          <w:szCs w:val="20"/>
        </w:rPr>
        <w:t>_</w:t>
      </w:r>
    </w:p>
    <w:p w14:paraId="49CC5F20" w14:textId="77777777" w:rsidR="00090040" w:rsidRDefault="00090040" w:rsidP="005D2302">
      <w:pPr>
        <w:jc w:val="both"/>
        <w:rPr>
          <w:rFonts w:ascii="Arial" w:hAnsi="Arial" w:cs="Arial"/>
          <w:b/>
          <w:szCs w:val="20"/>
        </w:rPr>
      </w:pPr>
    </w:p>
    <w:p w14:paraId="406A1AFA" w14:textId="2A2DE5D3" w:rsidR="00090040" w:rsidRPr="005553D1" w:rsidRDefault="00090040" w:rsidP="005D2302">
      <w:pPr>
        <w:jc w:val="both"/>
        <w:rPr>
          <w:rFonts w:ascii="Arial" w:hAnsi="Arial" w:cs="Arial"/>
          <w:szCs w:val="20"/>
        </w:rPr>
      </w:pPr>
      <w:bookmarkStart w:id="0" w:name="OLE_LINK1"/>
      <w:bookmarkStart w:id="1" w:name="OLE_LINK2"/>
      <w:r w:rsidRPr="005553D1">
        <w:rPr>
          <w:rFonts w:ascii="Arial" w:hAnsi="Arial" w:cs="Arial"/>
          <w:szCs w:val="20"/>
        </w:rPr>
        <w:t>Usuario Final ______</w:t>
      </w:r>
      <w:r w:rsidR="00CA6CA4">
        <w:rPr>
          <w:rFonts w:ascii="Arial" w:hAnsi="Arial" w:cs="Arial"/>
          <w:szCs w:val="20"/>
          <w:u w:val="single"/>
        </w:rPr>
        <w:t>Juan Gala</w:t>
      </w:r>
      <w:r w:rsidR="005C5A68">
        <w:rPr>
          <w:rFonts w:ascii="Arial" w:hAnsi="Arial" w:cs="Arial"/>
          <w:szCs w:val="20"/>
        </w:rPr>
        <w:t xml:space="preserve">_______ Área Usuario Final </w:t>
      </w:r>
      <w:r w:rsidR="005C5A68">
        <w:rPr>
          <w:rFonts w:ascii="Arial" w:hAnsi="Arial" w:cs="Arial"/>
          <w:szCs w:val="20"/>
          <w:u w:val="single"/>
        </w:rPr>
        <w:t xml:space="preserve">  </w:t>
      </w:r>
      <w:r w:rsidR="00495C47">
        <w:rPr>
          <w:rFonts w:ascii="Arial" w:hAnsi="Arial" w:cs="Arial"/>
          <w:szCs w:val="20"/>
          <w:u w:val="single"/>
        </w:rPr>
        <w:t>Canales electr</w:t>
      </w:r>
      <w:r w:rsidR="00CA6CA4">
        <w:rPr>
          <w:rFonts w:ascii="Arial" w:hAnsi="Arial" w:cs="Arial"/>
          <w:szCs w:val="20"/>
          <w:u w:val="single"/>
        </w:rPr>
        <w:t>ónicos</w:t>
      </w:r>
    </w:p>
    <w:bookmarkEnd w:id="0"/>
    <w:bookmarkEnd w:id="1"/>
    <w:p w14:paraId="4199C62E" w14:textId="77777777" w:rsidR="00090040" w:rsidRDefault="00090040" w:rsidP="005D2302">
      <w:pPr>
        <w:jc w:val="both"/>
        <w:rPr>
          <w:rFonts w:ascii="Arial" w:hAnsi="Arial" w:cs="Arial"/>
          <w:b/>
          <w:szCs w:val="20"/>
        </w:rPr>
      </w:pPr>
    </w:p>
    <w:p w14:paraId="4354B8FD" w14:textId="00FC3AEF" w:rsidR="00090040" w:rsidRPr="005553D1" w:rsidRDefault="00090040" w:rsidP="005D2302">
      <w:pPr>
        <w:jc w:val="both"/>
        <w:rPr>
          <w:rFonts w:ascii="Arial" w:hAnsi="Arial" w:cs="Arial"/>
          <w:szCs w:val="20"/>
        </w:rPr>
      </w:pPr>
      <w:r w:rsidRPr="005553D1">
        <w:rPr>
          <w:rFonts w:ascii="Arial" w:hAnsi="Arial" w:cs="Arial"/>
          <w:szCs w:val="20"/>
        </w:rPr>
        <w:t>Fecha y Hora programa</w:t>
      </w:r>
      <w:r w:rsidR="00CF3A8B">
        <w:rPr>
          <w:rFonts w:ascii="Arial" w:hAnsi="Arial" w:cs="Arial"/>
          <w:szCs w:val="20"/>
        </w:rPr>
        <w:t>da</w:t>
      </w:r>
      <w:r w:rsidRPr="005553D1">
        <w:rPr>
          <w:rFonts w:ascii="Arial" w:hAnsi="Arial" w:cs="Arial"/>
          <w:szCs w:val="20"/>
        </w:rPr>
        <w:t xml:space="preserve"> de ejecución: ___________________________________</w:t>
      </w:r>
      <w:r w:rsidR="00FA12D0">
        <w:rPr>
          <w:rFonts w:ascii="Arial" w:hAnsi="Arial" w:cs="Arial"/>
          <w:szCs w:val="20"/>
        </w:rPr>
        <w:t>_</w:t>
      </w:r>
    </w:p>
    <w:p w14:paraId="2449996E" w14:textId="77777777" w:rsidR="00090040" w:rsidRDefault="00090040" w:rsidP="005D2302">
      <w:pPr>
        <w:jc w:val="both"/>
        <w:rPr>
          <w:rFonts w:ascii="Arial" w:hAnsi="Arial" w:cs="Arial"/>
          <w:b/>
          <w:szCs w:val="20"/>
        </w:rPr>
      </w:pPr>
    </w:p>
    <w:p w14:paraId="368FCA6F" w14:textId="28B29823" w:rsidR="0066265D" w:rsidRDefault="0066265D" w:rsidP="005D2302">
      <w:pPr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Nombre Proyecto</w:t>
      </w:r>
      <w:r w:rsidR="00FA12D0">
        <w:rPr>
          <w:rFonts w:ascii="Arial" w:hAnsi="Arial" w:cs="Arial"/>
          <w:szCs w:val="20"/>
        </w:rPr>
        <w:t xml:space="preserve"> </w:t>
      </w:r>
      <w:r w:rsidR="00090040" w:rsidRPr="005553D1">
        <w:rPr>
          <w:rFonts w:ascii="Arial" w:hAnsi="Arial" w:cs="Arial"/>
          <w:szCs w:val="20"/>
        </w:rPr>
        <w:t>_</w:t>
      </w:r>
      <w:r w:rsidR="00CA6CA4">
        <w:rPr>
          <w:rFonts w:ascii="Arial" w:hAnsi="Arial" w:cs="Arial"/>
          <w:szCs w:val="20"/>
        </w:rPr>
        <w:t xml:space="preserve">Host </w:t>
      </w:r>
      <w:proofErr w:type="spellStart"/>
      <w:r w:rsidR="00CA6CA4">
        <w:rPr>
          <w:rFonts w:ascii="Arial" w:hAnsi="Arial" w:cs="Arial"/>
          <w:szCs w:val="20"/>
        </w:rPr>
        <w:t>to</w:t>
      </w:r>
      <w:proofErr w:type="spellEnd"/>
      <w:r w:rsidR="00CA6CA4">
        <w:rPr>
          <w:rFonts w:ascii="Arial" w:hAnsi="Arial" w:cs="Arial"/>
          <w:szCs w:val="20"/>
        </w:rPr>
        <w:t xml:space="preserve"> Web</w:t>
      </w:r>
      <w:r w:rsidR="00090040" w:rsidRPr="005553D1">
        <w:rPr>
          <w:rFonts w:ascii="Arial" w:hAnsi="Arial" w:cs="Arial"/>
          <w:szCs w:val="20"/>
        </w:rPr>
        <w:t>_____________</w:t>
      </w:r>
      <w:r>
        <w:rPr>
          <w:rFonts w:ascii="Arial" w:hAnsi="Arial" w:cs="Arial"/>
          <w:szCs w:val="20"/>
        </w:rPr>
        <w:t>____</w:t>
      </w:r>
      <w:r w:rsidR="00FA12D0">
        <w:rPr>
          <w:rFonts w:ascii="Arial" w:hAnsi="Arial" w:cs="Arial"/>
          <w:szCs w:val="20"/>
        </w:rPr>
        <w:t>_</w:t>
      </w:r>
      <w:r w:rsidR="00F60B6C">
        <w:rPr>
          <w:rFonts w:ascii="Arial" w:hAnsi="Arial" w:cs="Arial"/>
          <w:szCs w:val="20"/>
        </w:rPr>
        <w:t>_</w:t>
      </w:r>
      <w:r w:rsidR="00F14ADC">
        <w:rPr>
          <w:rFonts w:ascii="Arial" w:hAnsi="Arial" w:cs="Arial"/>
          <w:szCs w:val="20"/>
        </w:rPr>
        <w:t xml:space="preserve"> </w:t>
      </w:r>
    </w:p>
    <w:p w14:paraId="4555C403" w14:textId="77777777" w:rsidR="00F14ADC" w:rsidRDefault="00F14ADC" w:rsidP="005D2302">
      <w:pPr>
        <w:jc w:val="both"/>
        <w:rPr>
          <w:rFonts w:ascii="Arial" w:hAnsi="Arial" w:cs="Arial"/>
          <w:szCs w:val="20"/>
        </w:rPr>
      </w:pPr>
    </w:p>
    <w:p w14:paraId="064D9011" w14:textId="34D37AAA" w:rsidR="00B05871" w:rsidRPr="005553D1" w:rsidRDefault="00B05871" w:rsidP="00B05871">
      <w:pPr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Nombre Empresa Proveedor</w:t>
      </w:r>
      <w:r w:rsidRPr="005553D1">
        <w:rPr>
          <w:rFonts w:ascii="Arial" w:hAnsi="Arial" w:cs="Arial"/>
          <w:szCs w:val="20"/>
        </w:rPr>
        <w:t xml:space="preserve"> __</w:t>
      </w:r>
      <w:r w:rsidR="00495C47">
        <w:rPr>
          <w:rFonts w:ascii="Arial" w:hAnsi="Arial" w:cs="Arial"/>
          <w:szCs w:val="20"/>
        </w:rPr>
        <w:t>Fractal</w:t>
      </w:r>
      <w:r w:rsidRPr="005553D1">
        <w:rPr>
          <w:rFonts w:ascii="Arial" w:hAnsi="Arial" w:cs="Arial"/>
          <w:szCs w:val="20"/>
        </w:rPr>
        <w:t>_</w:t>
      </w:r>
      <w:r w:rsidR="0066265D">
        <w:rPr>
          <w:rFonts w:ascii="Arial" w:hAnsi="Arial" w:cs="Arial"/>
          <w:szCs w:val="20"/>
        </w:rPr>
        <w:t>__</w:t>
      </w:r>
      <w:r w:rsidRPr="005553D1">
        <w:rPr>
          <w:rFonts w:ascii="Arial" w:hAnsi="Arial" w:cs="Arial"/>
          <w:szCs w:val="20"/>
        </w:rPr>
        <w:t xml:space="preserve">_ </w:t>
      </w:r>
      <w:r>
        <w:rPr>
          <w:rFonts w:ascii="Arial" w:hAnsi="Arial" w:cs="Arial"/>
          <w:szCs w:val="20"/>
        </w:rPr>
        <w:t>Responsable Proveedor</w:t>
      </w:r>
      <w:r w:rsidRPr="005553D1">
        <w:rPr>
          <w:rFonts w:ascii="Arial" w:hAnsi="Arial" w:cs="Arial"/>
          <w:szCs w:val="20"/>
        </w:rPr>
        <w:t>_____________</w:t>
      </w:r>
    </w:p>
    <w:p w14:paraId="689CA202" w14:textId="77777777" w:rsidR="00BF7723" w:rsidRDefault="00BF7723" w:rsidP="005D2302">
      <w:pPr>
        <w:jc w:val="both"/>
        <w:rPr>
          <w:rFonts w:ascii="Arial" w:hAnsi="Arial" w:cs="Arial"/>
          <w:szCs w:val="20"/>
        </w:rPr>
      </w:pPr>
    </w:p>
    <w:p w14:paraId="5C000BA7" w14:textId="77777777" w:rsidR="005E3D48" w:rsidRDefault="005E3D48" w:rsidP="005D2302">
      <w:pPr>
        <w:jc w:val="both"/>
        <w:rPr>
          <w:rFonts w:ascii="Arial" w:hAnsi="Arial" w:cs="Arial"/>
          <w:szCs w:val="20"/>
        </w:rPr>
      </w:pPr>
    </w:p>
    <w:p w14:paraId="08CBF936" w14:textId="43951CED" w:rsidR="0066265D" w:rsidRPr="00B21428" w:rsidRDefault="00CF0B01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 xml:space="preserve">Información de la </w:t>
      </w:r>
      <w:proofErr w:type="gramStart"/>
      <w:r w:rsidRPr="00B21428">
        <w:rPr>
          <w:rFonts w:ascii="Arial" w:hAnsi="Arial" w:cs="Arial"/>
          <w:b/>
          <w:szCs w:val="20"/>
        </w:rPr>
        <w:t>Aplicación</w:t>
      </w:r>
      <w:r w:rsidR="0066265D" w:rsidRPr="00B21428">
        <w:rPr>
          <w:rFonts w:ascii="Arial" w:hAnsi="Arial" w:cs="Arial"/>
          <w:b/>
          <w:szCs w:val="20"/>
        </w:rPr>
        <w:t xml:space="preserve">  </w:t>
      </w:r>
      <w:r w:rsidR="0066265D" w:rsidRPr="00B21428">
        <w:rPr>
          <w:rFonts w:ascii="Arial" w:hAnsi="Arial" w:cs="Arial"/>
          <w:b/>
          <w:szCs w:val="20"/>
        </w:rPr>
        <w:tab/>
      </w:r>
      <w:proofErr w:type="gramEnd"/>
      <w:r w:rsidR="00815540" w:rsidRPr="00B21428">
        <w:rPr>
          <w:rFonts w:ascii="Arial" w:hAnsi="Arial" w:cs="Arial"/>
          <w:b/>
          <w:szCs w:val="20"/>
        </w:rPr>
        <w:tab/>
      </w:r>
      <w:r w:rsidR="00815540" w:rsidRPr="00B21428">
        <w:rPr>
          <w:rFonts w:ascii="Arial" w:hAnsi="Arial" w:cs="Arial"/>
          <w:b/>
          <w:szCs w:val="20"/>
        </w:rPr>
        <w:tab/>
      </w:r>
      <w:r w:rsidR="0066265D" w:rsidRPr="00B21428">
        <w:rPr>
          <w:rFonts w:ascii="Arial" w:hAnsi="Arial" w:cs="Arial"/>
          <w:szCs w:val="20"/>
        </w:rPr>
        <w:t xml:space="preserve">Nueva Aplicación : ( </w:t>
      </w:r>
      <w:r w:rsidR="00495C47">
        <w:rPr>
          <w:rFonts w:ascii="Arial" w:hAnsi="Arial" w:cs="Arial"/>
          <w:szCs w:val="20"/>
        </w:rPr>
        <w:t>X</w:t>
      </w:r>
      <w:r w:rsidR="0066265D" w:rsidRPr="00B21428">
        <w:rPr>
          <w:rFonts w:ascii="Arial" w:hAnsi="Arial" w:cs="Arial"/>
          <w:szCs w:val="20"/>
        </w:rPr>
        <w:t xml:space="preserve"> ) Si   (  ) No</w:t>
      </w:r>
    </w:p>
    <w:p w14:paraId="1424438B" w14:textId="77777777" w:rsidR="00CF0B01" w:rsidRDefault="00CF0B01" w:rsidP="00CF0B01">
      <w:pPr>
        <w:jc w:val="both"/>
        <w:rPr>
          <w:rFonts w:ascii="Arial" w:hAnsi="Arial" w:cs="Arial"/>
          <w:b/>
        </w:rPr>
      </w:pPr>
    </w:p>
    <w:tbl>
      <w:tblPr>
        <w:tblStyle w:val="Tablaconcuadrcula"/>
        <w:tblW w:w="9464" w:type="dxa"/>
        <w:tblLook w:val="04A0" w:firstRow="1" w:lastRow="0" w:firstColumn="1" w:lastColumn="0" w:noHBand="0" w:noVBand="1"/>
      </w:tblPr>
      <w:tblGrid>
        <w:gridCol w:w="1481"/>
        <w:gridCol w:w="1877"/>
        <w:gridCol w:w="4279"/>
        <w:gridCol w:w="1956"/>
      </w:tblGrid>
      <w:tr w:rsidR="002E0C59" w14:paraId="1873A566" w14:textId="77777777" w:rsidTr="00C971FB">
        <w:tc>
          <w:tcPr>
            <w:tcW w:w="3227" w:type="dxa"/>
          </w:tcPr>
          <w:p w14:paraId="4E3FE471" w14:textId="77777777" w:rsidR="004E1B89" w:rsidRPr="004E1B89" w:rsidRDefault="004E1B89" w:rsidP="00CF0B01">
            <w:pPr>
              <w:jc w:val="both"/>
              <w:rPr>
                <w:rFonts w:ascii="Arial" w:hAnsi="Arial" w:cs="Arial"/>
                <w:b/>
              </w:rPr>
            </w:pPr>
            <w:r w:rsidRPr="004E1B89">
              <w:rPr>
                <w:rFonts w:ascii="Arial" w:hAnsi="Arial" w:cs="Arial"/>
                <w:b/>
                <w:szCs w:val="20"/>
              </w:rPr>
              <w:t>Nombre de la aplicación</w:t>
            </w:r>
          </w:p>
        </w:tc>
        <w:tc>
          <w:tcPr>
            <w:tcW w:w="6237" w:type="dxa"/>
            <w:gridSpan w:val="3"/>
          </w:tcPr>
          <w:p w14:paraId="042B9EB1" w14:textId="11DAA127" w:rsidR="002E0C59" w:rsidRDefault="00CA6CA4" w:rsidP="00CF0B01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Host </w:t>
            </w:r>
            <w:proofErr w:type="spellStart"/>
            <w:r>
              <w:rPr>
                <w:rFonts w:ascii="Arial" w:hAnsi="Arial" w:cs="Arial"/>
              </w:rPr>
              <w:t>To</w:t>
            </w:r>
            <w:proofErr w:type="spellEnd"/>
            <w:r>
              <w:rPr>
                <w:rFonts w:ascii="Arial" w:hAnsi="Arial" w:cs="Arial"/>
              </w:rPr>
              <w:t xml:space="preserve"> Web – Registro de pago de Haberes, CTS y Proveedores</w:t>
            </w:r>
            <w:r w:rsidR="00BB6C17">
              <w:rPr>
                <w:rFonts w:ascii="Arial" w:hAnsi="Arial" w:cs="Arial"/>
              </w:rPr>
              <w:t xml:space="preserve"> </w:t>
            </w:r>
          </w:p>
        </w:tc>
      </w:tr>
      <w:tr w:rsidR="002E0C59" w14:paraId="21A351B2" w14:textId="77777777" w:rsidTr="00C971FB">
        <w:tc>
          <w:tcPr>
            <w:tcW w:w="3227" w:type="dxa"/>
          </w:tcPr>
          <w:p w14:paraId="279CFD44" w14:textId="77777777" w:rsidR="003A0FF5" w:rsidRPr="003A0FF5" w:rsidRDefault="003A0FF5" w:rsidP="00E54E2D">
            <w:pPr>
              <w:jc w:val="both"/>
              <w:rPr>
                <w:rFonts w:ascii="Arial" w:hAnsi="Arial" w:cs="Arial"/>
                <w:b/>
                <w:szCs w:val="20"/>
              </w:rPr>
            </w:pPr>
            <w:r w:rsidRPr="003A0FF5">
              <w:rPr>
                <w:rFonts w:ascii="Arial" w:hAnsi="Arial" w:cs="Arial"/>
                <w:b/>
                <w:szCs w:val="20"/>
              </w:rPr>
              <w:t>Lenguaje de Programación</w:t>
            </w:r>
          </w:p>
        </w:tc>
        <w:tc>
          <w:tcPr>
            <w:tcW w:w="6237" w:type="dxa"/>
            <w:gridSpan w:val="3"/>
          </w:tcPr>
          <w:p w14:paraId="4CACF0EB" w14:textId="33B74CD9" w:rsidR="003A0FF5" w:rsidRDefault="00CE53D7" w:rsidP="00CF0B01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GOANYWHERE</w:t>
            </w:r>
          </w:p>
        </w:tc>
      </w:tr>
      <w:tr w:rsidR="002E0C59" w14:paraId="26669E44" w14:textId="77777777" w:rsidTr="00C971FB">
        <w:tc>
          <w:tcPr>
            <w:tcW w:w="3227" w:type="dxa"/>
          </w:tcPr>
          <w:p w14:paraId="1181E9D7" w14:textId="77777777" w:rsidR="00F3742C" w:rsidRPr="003A0FF5" w:rsidRDefault="00F3742C" w:rsidP="00E54E2D">
            <w:pPr>
              <w:jc w:val="both"/>
              <w:rPr>
                <w:rFonts w:ascii="Arial" w:hAnsi="Arial" w:cs="Arial"/>
                <w:b/>
              </w:rPr>
            </w:pPr>
            <w:r w:rsidRPr="003A0FF5">
              <w:rPr>
                <w:rFonts w:ascii="Arial" w:hAnsi="Arial" w:cs="Arial"/>
                <w:b/>
                <w:szCs w:val="20"/>
              </w:rPr>
              <w:t>Ruta Carpeta de Desarrollo</w:t>
            </w:r>
          </w:p>
        </w:tc>
        <w:tc>
          <w:tcPr>
            <w:tcW w:w="6237" w:type="dxa"/>
            <w:gridSpan w:val="3"/>
          </w:tcPr>
          <w:p w14:paraId="3FF49E38" w14:textId="2A9E0693" w:rsidR="00F3742C" w:rsidRDefault="008F1B49" w:rsidP="00E54E2D">
            <w:pPr>
              <w:jc w:val="both"/>
              <w:rPr>
                <w:rFonts w:ascii="Arial" w:hAnsi="Arial" w:cs="Arial"/>
                <w:b/>
              </w:rPr>
            </w:pPr>
            <w:r w:rsidRPr="008F1B49">
              <w:t>\\Serbiffilex64\Sistemas_Distribuidos\CarpetaPase\RBriones\EA\TI-EA2021-12242\2022-12655\GOANYWHERE_MODULO_ATM V1.0</w:t>
            </w:r>
          </w:p>
        </w:tc>
      </w:tr>
      <w:tr w:rsidR="002E0C59" w14:paraId="48A36880" w14:textId="77777777" w:rsidTr="00E44CBA">
        <w:tc>
          <w:tcPr>
            <w:tcW w:w="3227" w:type="dxa"/>
          </w:tcPr>
          <w:p w14:paraId="49D25AF6" w14:textId="77777777" w:rsidR="000D7B2B" w:rsidRDefault="000D7B2B" w:rsidP="00CF0B01">
            <w:pPr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Ruta Carpeta Pruebas UAT</w:t>
            </w:r>
          </w:p>
        </w:tc>
        <w:tc>
          <w:tcPr>
            <w:tcW w:w="6237" w:type="dxa"/>
            <w:gridSpan w:val="3"/>
          </w:tcPr>
          <w:p w14:paraId="57283A3B" w14:textId="11B7DE45" w:rsidR="000D7B2B" w:rsidRPr="00936719" w:rsidRDefault="00034882" w:rsidP="00034882">
            <w:pPr>
              <w:rPr>
                <w:rFonts w:ascii="Segoe UI" w:hAnsi="Segoe UI" w:cs="Segoe UI"/>
                <w:b/>
                <w:color w:val="0000FF"/>
                <w:sz w:val="21"/>
                <w:szCs w:val="21"/>
                <w:lang w:val="es-PE" w:eastAsia="es-PE"/>
              </w:rPr>
            </w:pPr>
            <w:r w:rsidRPr="00034882">
              <w:rPr>
                <w:rFonts w:ascii="Segoe UI" w:hAnsi="Segoe UI" w:cs="Segoe UI"/>
                <w:bCs w:val="0"/>
                <w:sz w:val="21"/>
                <w:szCs w:val="21"/>
                <w:lang w:val="es-PE" w:eastAsia="es-PE"/>
              </w:rPr>
              <w:t>\\serbiffilex64\Aseguramiento_Calidad_UA</w:t>
            </w:r>
            <w:r w:rsidR="009004F1">
              <w:rPr>
                <w:rFonts w:ascii="Segoe UI" w:hAnsi="Segoe UI" w:cs="Segoe UI"/>
                <w:bCs w:val="0"/>
                <w:sz w:val="21"/>
                <w:szCs w:val="21"/>
                <w:lang w:val="es-PE" w:eastAsia="es-PE"/>
              </w:rPr>
              <w:t>T\GOANYWHERE\</w:t>
            </w:r>
            <w:r w:rsidR="009004F1" w:rsidRPr="00936719">
              <w:rPr>
                <w:rFonts w:ascii="Segoe UI" w:hAnsi="Segoe UI" w:cs="Segoe UI"/>
                <w:bCs w:val="0"/>
                <w:color w:val="0000FF"/>
                <w:sz w:val="21"/>
                <w:szCs w:val="21"/>
                <w:highlight w:val="yellow"/>
                <w:lang w:val="es-PE" w:eastAsia="es-PE"/>
              </w:rPr>
              <w:t>GOANYWHERE_</w:t>
            </w:r>
            <w:r w:rsidR="00AB4EC5">
              <w:rPr>
                <w:rFonts w:ascii="Segoe UI" w:hAnsi="Segoe UI" w:cs="Segoe UI"/>
                <w:bCs w:val="0"/>
                <w:color w:val="0000FF"/>
                <w:sz w:val="21"/>
                <w:szCs w:val="21"/>
                <w:highlight w:val="yellow"/>
                <w:lang w:val="es-PE" w:eastAsia="es-PE"/>
              </w:rPr>
              <w:t>HOSTTOWEV</w:t>
            </w:r>
            <w:r w:rsidR="002E0C59" w:rsidRPr="00936719">
              <w:rPr>
                <w:rFonts w:ascii="Segoe UI" w:hAnsi="Segoe UI" w:cs="Segoe UI"/>
                <w:bCs w:val="0"/>
                <w:color w:val="0000FF"/>
                <w:sz w:val="21"/>
                <w:szCs w:val="21"/>
                <w:highlight w:val="yellow"/>
                <w:lang w:val="es-PE" w:eastAsia="es-PE"/>
              </w:rPr>
              <w:t>\</w:t>
            </w:r>
          </w:p>
          <w:p w14:paraId="25F87B6A" w14:textId="51423811" w:rsidR="00936719" w:rsidRPr="00936719" w:rsidRDefault="00936719" w:rsidP="00034882">
            <w:pPr>
              <w:rPr>
                <w:rFonts w:ascii="Segoe UI" w:hAnsi="Segoe UI" w:cs="Segoe UI"/>
                <w:b/>
                <w:sz w:val="21"/>
                <w:szCs w:val="21"/>
                <w:lang w:val="es-PE" w:eastAsia="es-PE"/>
              </w:rPr>
            </w:pPr>
            <w:r w:rsidRPr="00936719">
              <w:rPr>
                <w:rFonts w:ascii="Segoe UI" w:hAnsi="Segoe UI" w:cs="Segoe UI"/>
                <w:b/>
                <w:color w:val="0000FF"/>
                <w:sz w:val="21"/>
                <w:szCs w:val="21"/>
                <w:lang w:val="es-PE" w:eastAsia="es-PE"/>
              </w:rPr>
              <w:t>(</w:t>
            </w:r>
            <w:proofErr w:type="gramStart"/>
            <w:r w:rsidRPr="00936719">
              <w:rPr>
                <w:rFonts w:ascii="Segoe UI" w:hAnsi="Segoe UI" w:cs="Segoe UI"/>
                <w:b/>
                <w:color w:val="0000FF"/>
                <w:sz w:val="21"/>
                <w:szCs w:val="21"/>
                <w:lang w:val="es-PE" w:eastAsia="es-PE"/>
              </w:rPr>
              <w:t>en caso que</w:t>
            </w:r>
            <w:proofErr w:type="gramEnd"/>
            <w:r w:rsidRPr="00936719">
              <w:rPr>
                <w:rFonts w:ascii="Segoe UI" w:hAnsi="Segoe UI" w:cs="Segoe UI"/>
                <w:b/>
                <w:color w:val="0000FF"/>
                <w:sz w:val="21"/>
                <w:szCs w:val="21"/>
                <w:lang w:val="es-PE" w:eastAsia="es-PE"/>
              </w:rPr>
              <w:t xml:space="preserve"> no exista la carpeta, entonces crearlas.</w:t>
            </w:r>
          </w:p>
        </w:tc>
      </w:tr>
      <w:tr w:rsidR="002E0C59" w14:paraId="6FD183B1" w14:textId="77777777" w:rsidTr="00C971FB">
        <w:tc>
          <w:tcPr>
            <w:tcW w:w="3227" w:type="dxa"/>
          </w:tcPr>
          <w:p w14:paraId="3FECCBEB" w14:textId="77777777" w:rsidR="00F3742C" w:rsidRPr="003A0FF5" w:rsidRDefault="00F3742C" w:rsidP="00CF0B01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  <w:szCs w:val="20"/>
              </w:rPr>
              <w:t>Nº</w:t>
            </w:r>
            <w:proofErr w:type="spellEnd"/>
            <w:r>
              <w:rPr>
                <w:rFonts w:ascii="Arial" w:hAnsi="Arial" w:cs="Arial"/>
                <w:b/>
                <w:szCs w:val="20"/>
              </w:rPr>
              <w:t xml:space="preserve"> </w:t>
            </w:r>
            <w:r w:rsidRPr="003A0FF5">
              <w:rPr>
                <w:rFonts w:ascii="Arial" w:hAnsi="Arial" w:cs="Arial"/>
                <w:b/>
                <w:szCs w:val="20"/>
              </w:rPr>
              <w:t>Versión en producción</w:t>
            </w:r>
          </w:p>
        </w:tc>
        <w:tc>
          <w:tcPr>
            <w:tcW w:w="1572" w:type="dxa"/>
            <w:tcBorders>
              <w:right w:val="single" w:sz="4" w:space="0" w:color="auto"/>
            </w:tcBorders>
          </w:tcPr>
          <w:p w14:paraId="7A57D2E8" w14:textId="77777777" w:rsidR="00F3742C" w:rsidRDefault="00F3742C" w:rsidP="00CF0B01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6" w:type="dxa"/>
            <w:tcBorders>
              <w:left w:val="single" w:sz="4" w:space="0" w:color="auto"/>
              <w:right w:val="single" w:sz="4" w:space="0" w:color="auto"/>
            </w:tcBorders>
          </w:tcPr>
          <w:p w14:paraId="1642F4A3" w14:textId="77777777" w:rsidR="00F3742C" w:rsidRDefault="00F3742C" w:rsidP="00F3742C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  <w:szCs w:val="20"/>
              </w:rPr>
              <w:t>Nº</w:t>
            </w:r>
            <w:proofErr w:type="spellEnd"/>
            <w:r>
              <w:rPr>
                <w:rFonts w:ascii="Arial" w:hAnsi="Arial" w:cs="Arial"/>
                <w:b/>
                <w:szCs w:val="20"/>
              </w:rPr>
              <w:t xml:space="preserve"> </w:t>
            </w:r>
            <w:r w:rsidRPr="003A0FF5">
              <w:rPr>
                <w:rFonts w:ascii="Arial" w:hAnsi="Arial" w:cs="Arial"/>
                <w:b/>
                <w:szCs w:val="20"/>
              </w:rPr>
              <w:t xml:space="preserve">Versión </w:t>
            </w:r>
            <w:r>
              <w:rPr>
                <w:rFonts w:ascii="Arial" w:hAnsi="Arial" w:cs="Arial"/>
                <w:b/>
                <w:szCs w:val="20"/>
              </w:rPr>
              <w:t>después del pase</w:t>
            </w:r>
          </w:p>
        </w:tc>
        <w:tc>
          <w:tcPr>
            <w:tcW w:w="1559" w:type="dxa"/>
            <w:tcBorders>
              <w:left w:val="single" w:sz="4" w:space="0" w:color="auto"/>
            </w:tcBorders>
          </w:tcPr>
          <w:p w14:paraId="21AFC97D" w14:textId="3EE6C070" w:rsidR="00F3742C" w:rsidRDefault="00ED0371" w:rsidP="00CF0B01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</w:tr>
    </w:tbl>
    <w:p w14:paraId="53B621D9" w14:textId="77777777" w:rsidR="00BF7723" w:rsidRDefault="00D42C66" w:rsidP="0086007A">
      <w:pPr>
        <w:ind w:left="1080"/>
        <w:jc w:val="both"/>
        <w:rPr>
          <w:rFonts w:ascii="Arial" w:hAnsi="Arial" w:cs="Arial"/>
          <w:b/>
        </w:rPr>
      </w:pPr>
      <w:r w:rsidRPr="002A221F">
        <w:rPr>
          <w:rFonts w:ascii="Arial" w:hAnsi="Arial" w:cs="Arial"/>
          <w:szCs w:val="20"/>
        </w:rPr>
        <w:t xml:space="preserve">    </w:t>
      </w:r>
    </w:p>
    <w:p w14:paraId="0D3D681D" w14:textId="77777777" w:rsidR="00CF0B01" w:rsidRPr="00B21428" w:rsidRDefault="00E3137B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>Alcance</w:t>
      </w:r>
      <w:r w:rsidR="008F19F2" w:rsidRPr="00B21428">
        <w:rPr>
          <w:rFonts w:ascii="Arial" w:hAnsi="Arial" w:cs="Arial"/>
          <w:b/>
          <w:szCs w:val="20"/>
        </w:rPr>
        <w:t>. (Marcar con una X)</w:t>
      </w:r>
    </w:p>
    <w:p w14:paraId="07CFD1B1" w14:textId="77777777" w:rsidR="00CF0B01" w:rsidRPr="00E45672" w:rsidRDefault="00CF0B01" w:rsidP="00CF0B01">
      <w:pPr>
        <w:jc w:val="both"/>
        <w:rPr>
          <w:rFonts w:ascii="Arial" w:hAnsi="Arial" w:cs="Arial"/>
          <w:b/>
          <w:bCs w:val="0"/>
          <w:i/>
          <w:iCs/>
          <w:color w:val="0000FF"/>
          <w:szCs w:val="20"/>
          <w:u w:val="single"/>
        </w:rPr>
      </w:pPr>
      <w:r>
        <w:rPr>
          <w:rFonts w:ascii="Arial" w:hAnsi="Arial" w:cs="Arial"/>
          <w:b/>
          <w:bCs w:val="0"/>
          <w:i/>
          <w:iCs/>
          <w:color w:val="0000FF"/>
          <w:szCs w:val="20"/>
          <w:u w:val="single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06"/>
        <w:gridCol w:w="1080"/>
        <w:gridCol w:w="3260"/>
        <w:gridCol w:w="1418"/>
      </w:tblGrid>
      <w:tr w:rsidR="00D919ED" w14:paraId="511D55AE" w14:textId="77777777" w:rsidTr="00C971FB">
        <w:tc>
          <w:tcPr>
            <w:tcW w:w="3706" w:type="dxa"/>
          </w:tcPr>
          <w:p w14:paraId="4AAC2CC5" w14:textId="77777777" w:rsidR="00D919ED" w:rsidRDefault="00D919ED" w:rsidP="002C22AD">
            <w:pPr>
              <w:jc w:val="both"/>
              <w:rPr>
                <w:rFonts w:ascii="Arial" w:hAnsi="Arial" w:cs="Arial"/>
                <w:szCs w:val="20"/>
              </w:rPr>
            </w:pPr>
            <w:r w:rsidRPr="00CB292A">
              <w:rPr>
                <w:rFonts w:ascii="Arial" w:hAnsi="Arial" w:cs="Arial"/>
                <w:szCs w:val="20"/>
              </w:rPr>
              <w:t xml:space="preserve">Aplicaciones Web           </w:t>
            </w:r>
          </w:p>
        </w:tc>
        <w:tc>
          <w:tcPr>
            <w:tcW w:w="1080" w:type="dxa"/>
          </w:tcPr>
          <w:p w14:paraId="4A3E679E" w14:textId="77777777" w:rsidR="00D919ED" w:rsidRDefault="00D919ED" w:rsidP="00E3137B">
            <w:pPr>
              <w:rPr>
                <w:rFonts w:ascii="Arial" w:hAnsi="Arial" w:cs="Arial"/>
                <w:szCs w:val="20"/>
              </w:rPr>
            </w:pPr>
          </w:p>
        </w:tc>
        <w:tc>
          <w:tcPr>
            <w:tcW w:w="3260" w:type="dxa"/>
          </w:tcPr>
          <w:p w14:paraId="571A015F" w14:textId="77777777" w:rsidR="00D919ED" w:rsidRDefault="00D919ED" w:rsidP="00E54E2D">
            <w:pPr>
              <w:jc w:val="both"/>
              <w:rPr>
                <w:rFonts w:ascii="Arial" w:hAnsi="Arial" w:cs="Arial"/>
                <w:szCs w:val="20"/>
              </w:rPr>
            </w:pPr>
            <w:r w:rsidRPr="002A221F">
              <w:rPr>
                <w:rFonts w:ascii="Arial" w:hAnsi="Arial" w:cs="Arial"/>
                <w:szCs w:val="20"/>
              </w:rPr>
              <w:t>Base de Datos</w:t>
            </w:r>
          </w:p>
        </w:tc>
        <w:tc>
          <w:tcPr>
            <w:tcW w:w="1418" w:type="dxa"/>
          </w:tcPr>
          <w:p w14:paraId="1BB385B6" w14:textId="77777777" w:rsidR="00D919ED" w:rsidRDefault="00D919ED" w:rsidP="00E54E2D">
            <w:pPr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D919ED" w14:paraId="0CF6BBC5" w14:textId="77777777" w:rsidTr="00C971FB">
        <w:tc>
          <w:tcPr>
            <w:tcW w:w="3706" w:type="dxa"/>
          </w:tcPr>
          <w:p w14:paraId="6D6CE7BF" w14:textId="77777777" w:rsidR="00D919ED" w:rsidRDefault="00D919ED" w:rsidP="002C22AD">
            <w:pPr>
              <w:jc w:val="both"/>
              <w:rPr>
                <w:rFonts w:ascii="Arial" w:hAnsi="Arial" w:cs="Arial"/>
                <w:szCs w:val="20"/>
              </w:rPr>
            </w:pPr>
            <w:r w:rsidRPr="00182F61">
              <w:rPr>
                <w:rFonts w:ascii="Arial" w:hAnsi="Arial" w:cs="Arial"/>
                <w:szCs w:val="20"/>
              </w:rPr>
              <w:t>Componentes</w:t>
            </w:r>
            <w:r>
              <w:rPr>
                <w:rFonts w:ascii="Arial" w:hAnsi="Arial" w:cs="Arial"/>
                <w:szCs w:val="20"/>
              </w:rPr>
              <w:t xml:space="preserve"> COM+</w:t>
            </w:r>
          </w:p>
        </w:tc>
        <w:tc>
          <w:tcPr>
            <w:tcW w:w="1080" w:type="dxa"/>
          </w:tcPr>
          <w:p w14:paraId="06038E0A" w14:textId="77777777" w:rsidR="00D919ED" w:rsidRDefault="00D919ED" w:rsidP="002C22AD">
            <w:pPr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3260" w:type="dxa"/>
          </w:tcPr>
          <w:p w14:paraId="516CCEA7" w14:textId="77777777" w:rsidR="00D919ED" w:rsidRDefault="00D919ED" w:rsidP="001A2300">
            <w:pPr>
              <w:jc w:val="both"/>
              <w:rPr>
                <w:rFonts w:ascii="Arial" w:hAnsi="Arial" w:cs="Arial"/>
                <w:szCs w:val="20"/>
              </w:rPr>
            </w:pPr>
            <w:r w:rsidRPr="002A221F">
              <w:rPr>
                <w:rFonts w:ascii="Arial" w:hAnsi="Arial" w:cs="Arial"/>
                <w:szCs w:val="20"/>
              </w:rPr>
              <w:t xml:space="preserve">Ejecutables </w:t>
            </w:r>
          </w:p>
        </w:tc>
        <w:tc>
          <w:tcPr>
            <w:tcW w:w="1418" w:type="dxa"/>
          </w:tcPr>
          <w:p w14:paraId="5640BF46" w14:textId="77777777" w:rsidR="00D919ED" w:rsidRDefault="00D919ED" w:rsidP="00E54E2D">
            <w:pPr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1A2300" w14:paraId="44BAB6E7" w14:textId="77777777" w:rsidTr="00C971FB">
        <w:tc>
          <w:tcPr>
            <w:tcW w:w="3706" w:type="dxa"/>
          </w:tcPr>
          <w:p w14:paraId="708E3826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  <w:r w:rsidRPr="00CB292A">
              <w:rPr>
                <w:rFonts w:ascii="Arial" w:hAnsi="Arial" w:cs="Arial"/>
                <w:szCs w:val="20"/>
              </w:rPr>
              <w:t xml:space="preserve">Instalación en </w:t>
            </w:r>
            <w:proofErr w:type="spellStart"/>
            <w:r w:rsidRPr="00CB292A">
              <w:rPr>
                <w:rFonts w:ascii="Arial" w:hAnsi="Arial" w:cs="Arial"/>
                <w:szCs w:val="20"/>
              </w:rPr>
              <w:t>PCs</w:t>
            </w:r>
            <w:proofErr w:type="spellEnd"/>
            <w:r w:rsidRPr="00CB292A">
              <w:rPr>
                <w:rFonts w:ascii="Arial" w:hAnsi="Arial" w:cs="Arial"/>
                <w:szCs w:val="20"/>
              </w:rPr>
              <w:t xml:space="preserve"> de usuario</w:t>
            </w:r>
          </w:p>
        </w:tc>
        <w:tc>
          <w:tcPr>
            <w:tcW w:w="1080" w:type="dxa"/>
          </w:tcPr>
          <w:p w14:paraId="1B0D03DE" w14:textId="77777777" w:rsidR="001A2300" w:rsidRDefault="001A2300" w:rsidP="002C22AD">
            <w:pPr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3260" w:type="dxa"/>
          </w:tcPr>
          <w:p w14:paraId="5D5A0B14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  <w:r w:rsidRPr="002A221F">
              <w:rPr>
                <w:rFonts w:ascii="Arial" w:hAnsi="Arial" w:cs="Arial"/>
                <w:szCs w:val="20"/>
              </w:rPr>
              <w:t xml:space="preserve">Web </w:t>
            </w:r>
            <w:proofErr w:type="spellStart"/>
            <w:r w:rsidRPr="002A221F">
              <w:rPr>
                <w:rFonts w:ascii="Arial" w:hAnsi="Arial" w:cs="Arial"/>
                <w:szCs w:val="20"/>
              </w:rPr>
              <w:t>Services</w:t>
            </w:r>
            <w:proofErr w:type="spellEnd"/>
          </w:p>
        </w:tc>
        <w:tc>
          <w:tcPr>
            <w:tcW w:w="1418" w:type="dxa"/>
          </w:tcPr>
          <w:p w14:paraId="6267D747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1A2300" w14:paraId="27AFD12F" w14:textId="77777777" w:rsidTr="00C971FB">
        <w:tc>
          <w:tcPr>
            <w:tcW w:w="3706" w:type="dxa"/>
          </w:tcPr>
          <w:p w14:paraId="4A079C47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Aplicaciones Cliente Servidor</w:t>
            </w:r>
          </w:p>
        </w:tc>
        <w:tc>
          <w:tcPr>
            <w:tcW w:w="1080" w:type="dxa"/>
          </w:tcPr>
          <w:p w14:paraId="210319E6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0F0558AF" w14:textId="77777777" w:rsidR="001A2300" w:rsidRPr="00CB292A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Otros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5B27FA07" w14:textId="11D642C4" w:rsidR="001A2300" w:rsidRDefault="001A724A" w:rsidP="00E54E2D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X</w:t>
            </w:r>
          </w:p>
        </w:tc>
      </w:tr>
    </w:tbl>
    <w:p w14:paraId="1EF8CE78" w14:textId="77777777" w:rsidR="005E3D48" w:rsidRDefault="005E3D48" w:rsidP="00CF0B01">
      <w:pPr>
        <w:ind w:left="360"/>
        <w:jc w:val="both"/>
        <w:rPr>
          <w:rFonts w:ascii="Arial" w:hAnsi="Arial" w:cs="Arial"/>
          <w:szCs w:val="20"/>
        </w:rPr>
      </w:pPr>
    </w:p>
    <w:p w14:paraId="4A1595A1" w14:textId="77777777" w:rsidR="007613AC" w:rsidRPr="00B21428" w:rsidRDefault="00815540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 xml:space="preserve">Recursos de </w:t>
      </w:r>
      <w:r w:rsidR="0066265D" w:rsidRPr="00B21428">
        <w:rPr>
          <w:rFonts w:ascii="Arial" w:hAnsi="Arial" w:cs="Arial"/>
          <w:b/>
          <w:szCs w:val="20"/>
        </w:rPr>
        <w:t>Software</w:t>
      </w:r>
      <w:r w:rsidRPr="00B21428">
        <w:rPr>
          <w:rFonts w:ascii="Arial" w:hAnsi="Arial" w:cs="Arial"/>
          <w:b/>
          <w:szCs w:val="20"/>
        </w:rPr>
        <w:t>/Aplicativo</w:t>
      </w:r>
      <w:r w:rsidR="0066265D" w:rsidRPr="00B21428">
        <w:rPr>
          <w:rFonts w:ascii="Arial" w:hAnsi="Arial" w:cs="Arial"/>
          <w:b/>
          <w:szCs w:val="20"/>
        </w:rPr>
        <w:t xml:space="preserve"> </w:t>
      </w:r>
      <w:proofErr w:type="spellStart"/>
      <w:r w:rsidR="0066265D" w:rsidRPr="00B21428">
        <w:rPr>
          <w:rFonts w:ascii="Arial" w:hAnsi="Arial" w:cs="Arial"/>
          <w:b/>
          <w:szCs w:val="20"/>
        </w:rPr>
        <w:t>pre</w:t>
      </w:r>
      <w:r w:rsidRPr="00B21428">
        <w:rPr>
          <w:rFonts w:ascii="Arial" w:hAnsi="Arial" w:cs="Arial"/>
          <w:b/>
          <w:szCs w:val="20"/>
        </w:rPr>
        <w:t>-</w:t>
      </w:r>
      <w:r w:rsidR="0066265D" w:rsidRPr="00B21428">
        <w:rPr>
          <w:rFonts w:ascii="Arial" w:hAnsi="Arial" w:cs="Arial"/>
          <w:b/>
          <w:szCs w:val="20"/>
        </w:rPr>
        <w:t>instalado</w:t>
      </w:r>
      <w:proofErr w:type="spellEnd"/>
      <w:r w:rsidR="0066265D" w:rsidRPr="00B21428">
        <w:rPr>
          <w:rFonts w:ascii="Arial" w:hAnsi="Arial" w:cs="Arial"/>
          <w:b/>
          <w:szCs w:val="20"/>
        </w:rPr>
        <w:t xml:space="preserve"> que requiere la aplicación </w:t>
      </w:r>
    </w:p>
    <w:p w14:paraId="391A18A1" w14:textId="77777777" w:rsidR="005D2302" w:rsidRPr="00182F61" w:rsidRDefault="005D2302" w:rsidP="005D2302">
      <w:pPr>
        <w:ind w:left="360"/>
        <w:jc w:val="both"/>
        <w:rPr>
          <w:rFonts w:ascii="Arial" w:hAnsi="Arial" w:cs="Arial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3"/>
        <w:gridCol w:w="1417"/>
        <w:gridCol w:w="1843"/>
        <w:gridCol w:w="1701"/>
      </w:tblGrid>
      <w:tr w:rsidR="007613AC" w:rsidRPr="007613AC" w14:paraId="274F0611" w14:textId="77777777" w:rsidTr="005E3D48">
        <w:tc>
          <w:tcPr>
            <w:tcW w:w="4503" w:type="dxa"/>
            <w:shd w:val="clear" w:color="auto" w:fill="auto"/>
          </w:tcPr>
          <w:p w14:paraId="392FBBD8" w14:textId="77777777" w:rsidR="007613AC" w:rsidRPr="007613AC" w:rsidRDefault="007613AC" w:rsidP="007613AC">
            <w:pPr>
              <w:jc w:val="center"/>
              <w:rPr>
                <w:rFonts w:ascii="Arial" w:hAnsi="Arial" w:cs="Arial"/>
                <w:b/>
              </w:rPr>
            </w:pPr>
            <w:r w:rsidRPr="007613AC">
              <w:rPr>
                <w:rFonts w:ascii="Arial" w:hAnsi="Arial" w:cs="Arial"/>
                <w:b/>
              </w:rPr>
              <w:t>Software / Aplicativo</w:t>
            </w:r>
          </w:p>
        </w:tc>
        <w:tc>
          <w:tcPr>
            <w:tcW w:w="1417" w:type="dxa"/>
            <w:shd w:val="clear" w:color="auto" w:fill="auto"/>
          </w:tcPr>
          <w:p w14:paraId="774621C3" w14:textId="77777777" w:rsidR="007613AC" w:rsidRPr="007613AC" w:rsidRDefault="007613AC" w:rsidP="007613AC">
            <w:pPr>
              <w:jc w:val="center"/>
              <w:rPr>
                <w:rFonts w:ascii="Arial" w:hAnsi="Arial" w:cs="Arial"/>
                <w:b/>
              </w:rPr>
            </w:pPr>
            <w:r w:rsidRPr="007613AC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1843" w:type="dxa"/>
            <w:shd w:val="clear" w:color="auto" w:fill="auto"/>
          </w:tcPr>
          <w:p w14:paraId="588A1CF1" w14:textId="77777777" w:rsidR="007613AC" w:rsidRDefault="007613AC" w:rsidP="007613AC">
            <w:pPr>
              <w:jc w:val="center"/>
              <w:rPr>
                <w:rFonts w:ascii="Arial" w:hAnsi="Arial" w:cs="Arial"/>
                <w:b/>
              </w:rPr>
            </w:pPr>
            <w:r w:rsidRPr="007613AC">
              <w:rPr>
                <w:rFonts w:ascii="Arial" w:hAnsi="Arial" w:cs="Arial"/>
                <w:b/>
              </w:rPr>
              <w:t>En Cliente</w:t>
            </w:r>
          </w:p>
          <w:p w14:paraId="458520FE" w14:textId="77777777" w:rsidR="00B13445" w:rsidRPr="007613AC" w:rsidRDefault="00B13445" w:rsidP="007613AC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1701" w:type="dxa"/>
            <w:shd w:val="clear" w:color="auto" w:fill="auto"/>
          </w:tcPr>
          <w:p w14:paraId="1F4F8924" w14:textId="77777777" w:rsidR="007613AC" w:rsidRDefault="007613AC" w:rsidP="007613AC">
            <w:pPr>
              <w:jc w:val="center"/>
              <w:rPr>
                <w:rFonts w:ascii="Arial" w:hAnsi="Arial" w:cs="Arial"/>
                <w:b/>
              </w:rPr>
            </w:pPr>
            <w:r w:rsidRPr="007613AC">
              <w:rPr>
                <w:rFonts w:ascii="Arial" w:hAnsi="Arial" w:cs="Arial"/>
                <w:b/>
              </w:rPr>
              <w:t>En Servidor</w:t>
            </w:r>
          </w:p>
          <w:p w14:paraId="494CEDE3" w14:textId="77777777" w:rsidR="00B13445" w:rsidRPr="007613AC" w:rsidRDefault="00B13445" w:rsidP="007613AC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</w:tr>
      <w:tr w:rsidR="007613AC" w14:paraId="5AC9ACC8" w14:textId="77777777" w:rsidTr="005E3D48">
        <w:tc>
          <w:tcPr>
            <w:tcW w:w="4503" w:type="dxa"/>
          </w:tcPr>
          <w:p w14:paraId="1DA88388" w14:textId="6F75A3A9" w:rsidR="007613AC" w:rsidRDefault="006C503E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  <w:dir w:val="ltr">
              <w:r w:rsidR="001A724A">
                <w:rPr>
                  <w:rFonts w:ascii="Arial" w:hAnsi="Arial" w:cs="Arial"/>
                  <w:i/>
                  <w:color w:val="0000FF"/>
                </w:rPr>
                <w:t>GOANYWHERE</w:t>
              </w:r>
              <w:r w:rsidR="00034882">
                <w:t>‬</w:t>
              </w:r>
              <w:r w:rsidR="000743EA">
                <w:t>‬</w:t>
              </w:r>
              <w:r w:rsidR="00E103C6">
                <w:t>‬</w:t>
              </w:r>
              <w:r w:rsidR="00171592">
                <w:t>‬</w:t>
              </w:r>
              <w:r w:rsidR="00C143E2">
                <w:t>‬</w:t>
              </w:r>
              <w:r w:rsidR="004111BA">
                <w:t>‬</w:t>
              </w:r>
              <w:r w:rsidR="00CB0890">
                <w:t>‬</w:t>
              </w:r>
              <w:r w:rsidR="00065867">
                <w:t>‬</w:t>
              </w:r>
              <w:r w:rsidR="004565B7">
                <w:t>‬</w:t>
              </w:r>
              <w:r w:rsidR="00084C52">
                <w:t>‬</w:t>
              </w:r>
              <w:r w:rsidR="00D00F95">
                <w:t>‬</w:t>
              </w:r>
              <w:r w:rsidR="00965FCB">
                <w:t>‬</w:t>
              </w:r>
              <w:r w:rsidR="00BB6C17">
                <w:t>‬</w:t>
              </w:r>
              <w:r w:rsidR="0070037C">
                <w:t>‬</w:t>
              </w:r>
              <w:r w:rsidR="00307C7D">
                <w:t>‬</w:t>
              </w:r>
              <w:r w:rsidR="00690EA4">
                <w:t>‬</w:t>
              </w:r>
              <w:r w:rsidR="002158F6">
                <w:t>‬</w:t>
              </w:r>
              <w:r w:rsidR="00E45220">
                <w:t>‬</w:t>
              </w:r>
              <w:r w:rsidR="00100158">
                <w:t>‬</w:t>
              </w:r>
              <w:r w:rsidR="00767B25">
                <w:t>‬</w:t>
              </w:r>
              <w:r w:rsidR="00CC0F3D">
                <w:t>‬</w:t>
              </w:r>
              <w:r w:rsidR="00FD4619">
                <w:t>‬</w:t>
              </w:r>
              <w:r w:rsidR="005401A0">
                <w:t>‬</w:t>
              </w:r>
              <w:r w:rsidR="00EB6372">
                <w:t>‬</w:t>
              </w:r>
              <w:r w:rsidR="0085079E">
                <w:t>‬</w:t>
              </w:r>
              <w:r>
                <w:t>‬</w:t>
              </w:r>
            </w:dir>
          </w:p>
        </w:tc>
        <w:tc>
          <w:tcPr>
            <w:tcW w:w="1417" w:type="dxa"/>
          </w:tcPr>
          <w:p w14:paraId="64CACB93" w14:textId="37401580" w:rsidR="007613AC" w:rsidRDefault="001A724A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X</w:t>
            </w:r>
          </w:p>
        </w:tc>
        <w:tc>
          <w:tcPr>
            <w:tcW w:w="1843" w:type="dxa"/>
          </w:tcPr>
          <w:p w14:paraId="52F0B811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77D25311" w14:textId="4DC01CA3" w:rsidR="007613AC" w:rsidRDefault="001A724A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X</w:t>
            </w:r>
          </w:p>
        </w:tc>
      </w:tr>
      <w:tr w:rsidR="007613AC" w14:paraId="3A3A1969" w14:textId="77777777" w:rsidTr="005E3D48">
        <w:tc>
          <w:tcPr>
            <w:tcW w:w="4503" w:type="dxa"/>
          </w:tcPr>
          <w:p w14:paraId="05F66D5F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59CE7A86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613F5C8A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56CE0F9F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5E3D48" w14:paraId="1170248F" w14:textId="77777777" w:rsidTr="005E3D48">
        <w:tc>
          <w:tcPr>
            <w:tcW w:w="4503" w:type="dxa"/>
          </w:tcPr>
          <w:p w14:paraId="61ED9208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72082248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3D181B25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60D61F00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5E3D48" w14:paraId="299B7790" w14:textId="77777777" w:rsidTr="005E3D48">
        <w:tc>
          <w:tcPr>
            <w:tcW w:w="4503" w:type="dxa"/>
          </w:tcPr>
          <w:p w14:paraId="16374876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61E3876B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70CF08AF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518D023B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7613AC" w14:paraId="161C8978" w14:textId="77777777" w:rsidTr="005E3D48">
        <w:tc>
          <w:tcPr>
            <w:tcW w:w="4503" w:type="dxa"/>
          </w:tcPr>
          <w:p w14:paraId="4C4698E4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4B644AE7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619A6538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7B2A055C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7613AC" w14:paraId="59EC704B" w14:textId="77777777" w:rsidTr="005E3D48">
        <w:tc>
          <w:tcPr>
            <w:tcW w:w="4503" w:type="dxa"/>
          </w:tcPr>
          <w:p w14:paraId="5FD27B90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28DB1B48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78B25612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6C9CE43A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815540" w14:paraId="018E6861" w14:textId="77777777" w:rsidTr="005E3D48">
        <w:tc>
          <w:tcPr>
            <w:tcW w:w="4503" w:type="dxa"/>
          </w:tcPr>
          <w:p w14:paraId="5E9CC463" w14:textId="77777777" w:rsidR="00815540" w:rsidRDefault="00815540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3F26ED52" w14:textId="77777777" w:rsidR="00815540" w:rsidRDefault="00815540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536B3715" w14:textId="77777777" w:rsidR="00815540" w:rsidRDefault="00815540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532D07BB" w14:textId="77777777" w:rsidR="00815540" w:rsidRDefault="00815540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4F4703BD" w14:textId="77777777" w:rsidR="005E3D48" w:rsidRDefault="005E3D48" w:rsidP="00BF7723"/>
    <w:p w14:paraId="726753D5" w14:textId="77777777" w:rsidR="00815540" w:rsidRPr="00B21428" w:rsidRDefault="00815540" w:rsidP="00815540">
      <w:pPr>
        <w:pStyle w:val="Ttulo4"/>
        <w:numPr>
          <w:ilvl w:val="0"/>
          <w:numId w:val="21"/>
        </w:numPr>
        <w:rPr>
          <w:i/>
          <w:sz w:val="20"/>
          <w:szCs w:val="20"/>
        </w:rPr>
      </w:pPr>
      <w:r w:rsidRPr="00B21428">
        <w:rPr>
          <w:i/>
          <w:sz w:val="20"/>
          <w:szCs w:val="20"/>
        </w:rPr>
        <w:t>Archivos de despliegue</w:t>
      </w:r>
    </w:p>
    <w:p w14:paraId="01080672" w14:textId="77777777" w:rsidR="00815540" w:rsidRDefault="00815540" w:rsidP="00815540">
      <w:pPr>
        <w:jc w:val="both"/>
        <w:rPr>
          <w:rFonts w:ascii="Libre Sans Serif SSi" w:hAnsi="Libre Sans Serif SSi"/>
          <w:b/>
          <w:sz w:val="22"/>
        </w:rPr>
      </w:pPr>
    </w:p>
    <w:tbl>
      <w:tblPr>
        <w:tblStyle w:val="Tablaconcuadrcula"/>
        <w:tblW w:w="9464" w:type="dxa"/>
        <w:tblLook w:val="04A0" w:firstRow="1" w:lastRow="0" w:firstColumn="1" w:lastColumn="0" w:noHBand="0" w:noVBand="1"/>
      </w:tblPr>
      <w:tblGrid>
        <w:gridCol w:w="632"/>
        <w:gridCol w:w="5713"/>
        <w:gridCol w:w="3119"/>
      </w:tblGrid>
      <w:tr w:rsidR="00815540" w:rsidRPr="00421F4B" w14:paraId="0AE393A8" w14:textId="77777777" w:rsidTr="006C1CC4">
        <w:tc>
          <w:tcPr>
            <w:tcW w:w="632" w:type="dxa"/>
            <w:shd w:val="clear" w:color="auto" w:fill="auto"/>
          </w:tcPr>
          <w:p w14:paraId="2BEC04D4" w14:textId="77777777" w:rsidR="00815540" w:rsidRPr="00421F4B" w:rsidRDefault="00815540" w:rsidP="00E54E2D">
            <w:pPr>
              <w:jc w:val="center"/>
              <w:rPr>
                <w:rFonts w:ascii="Arial" w:hAnsi="Arial" w:cs="Arial"/>
                <w:b/>
              </w:rPr>
            </w:pPr>
            <w:r w:rsidRPr="00421F4B">
              <w:rPr>
                <w:rFonts w:ascii="Arial" w:hAnsi="Arial" w:cs="Arial"/>
                <w:b/>
              </w:rPr>
              <w:t>#</w:t>
            </w:r>
          </w:p>
        </w:tc>
        <w:tc>
          <w:tcPr>
            <w:tcW w:w="5713" w:type="dxa"/>
            <w:shd w:val="clear" w:color="auto" w:fill="auto"/>
          </w:tcPr>
          <w:p w14:paraId="18820273" w14:textId="77777777" w:rsidR="00815540" w:rsidRPr="00421F4B" w:rsidRDefault="00815540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421F4B">
              <w:rPr>
                <w:rFonts w:ascii="Arial" w:hAnsi="Arial" w:cs="Arial"/>
                <w:b/>
                <w:sz w:val="18"/>
                <w:szCs w:val="18"/>
              </w:rPr>
              <w:t>Nombre</w:t>
            </w:r>
          </w:p>
        </w:tc>
        <w:tc>
          <w:tcPr>
            <w:tcW w:w="3119" w:type="dxa"/>
            <w:shd w:val="clear" w:color="auto" w:fill="auto"/>
          </w:tcPr>
          <w:p w14:paraId="4EA4B50E" w14:textId="77777777" w:rsidR="00815540" w:rsidRPr="00421F4B" w:rsidRDefault="00815540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21F4B">
              <w:rPr>
                <w:rFonts w:ascii="Arial" w:hAnsi="Arial" w:cs="Arial"/>
                <w:b/>
                <w:sz w:val="18"/>
                <w:szCs w:val="18"/>
              </w:rPr>
              <w:t>Tipo</w:t>
            </w:r>
          </w:p>
          <w:p w14:paraId="1FC2AFEB" w14:textId="77777777" w:rsidR="00815540" w:rsidRPr="00421F4B" w:rsidRDefault="00815540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21F4B">
              <w:rPr>
                <w:rFonts w:ascii="Arial" w:hAnsi="Arial" w:cs="Arial"/>
                <w:b/>
                <w:sz w:val="18"/>
                <w:szCs w:val="18"/>
              </w:rPr>
              <w:t xml:space="preserve">(Instalador o </w:t>
            </w: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  <w:r w:rsidRPr="00421F4B">
              <w:rPr>
                <w:rFonts w:ascii="Arial" w:hAnsi="Arial" w:cs="Arial"/>
                <w:b/>
                <w:sz w:val="18"/>
                <w:szCs w:val="18"/>
              </w:rPr>
              <w:t>)</w:t>
            </w:r>
          </w:p>
        </w:tc>
      </w:tr>
      <w:tr w:rsidR="00815540" w:rsidRPr="00421F4B" w14:paraId="14252C3D" w14:textId="77777777" w:rsidTr="006C1CC4">
        <w:tc>
          <w:tcPr>
            <w:tcW w:w="632" w:type="dxa"/>
          </w:tcPr>
          <w:p w14:paraId="57A439DE" w14:textId="77777777" w:rsidR="00815540" w:rsidRPr="00421F4B" w:rsidRDefault="00815540" w:rsidP="00E54E2D">
            <w:pPr>
              <w:jc w:val="center"/>
              <w:rPr>
                <w:rFonts w:ascii="Arial" w:hAnsi="Arial" w:cs="Arial"/>
              </w:rPr>
            </w:pPr>
            <w:r w:rsidRPr="00421F4B">
              <w:rPr>
                <w:rFonts w:ascii="Arial" w:hAnsi="Arial" w:cs="Arial"/>
              </w:rPr>
              <w:t>1</w:t>
            </w:r>
          </w:p>
        </w:tc>
        <w:tc>
          <w:tcPr>
            <w:tcW w:w="5713" w:type="dxa"/>
          </w:tcPr>
          <w:p w14:paraId="524CEF6F" w14:textId="10ABD14E" w:rsidR="00815540" w:rsidRPr="00CC0F3D" w:rsidRDefault="00AB4EC5" w:rsidP="00E54E2D">
            <w:pPr>
              <w:jc w:val="both"/>
              <w:rPr>
                <w:rFonts w:ascii="Arial" w:hAnsi="Arial" w:cs="Arial"/>
                <w:b/>
                <w:highlight w:val="yellow"/>
              </w:rPr>
            </w:pPr>
            <w:r w:rsidRPr="00AB4EC5">
              <w:rPr>
                <w:rFonts w:ascii="Arial" w:hAnsi="Arial" w:cs="Arial"/>
                <w:i/>
              </w:rPr>
              <w:t>H2W_BXIE_POST_HAB</w:t>
            </w:r>
          </w:p>
        </w:tc>
        <w:tc>
          <w:tcPr>
            <w:tcW w:w="3119" w:type="dxa"/>
          </w:tcPr>
          <w:p w14:paraId="6C8A63D7" w14:textId="6FA5A148" w:rsidR="00815540" w:rsidRPr="00421F4B" w:rsidRDefault="001A724A" w:rsidP="00E54E2D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</w:p>
        </w:tc>
      </w:tr>
      <w:tr w:rsidR="00834015" w:rsidRPr="00421F4B" w14:paraId="78F49935" w14:textId="77777777" w:rsidTr="006802FA">
        <w:trPr>
          <w:trHeight w:val="86"/>
        </w:trPr>
        <w:tc>
          <w:tcPr>
            <w:tcW w:w="632" w:type="dxa"/>
          </w:tcPr>
          <w:p w14:paraId="711EE0D2" w14:textId="77777777" w:rsidR="00834015" w:rsidRPr="00421F4B" w:rsidRDefault="00834015" w:rsidP="00834015">
            <w:pPr>
              <w:jc w:val="center"/>
              <w:rPr>
                <w:rFonts w:ascii="Arial" w:hAnsi="Arial" w:cs="Arial"/>
              </w:rPr>
            </w:pPr>
            <w:r w:rsidRPr="00421F4B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5713" w:type="dxa"/>
          </w:tcPr>
          <w:p w14:paraId="48A3CF20" w14:textId="17154ED3" w:rsidR="00834015" w:rsidRPr="00CC0F3D" w:rsidRDefault="00AB4EC5" w:rsidP="00834015">
            <w:pPr>
              <w:jc w:val="both"/>
              <w:rPr>
                <w:rFonts w:ascii="Arial" w:hAnsi="Arial" w:cs="Arial"/>
                <w:i/>
                <w:highlight w:val="yellow"/>
              </w:rPr>
            </w:pPr>
            <w:r w:rsidRPr="00AB4EC5">
              <w:rPr>
                <w:rFonts w:ascii="Arial" w:hAnsi="Arial" w:cs="Arial"/>
                <w:i/>
              </w:rPr>
              <w:t>H2W_BXIE_POST_PRV</w:t>
            </w:r>
          </w:p>
        </w:tc>
        <w:tc>
          <w:tcPr>
            <w:tcW w:w="3119" w:type="dxa"/>
          </w:tcPr>
          <w:p w14:paraId="4F4DDBC3" w14:textId="074E067E" w:rsidR="00834015" w:rsidRPr="00421F4B" w:rsidRDefault="00834015" w:rsidP="00834015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</w:p>
        </w:tc>
      </w:tr>
      <w:tr w:rsidR="00834015" w:rsidRPr="00421F4B" w14:paraId="2B20A8F3" w14:textId="77777777" w:rsidTr="006C1CC4">
        <w:tc>
          <w:tcPr>
            <w:tcW w:w="632" w:type="dxa"/>
          </w:tcPr>
          <w:p w14:paraId="5AA6907F" w14:textId="77777777" w:rsidR="00834015" w:rsidRPr="00421F4B" w:rsidRDefault="00834015" w:rsidP="00834015">
            <w:pPr>
              <w:jc w:val="center"/>
              <w:rPr>
                <w:rFonts w:ascii="Arial" w:hAnsi="Arial" w:cs="Arial"/>
              </w:rPr>
            </w:pPr>
            <w:r w:rsidRPr="00421F4B">
              <w:rPr>
                <w:rFonts w:ascii="Arial" w:hAnsi="Arial" w:cs="Arial"/>
              </w:rPr>
              <w:t>3</w:t>
            </w:r>
          </w:p>
        </w:tc>
        <w:tc>
          <w:tcPr>
            <w:tcW w:w="5713" w:type="dxa"/>
          </w:tcPr>
          <w:p w14:paraId="430236EC" w14:textId="2F6225BF" w:rsidR="00834015" w:rsidRPr="00CC0F3D" w:rsidRDefault="00AB4EC5" w:rsidP="00834015">
            <w:pPr>
              <w:jc w:val="both"/>
              <w:rPr>
                <w:rFonts w:ascii="Arial" w:hAnsi="Arial" w:cs="Arial"/>
                <w:i/>
                <w:highlight w:val="yellow"/>
              </w:rPr>
            </w:pPr>
            <w:r w:rsidRPr="00AB4EC5">
              <w:rPr>
                <w:rFonts w:ascii="Arial" w:hAnsi="Arial" w:cs="Arial"/>
                <w:i/>
              </w:rPr>
              <w:t>Share_BIF3BPIPJ14</w:t>
            </w:r>
          </w:p>
        </w:tc>
        <w:tc>
          <w:tcPr>
            <w:tcW w:w="3119" w:type="dxa"/>
          </w:tcPr>
          <w:p w14:paraId="4701CCF5" w14:textId="07C8853A" w:rsidR="00834015" w:rsidRPr="00421F4B" w:rsidRDefault="00834015" w:rsidP="00834015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</w:p>
        </w:tc>
      </w:tr>
      <w:tr w:rsidR="00834015" w:rsidRPr="00421F4B" w14:paraId="69E093DA" w14:textId="77777777" w:rsidTr="006C1CC4">
        <w:tc>
          <w:tcPr>
            <w:tcW w:w="632" w:type="dxa"/>
          </w:tcPr>
          <w:p w14:paraId="1EFE32DE" w14:textId="77777777" w:rsidR="00834015" w:rsidRPr="00421F4B" w:rsidRDefault="00834015" w:rsidP="00834015">
            <w:pPr>
              <w:jc w:val="center"/>
              <w:rPr>
                <w:rFonts w:ascii="Arial" w:hAnsi="Arial" w:cs="Arial"/>
              </w:rPr>
            </w:pPr>
            <w:r w:rsidRPr="00421F4B">
              <w:rPr>
                <w:rFonts w:ascii="Arial" w:hAnsi="Arial" w:cs="Arial"/>
              </w:rPr>
              <w:t>4</w:t>
            </w:r>
          </w:p>
        </w:tc>
        <w:tc>
          <w:tcPr>
            <w:tcW w:w="5713" w:type="dxa"/>
          </w:tcPr>
          <w:p w14:paraId="18F23828" w14:textId="58C36E1A" w:rsidR="00834015" w:rsidRPr="00CC0F3D" w:rsidRDefault="00086750" w:rsidP="00834015">
            <w:pPr>
              <w:jc w:val="both"/>
              <w:rPr>
                <w:rFonts w:ascii="Arial" w:hAnsi="Arial" w:cs="Arial"/>
                <w:i/>
                <w:highlight w:val="yellow"/>
              </w:rPr>
            </w:pPr>
            <w:proofErr w:type="spellStart"/>
            <w:r w:rsidRPr="00086750">
              <w:rPr>
                <w:rFonts w:ascii="Arial" w:hAnsi="Arial" w:cs="Arial"/>
                <w:i/>
              </w:rPr>
              <w:t>Bxie_UAT</w:t>
            </w:r>
            <w:proofErr w:type="spellEnd"/>
          </w:p>
        </w:tc>
        <w:tc>
          <w:tcPr>
            <w:tcW w:w="3119" w:type="dxa"/>
          </w:tcPr>
          <w:p w14:paraId="1F611147" w14:textId="32AA0120" w:rsidR="00834015" w:rsidRPr="00421F4B" w:rsidRDefault="00086750" w:rsidP="00834015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</w:p>
        </w:tc>
      </w:tr>
      <w:tr w:rsidR="00086750" w:rsidRPr="00421F4B" w14:paraId="5ABC69DB" w14:textId="77777777" w:rsidTr="006C1CC4">
        <w:tc>
          <w:tcPr>
            <w:tcW w:w="632" w:type="dxa"/>
          </w:tcPr>
          <w:p w14:paraId="0353823E" w14:textId="04CED219" w:rsidR="00086750" w:rsidRPr="00421F4B" w:rsidRDefault="00086750" w:rsidP="000867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5713" w:type="dxa"/>
          </w:tcPr>
          <w:p w14:paraId="35B83288" w14:textId="1C967EA2" w:rsidR="00086750" w:rsidRPr="009004F1" w:rsidRDefault="00086750" w:rsidP="00086750">
            <w:pPr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</w:rPr>
              <w:t xml:space="preserve"> BXIE Proveedor</w:t>
            </w:r>
          </w:p>
        </w:tc>
        <w:tc>
          <w:tcPr>
            <w:tcW w:w="3119" w:type="dxa"/>
          </w:tcPr>
          <w:p w14:paraId="7677531D" w14:textId="5484DDEC" w:rsidR="00086750" w:rsidRPr="00421F4B" w:rsidRDefault="00086750" w:rsidP="00086750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i/>
              </w:rPr>
              <w:t>Configuración</w:t>
            </w:r>
          </w:p>
        </w:tc>
      </w:tr>
      <w:tr w:rsidR="00086750" w:rsidRPr="00421F4B" w14:paraId="6BA70AC7" w14:textId="77777777" w:rsidTr="006C1CC4">
        <w:tc>
          <w:tcPr>
            <w:tcW w:w="632" w:type="dxa"/>
          </w:tcPr>
          <w:p w14:paraId="679501D6" w14:textId="547748E3" w:rsidR="00086750" w:rsidRPr="00421F4B" w:rsidRDefault="00086750" w:rsidP="000867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5713" w:type="dxa"/>
          </w:tcPr>
          <w:p w14:paraId="5A74614E" w14:textId="0842951C" w:rsidR="00086750" w:rsidRPr="00421F4B" w:rsidRDefault="00086750" w:rsidP="00086750">
            <w:pPr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</w:rPr>
              <w:t xml:space="preserve"> BXIE </w:t>
            </w:r>
            <w:r>
              <w:rPr>
                <w:rFonts w:ascii="Arial" w:hAnsi="Arial" w:cs="Arial"/>
                <w:i/>
              </w:rPr>
              <w:t>Haberes</w:t>
            </w:r>
          </w:p>
        </w:tc>
        <w:tc>
          <w:tcPr>
            <w:tcW w:w="3119" w:type="dxa"/>
          </w:tcPr>
          <w:p w14:paraId="3DC5E320" w14:textId="7D5EF5A3" w:rsidR="00086750" w:rsidRPr="00421F4B" w:rsidRDefault="00086750" w:rsidP="00086750">
            <w:pPr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Configuración</w:t>
            </w:r>
          </w:p>
        </w:tc>
      </w:tr>
      <w:tr w:rsidR="00086750" w:rsidRPr="00421F4B" w14:paraId="72DCCC8C" w14:textId="77777777" w:rsidTr="006C1CC4">
        <w:tc>
          <w:tcPr>
            <w:tcW w:w="632" w:type="dxa"/>
          </w:tcPr>
          <w:p w14:paraId="0255716D" w14:textId="338F7BD8" w:rsidR="00086750" w:rsidRPr="00421F4B" w:rsidRDefault="00086750" w:rsidP="000867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5713" w:type="dxa"/>
          </w:tcPr>
          <w:p w14:paraId="22ED2343" w14:textId="1BDA0188" w:rsidR="00086750" w:rsidRPr="00421F4B" w:rsidRDefault="00086750" w:rsidP="00086750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3119" w:type="dxa"/>
          </w:tcPr>
          <w:p w14:paraId="7E6E91D0" w14:textId="00BE1F53" w:rsidR="00086750" w:rsidRPr="00421F4B" w:rsidRDefault="00086750" w:rsidP="00086750">
            <w:pPr>
              <w:jc w:val="both"/>
              <w:rPr>
                <w:rFonts w:ascii="Arial" w:hAnsi="Arial" w:cs="Arial"/>
                <w:i/>
              </w:rPr>
            </w:pPr>
          </w:p>
        </w:tc>
      </w:tr>
    </w:tbl>
    <w:p w14:paraId="1BA01DF5" w14:textId="77777777" w:rsidR="007613AC" w:rsidRDefault="007613AC" w:rsidP="000A76E9">
      <w:pPr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 xml:space="preserve">Nombres y tipos de archivos a actualizar </w:t>
      </w:r>
    </w:p>
    <w:p w14:paraId="68AA06A9" w14:textId="77777777" w:rsidR="00317748" w:rsidRPr="00B21428" w:rsidRDefault="00317748" w:rsidP="00317748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p w14:paraId="5DCE663F" w14:textId="77777777" w:rsidR="005D23B6" w:rsidRPr="00A97199" w:rsidRDefault="001E6994" w:rsidP="001E6994">
      <w:pPr>
        <w:pStyle w:val="Ttulo4"/>
        <w:rPr>
          <w:b w:val="0"/>
          <w:i/>
        </w:rPr>
      </w:pPr>
      <w:r w:rsidRPr="001E6994">
        <w:rPr>
          <w:i/>
          <w:u w:val="single"/>
        </w:rPr>
        <w:t xml:space="preserve">Base de </w:t>
      </w:r>
      <w:proofErr w:type="gramStart"/>
      <w:r w:rsidRPr="001E6994">
        <w:rPr>
          <w:i/>
          <w:u w:val="single"/>
        </w:rPr>
        <w:t>datos</w:t>
      </w:r>
      <w:r w:rsidR="005D23B6">
        <w:rPr>
          <w:i/>
          <w:u w:val="single"/>
        </w:rPr>
        <w:t xml:space="preserve"> :</w:t>
      </w:r>
      <w:proofErr w:type="gramEnd"/>
      <w:r w:rsidR="00A97199">
        <w:rPr>
          <w:i/>
        </w:rPr>
        <w:tab/>
        <w:t>_________________</w:t>
      </w:r>
      <w:r w:rsidR="00A97199">
        <w:rPr>
          <w:i/>
        </w:rPr>
        <w:tab/>
      </w:r>
      <w:r w:rsidR="00A97199" w:rsidRPr="00A97199">
        <w:rPr>
          <w:i/>
          <w:u w:val="single"/>
        </w:rPr>
        <w:t>Servidor:</w:t>
      </w:r>
      <w:r w:rsidR="00A97199">
        <w:rPr>
          <w:i/>
          <w:u w:val="single"/>
        </w:rPr>
        <w:t xml:space="preserve">  </w:t>
      </w:r>
      <w:r w:rsidR="00A97199">
        <w:rPr>
          <w:b w:val="0"/>
          <w:i/>
        </w:rPr>
        <w:t xml:space="preserve">   ______________________</w:t>
      </w:r>
    </w:p>
    <w:p w14:paraId="52356B75" w14:textId="77777777" w:rsidR="005D23B6" w:rsidRPr="005D23B6" w:rsidRDefault="005D23B6" w:rsidP="005D23B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(A Agregar, E Eliminar, M Modificar)</w:t>
      </w:r>
    </w:p>
    <w:p w14:paraId="666848E9" w14:textId="77777777" w:rsidR="001E6994" w:rsidRDefault="001E6994" w:rsidP="00CC26BE">
      <w:pPr>
        <w:jc w:val="both"/>
        <w:rPr>
          <w:rFonts w:ascii="Libre Sans Serif SSi" w:hAnsi="Libre Sans Serif SSi"/>
          <w:b/>
          <w:sz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59"/>
        <w:gridCol w:w="2613"/>
        <w:gridCol w:w="2201"/>
        <w:gridCol w:w="1931"/>
        <w:gridCol w:w="707"/>
        <w:gridCol w:w="707"/>
        <w:gridCol w:w="775"/>
      </w:tblGrid>
      <w:tr w:rsidR="005C2303" w:rsidRPr="007613AC" w14:paraId="63DE3D19" w14:textId="77777777" w:rsidTr="00B13445">
        <w:tc>
          <w:tcPr>
            <w:tcW w:w="675" w:type="dxa"/>
            <w:shd w:val="clear" w:color="auto" w:fill="auto"/>
          </w:tcPr>
          <w:p w14:paraId="49C1F194" w14:textId="77777777" w:rsidR="005C2303" w:rsidRPr="005C2303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#</w:t>
            </w:r>
          </w:p>
        </w:tc>
        <w:tc>
          <w:tcPr>
            <w:tcW w:w="2694" w:type="dxa"/>
            <w:shd w:val="clear" w:color="auto" w:fill="auto"/>
          </w:tcPr>
          <w:p w14:paraId="305D99ED" w14:textId="77777777" w:rsidR="005C2303" w:rsidRPr="007613AC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="Arial" w:hAnsi="Arial" w:cs="Arial"/>
                <w:b/>
              </w:rPr>
              <w:t>Nombre de Script</w:t>
            </w:r>
          </w:p>
        </w:tc>
        <w:tc>
          <w:tcPr>
            <w:tcW w:w="2268" w:type="dxa"/>
            <w:shd w:val="clear" w:color="auto" w:fill="auto"/>
          </w:tcPr>
          <w:p w14:paraId="11E6E6CD" w14:textId="77777777" w:rsidR="005C2303" w:rsidRPr="007613AC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="Arial" w:hAnsi="Arial" w:cs="Arial"/>
                <w:b/>
              </w:rPr>
              <w:t>Objeto</w:t>
            </w:r>
          </w:p>
        </w:tc>
        <w:tc>
          <w:tcPr>
            <w:tcW w:w="1984" w:type="dxa"/>
            <w:shd w:val="clear" w:color="auto" w:fill="auto"/>
          </w:tcPr>
          <w:p w14:paraId="623107CF" w14:textId="77777777" w:rsidR="005C2303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="Arial" w:hAnsi="Arial" w:cs="Arial"/>
                <w:b/>
              </w:rPr>
              <w:t>Tipo</w:t>
            </w:r>
          </w:p>
          <w:p w14:paraId="0E057907" w14:textId="77777777" w:rsidR="00DF4006" w:rsidRPr="00DF4006" w:rsidRDefault="00DF4006" w:rsidP="00790796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</w:t>
            </w:r>
            <w:r w:rsidR="00790796">
              <w:rPr>
                <w:rFonts w:asciiTheme="minorHAnsi" w:hAnsiTheme="minorHAnsi" w:cs="Arial"/>
                <w:i/>
                <w:sz w:val="14"/>
                <w:szCs w:val="14"/>
              </w:rPr>
              <w:t>D</w:t>
            </w: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e la lista</w:t>
            </w:r>
            <w:r>
              <w:rPr>
                <w:rFonts w:asciiTheme="minorHAnsi" w:hAnsiTheme="minorHAnsi" w:cs="Arial"/>
                <w:i/>
                <w:sz w:val="14"/>
                <w:szCs w:val="14"/>
              </w:rPr>
              <w:t xml:space="preserve"> de tipos, ver instructivo</w:t>
            </w: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)</w:t>
            </w:r>
          </w:p>
        </w:tc>
        <w:tc>
          <w:tcPr>
            <w:tcW w:w="709" w:type="dxa"/>
            <w:shd w:val="clear" w:color="auto" w:fill="auto"/>
          </w:tcPr>
          <w:p w14:paraId="0300B972" w14:textId="77777777" w:rsidR="005C2303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</w:t>
            </w:r>
          </w:p>
          <w:p w14:paraId="4DD6EADC" w14:textId="77777777" w:rsidR="005C2303" w:rsidRPr="005C2303" w:rsidRDefault="005C2303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5C2303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709" w:type="dxa"/>
            <w:shd w:val="clear" w:color="auto" w:fill="auto"/>
          </w:tcPr>
          <w:p w14:paraId="48FCC65A" w14:textId="77777777" w:rsidR="005C2303" w:rsidRDefault="00E9770D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</w:t>
            </w:r>
          </w:p>
          <w:p w14:paraId="24523FAA" w14:textId="77777777" w:rsidR="005C2303" w:rsidRPr="00DF4006" w:rsidRDefault="005C2303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780" w:type="dxa"/>
            <w:shd w:val="clear" w:color="auto" w:fill="auto"/>
          </w:tcPr>
          <w:p w14:paraId="026135DA" w14:textId="77777777" w:rsidR="005C2303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</w:t>
            </w:r>
          </w:p>
          <w:p w14:paraId="665B9E8C" w14:textId="77777777" w:rsidR="005C2303" w:rsidRPr="00DF4006" w:rsidRDefault="005C2303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</w:tr>
      <w:tr w:rsidR="005C2303" w14:paraId="62F8CFEC" w14:textId="77777777" w:rsidTr="00E20911">
        <w:tc>
          <w:tcPr>
            <w:tcW w:w="675" w:type="dxa"/>
          </w:tcPr>
          <w:p w14:paraId="5FDAC990" w14:textId="77777777" w:rsidR="005C2303" w:rsidRPr="00F1713C" w:rsidRDefault="005C2303" w:rsidP="005C2303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1</w:t>
            </w:r>
          </w:p>
        </w:tc>
        <w:tc>
          <w:tcPr>
            <w:tcW w:w="2694" w:type="dxa"/>
          </w:tcPr>
          <w:p w14:paraId="67737F37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54E43C04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52DF59E4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5D886401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547174F2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1FA0480D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5C2303" w14:paraId="2E33F738" w14:textId="77777777" w:rsidTr="00E20911">
        <w:tc>
          <w:tcPr>
            <w:tcW w:w="675" w:type="dxa"/>
          </w:tcPr>
          <w:p w14:paraId="7E4D6939" w14:textId="77777777" w:rsidR="005C2303" w:rsidRPr="00F1713C" w:rsidRDefault="005C2303" w:rsidP="005C2303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2</w:t>
            </w:r>
          </w:p>
        </w:tc>
        <w:tc>
          <w:tcPr>
            <w:tcW w:w="2694" w:type="dxa"/>
          </w:tcPr>
          <w:p w14:paraId="7ACA9D66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4A054F42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48BE84E5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4FFD30F0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3F4B48AB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462FAE06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5C2303" w14:paraId="7CD81255" w14:textId="77777777" w:rsidTr="00E20911">
        <w:tc>
          <w:tcPr>
            <w:tcW w:w="675" w:type="dxa"/>
          </w:tcPr>
          <w:p w14:paraId="1A9FED6C" w14:textId="77777777" w:rsidR="005C2303" w:rsidRPr="00F1713C" w:rsidRDefault="005C2303" w:rsidP="005C2303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3</w:t>
            </w:r>
          </w:p>
        </w:tc>
        <w:tc>
          <w:tcPr>
            <w:tcW w:w="2694" w:type="dxa"/>
          </w:tcPr>
          <w:p w14:paraId="0464060E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0C48F4F2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65E9A1AF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4EEC9223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64AF2134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2D99B596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1A2300" w14:paraId="21255F26" w14:textId="77777777" w:rsidTr="00E20911">
        <w:tc>
          <w:tcPr>
            <w:tcW w:w="675" w:type="dxa"/>
          </w:tcPr>
          <w:p w14:paraId="084434BA" w14:textId="77777777" w:rsidR="001A2300" w:rsidRPr="00F1713C" w:rsidRDefault="001A2300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4</w:t>
            </w:r>
          </w:p>
        </w:tc>
        <w:tc>
          <w:tcPr>
            <w:tcW w:w="2694" w:type="dxa"/>
          </w:tcPr>
          <w:p w14:paraId="3BA78223" w14:textId="77777777" w:rsidR="001A2300" w:rsidRPr="00F1713C" w:rsidRDefault="001A2300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243845E5" w14:textId="77777777" w:rsidR="001A2300" w:rsidRPr="00F1713C" w:rsidRDefault="001A2300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1DDE191E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6C764CD7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116ED61C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6418A957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1A2300" w14:paraId="7D79EAC0" w14:textId="77777777" w:rsidTr="00E20911">
        <w:tc>
          <w:tcPr>
            <w:tcW w:w="675" w:type="dxa"/>
          </w:tcPr>
          <w:p w14:paraId="31C007E7" w14:textId="77777777" w:rsidR="001A2300" w:rsidRPr="00F1713C" w:rsidRDefault="001A2300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5</w:t>
            </w:r>
          </w:p>
        </w:tc>
        <w:tc>
          <w:tcPr>
            <w:tcW w:w="2694" w:type="dxa"/>
          </w:tcPr>
          <w:p w14:paraId="2EFBED41" w14:textId="77777777" w:rsidR="001A2300" w:rsidRPr="00F1713C" w:rsidRDefault="001A2300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11C9A345" w14:textId="77777777" w:rsidR="001A2300" w:rsidRPr="00F1713C" w:rsidRDefault="001A2300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7F893A92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4E98EF32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5C1D2A41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65EAD854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790796" w14:paraId="2A15E2AA" w14:textId="77777777" w:rsidTr="00F46C27">
        <w:trPr>
          <w:gridBefore w:val="2"/>
          <w:wBefore w:w="3369" w:type="dxa"/>
        </w:trPr>
        <w:tc>
          <w:tcPr>
            <w:tcW w:w="4252" w:type="dxa"/>
            <w:gridSpan w:val="2"/>
          </w:tcPr>
          <w:p w14:paraId="492FB897" w14:textId="77777777" w:rsidR="00790796" w:rsidRPr="00F1713C" w:rsidRDefault="00790796" w:rsidP="00E54E2D">
            <w:pPr>
              <w:jc w:val="both"/>
              <w:rPr>
                <w:rFonts w:ascii="Arial" w:hAnsi="Arial" w:cs="Arial"/>
                <w:i/>
              </w:rPr>
            </w:pPr>
            <w:r w:rsidRPr="00F1713C">
              <w:rPr>
                <w:rFonts w:ascii="Arial" w:hAnsi="Arial" w:cs="Arial"/>
                <w:i/>
              </w:rPr>
              <w:t>Totales:</w:t>
            </w:r>
          </w:p>
        </w:tc>
        <w:tc>
          <w:tcPr>
            <w:tcW w:w="709" w:type="dxa"/>
          </w:tcPr>
          <w:p w14:paraId="46C967F9" w14:textId="77777777" w:rsidR="00790796" w:rsidRDefault="00790796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37A6A39C" w14:textId="77777777" w:rsidR="00790796" w:rsidRDefault="00790796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0EDF5D95" w14:textId="77777777" w:rsidR="00790796" w:rsidRDefault="00790796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24A55CD1" w14:textId="77777777" w:rsidR="00CB6616" w:rsidRDefault="00CB6616" w:rsidP="00CB6616">
      <w:pPr>
        <w:pStyle w:val="Ttulo4"/>
        <w:rPr>
          <w:i/>
          <w:u w:val="single"/>
        </w:rPr>
      </w:pPr>
      <w:r>
        <w:rPr>
          <w:i/>
          <w:u w:val="single"/>
        </w:rPr>
        <w:t>Aplicación</w:t>
      </w:r>
      <w:r w:rsidR="005D23B6">
        <w:rPr>
          <w:i/>
          <w:u w:val="single"/>
        </w:rPr>
        <w:t xml:space="preserve"> </w:t>
      </w:r>
    </w:p>
    <w:p w14:paraId="76E67538" w14:textId="77777777" w:rsidR="005D23B6" w:rsidRPr="005D23B6" w:rsidRDefault="005D23B6" w:rsidP="005D23B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(A Agregar, E Eliminar, M Modificar)</w:t>
      </w:r>
    </w:p>
    <w:tbl>
      <w:tblPr>
        <w:tblStyle w:val="Tablaconcuadrcula"/>
        <w:tblW w:w="9889" w:type="dxa"/>
        <w:tblLook w:val="04A0" w:firstRow="1" w:lastRow="0" w:firstColumn="1" w:lastColumn="0" w:noHBand="0" w:noVBand="1"/>
      </w:tblPr>
      <w:tblGrid>
        <w:gridCol w:w="632"/>
        <w:gridCol w:w="2417"/>
        <w:gridCol w:w="2551"/>
        <w:gridCol w:w="708"/>
        <w:gridCol w:w="709"/>
        <w:gridCol w:w="691"/>
        <w:gridCol w:w="2181"/>
      </w:tblGrid>
      <w:tr w:rsidR="00F46C27" w:rsidRPr="007613AC" w14:paraId="6D878B49" w14:textId="77777777" w:rsidTr="00B13445">
        <w:tc>
          <w:tcPr>
            <w:tcW w:w="632" w:type="dxa"/>
            <w:shd w:val="clear" w:color="auto" w:fill="auto"/>
          </w:tcPr>
          <w:p w14:paraId="022BE780" w14:textId="77777777" w:rsidR="00F46C27" w:rsidRPr="005C2303" w:rsidRDefault="00F46C27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#</w:t>
            </w:r>
          </w:p>
        </w:tc>
        <w:tc>
          <w:tcPr>
            <w:tcW w:w="2417" w:type="dxa"/>
            <w:shd w:val="clear" w:color="auto" w:fill="auto"/>
          </w:tcPr>
          <w:p w14:paraId="695CBA3E" w14:textId="77777777" w:rsidR="00F46C27" w:rsidRPr="002D18B5" w:rsidRDefault="00F46C27" w:rsidP="002D18B5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gramStart"/>
            <w:r w:rsidRPr="002D18B5">
              <w:rPr>
                <w:rFonts w:ascii="Arial" w:hAnsi="Arial" w:cs="Arial"/>
                <w:b/>
                <w:sz w:val="18"/>
                <w:szCs w:val="18"/>
              </w:rPr>
              <w:t>Nombre  Fuente</w:t>
            </w:r>
            <w:proofErr w:type="gramEnd"/>
          </w:p>
        </w:tc>
        <w:tc>
          <w:tcPr>
            <w:tcW w:w="2551" w:type="dxa"/>
            <w:shd w:val="clear" w:color="auto" w:fill="auto"/>
          </w:tcPr>
          <w:p w14:paraId="2561C4D4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D18B5">
              <w:rPr>
                <w:rFonts w:ascii="Arial" w:hAnsi="Arial" w:cs="Arial"/>
                <w:b/>
                <w:sz w:val="18"/>
                <w:szCs w:val="18"/>
              </w:rPr>
              <w:t>Nombre Compilado</w:t>
            </w:r>
          </w:p>
        </w:tc>
        <w:tc>
          <w:tcPr>
            <w:tcW w:w="708" w:type="dxa"/>
            <w:shd w:val="clear" w:color="auto" w:fill="auto"/>
          </w:tcPr>
          <w:p w14:paraId="32C8BD80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D18B5">
              <w:rPr>
                <w:rFonts w:ascii="Arial" w:hAnsi="Arial" w:cs="Arial"/>
                <w:b/>
                <w:sz w:val="18"/>
                <w:szCs w:val="18"/>
              </w:rPr>
              <w:t>A</w:t>
            </w:r>
          </w:p>
          <w:p w14:paraId="5A1AB216" w14:textId="77777777" w:rsidR="00F46C27" w:rsidRPr="005C2303" w:rsidRDefault="00F46C27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5C2303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709" w:type="dxa"/>
            <w:shd w:val="clear" w:color="auto" w:fill="auto"/>
          </w:tcPr>
          <w:p w14:paraId="4D2EE6FC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D18B5">
              <w:rPr>
                <w:rFonts w:ascii="Arial" w:hAnsi="Arial" w:cs="Arial"/>
                <w:b/>
                <w:sz w:val="18"/>
                <w:szCs w:val="18"/>
              </w:rPr>
              <w:t>E</w:t>
            </w:r>
          </w:p>
          <w:p w14:paraId="1B602817" w14:textId="77777777" w:rsidR="00F46C27" w:rsidRPr="00DF4006" w:rsidRDefault="00F46C27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691" w:type="dxa"/>
            <w:shd w:val="clear" w:color="auto" w:fill="auto"/>
          </w:tcPr>
          <w:p w14:paraId="52EECC54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D18B5">
              <w:rPr>
                <w:rFonts w:ascii="Arial" w:hAnsi="Arial" w:cs="Arial"/>
                <w:b/>
                <w:sz w:val="18"/>
                <w:szCs w:val="18"/>
              </w:rPr>
              <w:t>M</w:t>
            </w:r>
          </w:p>
          <w:p w14:paraId="2E21816B" w14:textId="77777777" w:rsidR="00F46C27" w:rsidRPr="00DF4006" w:rsidRDefault="00F46C27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2181" w:type="dxa"/>
            <w:shd w:val="clear" w:color="auto" w:fill="auto"/>
          </w:tcPr>
          <w:p w14:paraId="566EA39C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Observaciones</w:t>
            </w:r>
          </w:p>
        </w:tc>
      </w:tr>
      <w:tr w:rsidR="00F46C27" w14:paraId="21D54AC7" w14:textId="77777777" w:rsidTr="00F46C27">
        <w:tc>
          <w:tcPr>
            <w:tcW w:w="632" w:type="dxa"/>
          </w:tcPr>
          <w:p w14:paraId="03F753C7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1</w:t>
            </w:r>
          </w:p>
        </w:tc>
        <w:tc>
          <w:tcPr>
            <w:tcW w:w="2417" w:type="dxa"/>
          </w:tcPr>
          <w:p w14:paraId="4255AE44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6C0B50A6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0921EA5E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7528C793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387D51C8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3AB73767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27467A58" w14:textId="77777777" w:rsidTr="00F46C27">
        <w:tc>
          <w:tcPr>
            <w:tcW w:w="632" w:type="dxa"/>
          </w:tcPr>
          <w:p w14:paraId="0EA27E66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2</w:t>
            </w:r>
          </w:p>
        </w:tc>
        <w:tc>
          <w:tcPr>
            <w:tcW w:w="2417" w:type="dxa"/>
          </w:tcPr>
          <w:p w14:paraId="0AD7DB2F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16006288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27D0C7AF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0F895AF8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2373A021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25D2E922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0C549A15" w14:textId="77777777" w:rsidTr="00F46C27">
        <w:tc>
          <w:tcPr>
            <w:tcW w:w="632" w:type="dxa"/>
          </w:tcPr>
          <w:p w14:paraId="55D05643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3</w:t>
            </w:r>
          </w:p>
        </w:tc>
        <w:tc>
          <w:tcPr>
            <w:tcW w:w="2417" w:type="dxa"/>
          </w:tcPr>
          <w:p w14:paraId="348A2F71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344AD97E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36868FA4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63414A63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5ACFA090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6A4FA407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2898D7F3" w14:textId="77777777" w:rsidTr="00F46C27">
        <w:tc>
          <w:tcPr>
            <w:tcW w:w="632" w:type="dxa"/>
          </w:tcPr>
          <w:p w14:paraId="24A7BC92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4</w:t>
            </w:r>
          </w:p>
        </w:tc>
        <w:tc>
          <w:tcPr>
            <w:tcW w:w="2417" w:type="dxa"/>
          </w:tcPr>
          <w:p w14:paraId="51F9F592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7D4EB548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4F8D83CA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0305C74F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0FBBDCE5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351603B4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56D2B4BB" w14:textId="77777777" w:rsidTr="00F46C27">
        <w:tc>
          <w:tcPr>
            <w:tcW w:w="632" w:type="dxa"/>
          </w:tcPr>
          <w:p w14:paraId="0AA14AAA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5</w:t>
            </w:r>
          </w:p>
        </w:tc>
        <w:tc>
          <w:tcPr>
            <w:tcW w:w="2417" w:type="dxa"/>
          </w:tcPr>
          <w:p w14:paraId="68BA16E0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460C7547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66FBFFD4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6C925C74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45F1B252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6452C815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6F92BEEB" w14:textId="77777777" w:rsidTr="00F46C27">
        <w:tc>
          <w:tcPr>
            <w:tcW w:w="6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6C415F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41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014D8BE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  <w:tcBorders>
              <w:left w:val="single" w:sz="4" w:space="0" w:color="auto"/>
            </w:tcBorders>
          </w:tcPr>
          <w:p w14:paraId="0ACBB4FD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  <w:r w:rsidRPr="00F1713C">
              <w:rPr>
                <w:rFonts w:ascii="Arial" w:hAnsi="Arial" w:cs="Arial"/>
                <w:i/>
              </w:rPr>
              <w:t>Totales:</w:t>
            </w:r>
          </w:p>
        </w:tc>
        <w:tc>
          <w:tcPr>
            <w:tcW w:w="708" w:type="dxa"/>
          </w:tcPr>
          <w:p w14:paraId="43EAF7B8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282E3552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  <w:tcBorders>
              <w:right w:val="single" w:sz="4" w:space="0" w:color="auto"/>
            </w:tcBorders>
          </w:tcPr>
          <w:p w14:paraId="0FC05EB6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1FE3060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6BB33AB9" w14:textId="77777777" w:rsidR="00756A8F" w:rsidRDefault="00756A8F" w:rsidP="007B55CF">
      <w:pPr>
        <w:pStyle w:val="Prrafodelista"/>
        <w:rPr>
          <w:rFonts w:ascii="Arial" w:hAnsi="Arial" w:cs="Arial"/>
          <w:lang w:val="es-PE"/>
        </w:rPr>
      </w:pPr>
    </w:p>
    <w:p w14:paraId="55E0C710" w14:textId="77777777" w:rsidR="006358A3" w:rsidRDefault="000973A9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Procedimiento de ejecución</w:t>
      </w:r>
      <w:r w:rsidR="006358A3">
        <w:rPr>
          <w:rFonts w:ascii="Arial" w:hAnsi="Arial" w:cs="Arial"/>
          <w:b/>
        </w:rPr>
        <w:t xml:space="preserve"> del Pase a Producción</w:t>
      </w:r>
      <w:r w:rsidR="001679EE">
        <w:rPr>
          <w:rFonts w:ascii="Arial" w:hAnsi="Arial" w:cs="Arial"/>
          <w:b/>
        </w:rPr>
        <w:t xml:space="preserve"> – Plan de Instalación</w:t>
      </w:r>
    </w:p>
    <w:p w14:paraId="2B419465" w14:textId="77777777" w:rsidR="00E36ADF" w:rsidRDefault="00E36ADF" w:rsidP="006358A3">
      <w:pPr>
        <w:ind w:left="90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0"/>
        <w:gridCol w:w="9283"/>
      </w:tblGrid>
      <w:tr w:rsidR="00B05871" w14:paraId="2B2D2339" w14:textId="77777777" w:rsidTr="006C1CC4">
        <w:tc>
          <w:tcPr>
            <w:tcW w:w="675" w:type="dxa"/>
          </w:tcPr>
          <w:p w14:paraId="0DE6A988" w14:textId="77777777" w:rsidR="00B05871" w:rsidRDefault="00B05871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1</w:t>
            </w:r>
          </w:p>
        </w:tc>
        <w:tc>
          <w:tcPr>
            <w:tcW w:w="8789" w:type="dxa"/>
          </w:tcPr>
          <w:p w14:paraId="2339EA95" w14:textId="77777777" w:rsidR="00AB4EC5" w:rsidRDefault="00AB4EC5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1CF89155" w14:textId="379281EA" w:rsidR="00AB4EC5" w:rsidRDefault="00AB4EC5" w:rsidP="00AB4EC5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Paso 1: Recurso</w:t>
            </w:r>
          </w:p>
          <w:p w14:paraId="0A8EC5FA" w14:textId="224DC4BD" w:rsidR="00420F9C" w:rsidRDefault="00420F9C" w:rsidP="00AB4EC5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1C8153FD" w14:textId="26BE3E2C" w:rsidR="00420F9C" w:rsidRDefault="00420F9C" w:rsidP="00AB4EC5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Usuario: ADMGOANYWHERE</w:t>
            </w:r>
          </w:p>
          <w:p w14:paraId="76099062" w14:textId="77777777" w:rsidR="00420F9C" w:rsidRDefault="00420F9C" w:rsidP="00AB4EC5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06EC3A22" w14:textId="38435C89" w:rsidR="00AB4EC5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Share_BIF</w:t>
            </w:r>
            <w:r w:rsidR="00420F9C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1</w:t>
            </w:r>
            <w:r w:rsidRPr="00AB4EC5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BPIPJ14</w:t>
            </w:r>
            <w:r w:rsidR="00A979CA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 xml:space="preserve"> (SSH Server)</w:t>
            </w:r>
          </w:p>
          <w:p w14:paraId="694C41C9" w14:textId="1BA3B037" w:rsidR="00086750" w:rsidRPr="00086750" w:rsidRDefault="00086750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  <w:proofErr w:type="spellStart"/>
            <w:r w:rsidRPr="00086750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Bxie_UAT</w:t>
            </w:r>
            <w:proofErr w:type="spellEnd"/>
            <w:r w:rsidR="00A979CA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 xml:space="preserve"> (REST Server)</w:t>
            </w:r>
          </w:p>
          <w:p w14:paraId="68BB7103" w14:textId="77777777" w:rsidR="00AB4EC5" w:rsidRDefault="00AB4EC5" w:rsidP="00AB4EC5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</w:p>
          <w:p w14:paraId="6CE0F617" w14:textId="77777777" w:rsidR="00086750" w:rsidRPr="009577B2" w:rsidRDefault="00086750" w:rsidP="00086750">
            <w:pPr>
              <w:pStyle w:val="Prrafodelista"/>
              <w:numPr>
                <w:ilvl w:val="0"/>
                <w:numId w:val="33"/>
              </w:numPr>
              <w:spacing w:after="160" w:line="259" w:lineRule="auto"/>
              <w:rPr>
                <w:rFonts w:cstheme="minorHAnsi"/>
                <w:b/>
                <w:sz w:val="18"/>
                <w:szCs w:val="18"/>
              </w:rPr>
            </w:pPr>
            <w:r w:rsidRPr="009577B2">
              <w:rPr>
                <w:rFonts w:cstheme="minorHAnsi"/>
                <w:b/>
                <w:sz w:val="18"/>
                <w:szCs w:val="18"/>
              </w:rPr>
              <w:t>Importar Recursos</w:t>
            </w:r>
          </w:p>
          <w:p w14:paraId="0D4DD163" w14:textId="77777777" w:rsidR="00086750" w:rsidRPr="009577B2" w:rsidRDefault="00086750" w:rsidP="00086750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Ingresar al menú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Resources</w:t>
            </w:r>
            <w:proofErr w:type="spellEnd"/>
          </w:p>
          <w:p w14:paraId="7D666E58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19446E3" wp14:editId="00702D10">
                  <wp:extent cx="5400040" cy="1013460"/>
                  <wp:effectExtent l="0" t="0" r="0" b="0"/>
                  <wp:docPr id="17424781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47813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42CB0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sz w:val="18"/>
                <w:szCs w:val="18"/>
              </w:rPr>
            </w:pPr>
          </w:p>
          <w:p w14:paraId="7E534C8D" w14:textId="77777777" w:rsidR="00086750" w:rsidRPr="009577B2" w:rsidRDefault="00086750" w:rsidP="00086750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En la sesión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Resource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Type</w:t>
            </w:r>
            <w:proofErr w:type="spellEnd"/>
            <w:r w:rsidRPr="009577B2">
              <w:rPr>
                <w:rFonts w:cstheme="minorHAnsi"/>
                <w:sz w:val="18"/>
                <w:szCs w:val="18"/>
              </w:rPr>
              <w:t xml:space="preserve">, seleccionar el tipo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SSH Servers (SFTP/SCP/SSH)</w:t>
            </w:r>
          </w:p>
          <w:p w14:paraId="5CACBDA6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bCs w:val="0"/>
                <w:sz w:val="18"/>
                <w:szCs w:val="18"/>
              </w:rPr>
            </w:pPr>
          </w:p>
          <w:p w14:paraId="69F47007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Seleccionar el tipo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SSH Servers (SFTP/SCP/SSH)</w:t>
            </w:r>
          </w:p>
          <w:p w14:paraId="617ABDDE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/>
                <w:bCs w:val="0"/>
                <w:i/>
                <w:iCs/>
                <w:sz w:val="18"/>
                <w:szCs w:val="18"/>
              </w:rPr>
            </w:pPr>
          </w:p>
          <w:p w14:paraId="3CD2DB1F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lastRenderedPageBreak/>
              <w:drawing>
                <wp:inline distT="0" distB="0" distL="0" distR="0" wp14:anchorId="6A7D73EF" wp14:editId="69D58FB5">
                  <wp:extent cx="5400040" cy="3162935"/>
                  <wp:effectExtent l="0" t="0" r="0" b="0"/>
                  <wp:docPr id="13222984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2984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6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CF634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Dar clic en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Import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Resources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sym w:font="Wingdings" w:char="F0E0"/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Import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from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XML</w:t>
            </w:r>
          </w:p>
          <w:p w14:paraId="57EDD65F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0F71009" wp14:editId="612EF7B8">
                  <wp:extent cx="5400040" cy="1133475"/>
                  <wp:effectExtent l="0" t="0" r="0" b="9525"/>
                  <wp:docPr id="10504371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4371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5DE2B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</w:p>
          <w:p w14:paraId="4568EFD0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Elegir la opción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Work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Station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(PC)</w:t>
            </w:r>
            <w:r w:rsidRPr="009577B2">
              <w:rPr>
                <w:rFonts w:cstheme="minorHAnsi"/>
                <w:sz w:val="18"/>
                <w:szCs w:val="18"/>
              </w:rPr>
              <w:t xml:space="preserve"> y dar clic al botón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Elegir Archivo</w:t>
            </w:r>
          </w:p>
          <w:p w14:paraId="65C4D062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/>
                <w:bCs w:val="0"/>
                <w:i/>
                <w:iCs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1E22E80" wp14:editId="3D1ECA7A">
                  <wp:extent cx="5400040" cy="1184910"/>
                  <wp:effectExtent l="0" t="0" r="0" b="0"/>
                  <wp:docPr id="13289872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98726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8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B26ED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71913E71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Seleccionar el .XML desde su directorio local y dar clic en </w:t>
            </w:r>
            <w:r w:rsidRPr="009577B2">
              <w:rPr>
                <w:rFonts w:cstheme="minorHAnsi"/>
                <w:b/>
                <w:sz w:val="18"/>
                <w:szCs w:val="18"/>
              </w:rPr>
              <w:t>Abrir</w:t>
            </w:r>
          </w:p>
          <w:p w14:paraId="6C1567EA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14A8C53" wp14:editId="03F63C79">
                  <wp:extent cx="5400040" cy="2475230"/>
                  <wp:effectExtent l="0" t="0" r="0" b="1270"/>
                  <wp:docPr id="17484203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42035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7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06762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1DCAD952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lastRenderedPageBreak/>
              <w:t xml:space="preserve"> Luego dar clic en el botón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Import</w:t>
            </w:r>
            <w:proofErr w:type="spellEnd"/>
          </w:p>
          <w:p w14:paraId="09FFD38B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87AAC26" wp14:editId="352AFE81">
                  <wp:extent cx="5400040" cy="1013460"/>
                  <wp:effectExtent l="0" t="0" r="0" b="0"/>
                  <wp:docPr id="18154781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47815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32A2D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1555E069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Validar que se muestra el mensaje de importación exitosa</w:t>
            </w:r>
          </w:p>
          <w:p w14:paraId="1A8ECA61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D726664" wp14:editId="38CEE7C4">
                  <wp:extent cx="5400040" cy="710565"/>
                  <wp:effectExtent l="0" t="0" r="0" b="0"/>
                  <wp:docPr id="19183031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30312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71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6A17C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sz w:val="18"/>
                <w:szCs w:val="18"/>
              </w:rPr>
            </w:pPr>
          </w:p>
          <w:p w14:paraId="7A9DFF5D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sz w:val="18"/>
                <w:szCs w:val="18"/>
              </w:rPr>
            </w:pPr>
          </w:p>
          <w:p w14:paraId="1A5A9397" w14:textId="77777777" w:rsidR="00086750" w:rsidRPr="009577B2" w:rsidRDefault="00086750" w:rsidP="00086750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En la sesión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Resource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Type</w:t>
            </w:r>
            <w:proofErr w:type="spellEnd"/>
            <w:r w:rsidRPr="009577B2">
              <w:rPr>
                <w:rFonts w:cstheme="minorHAnsi"/>
                <w:sz w:val="18"/>
                <w:szCs w:val="18"/>
              </w:rPr>
              <w:t xml:space="preserve">, seleccionar el tipo </w:t>
            </w:r>
            <w:r w:rsidRPr="009577B2">
              <w:rPr>
                <w:rFonts w:cstheme="minorHAnsi"/>
                <w:b/>
                <w:bCs w:val="0"/>
                <w:i/>
                <w:iCs/>
                <w:sz w:val="18"/>
                <w:szCs w:val="18"/>
              </w:rPr>
              <w:t>REST Servers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</w:p>
          <w:p w14:paraId="1FDCC4A0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Seleccionar el tipo </w:t>
            </w:r>
            <w:r w:rsidRPr="009577B2">
              <w:rPr>
                <w:rFonts w:cstheme="minorHAnsi"/>
                <w:b/>
                <w:bCs w:val="0"/>
                <w:i/>
                <w:iCs/>
                <w:sz w:val="18"/>
                <w:szCs w:val="18"/>
              </w:rPr>
              <w:t>REST Servers</w:t>
            </w:r>
          </w:p>
          <w:p w14:paraId="736FED83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49E1115" wp14:editId="6F024C63">
                  <wp:extent cx="5400040" cy="2817495"/>
                  <wp:effectExtent l="0" t="0" r="0" b="1905"/>
                  <wp:docPr id="8846549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65498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1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7AE0E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63DD257A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Dar clic en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Import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Resources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sym w:font="Wingdings" w:char="F0E0"/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Import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from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XML</w:t>
            </w:r>
          </w:p>
          <w:p w14:paraId="35F3A3B8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639523F" wp14:editId="20152477">
                  <wp:extent cx="5400040" cy="2914015"/>
                  <wp:effectExtent l="0" t="0" r="0" b="635"/>
                  <wp:docPr id="17037570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75703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1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CA0FC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5118C6E7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Elegir la opción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Work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Station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(PC)</w:t>
            </w:r>
            <w:r w:rsidRPr="009577B2">
              <w:rPr>
                <w:rFonts w:cstheme="minorHAnsi"/>
                <w:sz w:val="18"/>
                <w:szCs w:val="18"/>
              </w:rPr>
              <w:t xml:space="preserve"> y dar clic al botón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Elegir Archivo</w:t>
            </w:r>
          </w:p>
          <w:p w14:paraId="3E936036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6249A15" wp14:editId="253801F4">
                  <wp:extent cx="5400040" cy="1411605"/>
                  <wp:effectExtent l="0" t="0" r="0" b="0"/>
                  <wp:docPr id="19944099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40995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1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EDEB8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1F13104A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Seleccionar el .XML desde su directorio local y dar clic en </w:t>
            </w:r>
            <w:r w:rsidRPr="009577B2">
              <w:rPr>
                <w:rFonts w:cstheme="minorHAnsi"/>
                <w:b/>
                <w:sz w:val="18"/>
                <w:szCs w:val="18"/>
              </w:rPr>
              <w:t>Abrir</w:t>
            </w:r>
          </w:p>
          <w:p w14:paraId="39649963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0AFBDD0" wp14:editId="2111BC0A">
                  <wp:extent cx="5400040" cy="2400300"/>
                  <wp:effectExtent l="0" t="0" r="0" b="0"/>
                  <wp:docPr id="20585332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53328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D2EC6" w14:textId="77777777" w:rsidR="00086750" w:rsidRPr="009577B2" w:rsidRDefault="00086750" w:rsidP="00086750">
            <w:pPr>
              <w:pStyle w:val="Prrafodelista"/>
              <w:rPr>
                <w:rFonts w:cstheme="minorHAnsi"/>
                <w:sz w:val="18"/>
                <w:szCs w:val="18"/>
              </w:rPr>
            </w:pPr>
          </w:p>
          <w:p w14:paraId="08D84A89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Luego dar clic en el botón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Import</w:t>
            </w:r>
            <w:proofErr w:type="spellEnd"/>
          </w:p>
          <w:p w14:paraId="6CB00CC2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0679FA1" wp14:editId="6263AEB7">
                  <wp:extent cx="5400040" cy="1164590"/>
                  <wp:effectExtent l="0" t="0" r="0" b="0"/>
                  <wp:docPr id="8311312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13126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6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66803" w14:textId="77777777" w:rsidR="00086750" w:rsidRPr="009577B2" w:rsidRDefault="00086750" w:rsidP="00086750">
            <w:pPr>
              <w:pStyle w:val="Prrafodelista"/>
              <w:rPr>
                <w:rFonts w:cstheme="minorHAnsi"/>
                <w:sz w:val="18"/>
                <w:szCs w:val="18"/>
              </w:rPr>
            </w:pPr>
          </w:p>
          <w:p w14:paraId="7A31068A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Validar que se muestra el mensaje de importación exitosa</w:t>
            </w:r>
          </w:p>
          <w:p w14:paraId="45D4D8F7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25328A68" wp14:editId="1EF48F26">
                  <wp:extent cx="5400040" cy="656590"/>
                  <wp:effectExtent l="0" t="0" r="0" b="0"/>
                  <wp:docPr id="5398801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88010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F7FD9" w14:textId="77777777" w:rsidR="00AB4EC5" w:rsidRDefault="00AB4EC5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2ABD8A00" w14:textId="77777777" w:rsidR="00AB4EC5" w:rsidRDefault="00AB4EC5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48A86128" w14:textId="23122D0B" w:rsidR="00AB4EC5" w:rsidRDefault="00690EA4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 xml:space="preserve">En la </w:t>
            </w:r>
            <w:r w:rsidRPr="00BF01D6">
              <w:rPr>
                <w:rFonts w:ascii="Arial" w:hAnsi="Arial" w:cs="Arial"/>
                <w:b/>
                <w:bCs w:val="0"/>
              </w:rPr>
              <w:t xml:space="preserve">ruta </w:t>
            </w:r>
            <w:r w:rsidRPr="00BF01D6">
              <w:rPr>
                <w:rFonts w:ascii="Arial" w:hAnsi="Arial" w:cs="Arial"/>
                <w:b/>
                <w:bCs w:val="0"/>
                <w:color w:val="0000FF"/>
              </w:rPr>
              <w:t>/PROCESOS/</w:t>
            </w:r>
            <w:r w:rsidR="00A979CA">
              <w:rPr>
                <w:rFonts w:ascii="Arial" w:hAnsi="Arial" w:cs="Arial"/>
                <w:b/>
                <w:bCs w:val="0"/>
                <w:color w:val="0000FF"/>
              </w:rPr>
              <w:t>BANCA_X_INTERNET_EMPRESAS/</w:t>
            </w:r>
            <w:r w:rsidR="00AB4EC5">
              <w:rPr>
                <w:rFonts w:ascii="Arial" w:hAnsi="Arial" w:cs="Arial"/>
                <w:b/>
                <w:bCs w:val="0"/>
                <w:color w:val="0000FF"/>
              </w:rPr>
              <w:t>HOSTTOWEB</w:t>
            </w:r>
            <w:r w:rsidR="002158F6" w:rsidRPr="00BF01D6">
              <w:rPr>
                <w:rFonts w:ascii="Arial" w:hAnsi="Arial" w:cs="Arial"/>
                <w:b/>
                <w:bCs w:val="0"/>
                <w:color w:val="0000FF"/>
              </w:rPr>
              <w:t>/</w:t>
            </w:r>
            <w:r w:rsidR="00901DE2" w:rsidRPr="00BF01D6">
              <w:rPr>
                <w:rFonts w:ascii="Arial" w:hAnsi="Arial" w:cs="Arial"/>
                <w:b/>
                <w:bCs w:val="0"/>
                <w:color w:val="0000FF"/>
              </w:rPr>
              <w:t>,</w:t>
            </w:r>
            <w:r>
              <w:rPr>
                <w:rFonts w:ascii="Arial" w:hAnsi="Arial" w:cs="Arial"/>
                <w:b/>
                <w:bCs w:val="0"/>
              </w:rPr>
              <w:t xml:space="preserve"> </w:t>
            </w:r>
            <w:r w:rsidR="00901DE2">
              <w:rPr>
                <w:rFonts w:ascii="Arial" w:hAnsi="Arial" w:cs="Arial"/>
                <w:b/>
                <w:bCs w:val="0"/>
              </w:rPr>
              <w:t>d</w:t>
            </w:r>
            <w:r w:rsidR="001A724A">
              <w:rPr>
                <w:rFonts w:ascii="Arial" w:hAnsi="Arial" w:cs="Arial"/>
                <w:b/>
                <w:bCs w:val="0"/>
              </w:rPr>
              <w:t>esplegar en GOANYWHERE los siguientes XML</w:t>
            </w:r>
          </w:p>
          <w:p w14:paraId="6548B7E8" w14:textId="77777777" w:rsidR="00167814" w:rsidRDefault="00167814" w:rsidP="00167814">
            <w:pPr>
              <w:jc w:val="both"/>
              <w:rPr>
                <w:rFonts w:ascii="Arial" w:hAnsi="Arial" w:cs="Arial"/>
                <w:bCs w:val="0"/>
                <w:i/>
              </w:rPr>
            </w:pPr>
          </w:p>
          <w:p w14:paraId="6F17208D" w14:textId="4F265C57" w:rsidR="00167814" w:rsidRDefault="00167814" w:rsidP="00234F6D">
            <w:pPr>
              <w:jc w:val="both"/>
              <w:rPr>
                <w:rFonts w:ascii="Arial" w:hAnsi="Arial" w:cs="Arial"/>
                <w:bCs w:val="0"/>
                <w:i/>
              </w:rPr>
            </w:pPr>
            <w:r>
              <w:rPr>
                <w:rFonts w:ascii="Arial" w:hAnsi="Arial" w:cs="Arial"/>
                <w:bCs w:val="0"/>
                <w:i/>
              </w:rPr>
              <w:t>En caso de que no exista las carpetas, se deben crear</w:t>
            </w:r>
          </w:p>
          <w:p w14:paraId="68E23BD2" w14:textId="77777777" w:rsidR="00167814" w:rsidRPr="00167814" w:rsidRDefault="00167814" w:rsidP="00234F6D">
            <w:pPr>
              <w:jc w:val="both"/>
              <w:rPr>
                <w:rFonts w:ascii="Arial" w:hAnsi="Arial" w:cs="Arial"/>
                <w:bCs w:val="0"/>
                <w:i/>
              </w:rPr>
            </w:pPr>
          </w:p>
          <w:p w14:paraId="073DAC41" w14:textId="77777777" w:rsidR="00167814" w:rsidRDefault="00167814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53A41372" w14:textId="575F0154" w:rsidR="00167814" w:rsidRPr="00167814" w:rsidRDefault="00167814" w:rsidP="00167814">
            <w:pPr>
              <w:pStyle w:val="Prrafodelista"/>
              <w:numPr>
                <w:ilvl w:val="0"/>
                <w:numId w:val="33"/>
              </w:numPr>
              <w:spacing w:after="160" w:line="259" w:lineRule="auto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b/>
                <w:sz w:val="18"/>
                <w:szCs w:val="18"/>
              </w:rPr>
              <w:t>Crear carpeta del Proyecto</w:t>
            </w:r>
          </w:p>
          <w:p w14:paraId="588ADAAC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Ingresar al menú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Workflows</w:t>
            </w:r>
            <w:proofErr w:type="spellEnd"/>
            <w:r w:rsidRPr="00167814">
              <w:rPr>
                <w:b/>
                <w:i/>
                <w:iCs/>
                <w:sz w:val="16"/>
                <w:szCs w:val="16"/>
              </w:rPr>
              <w:t xml:space="preserve"> </w:t>
            </w:r>
            <w:r w:rsidRPr="00167814">
              <w:rPr>
                <w:b/>
                <w:i/>
                <w:iCs/>
                <w:sz w:val="16"/>
                <w:szCs w:val="16"/>
              </w:rPr>
              <w:sym w:font="Wingdings" w:char="F0E0"/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Projects</w:t>
            </w:r>
            <w:proofErr w:type="spellEnd"/>
            <w:r w:rsidRPr="00167814">
              <w:rPr>
                <w:sz w:val="16"/>
                <w:szCs w:val="16"/>
              </w:rPr>
              <w:t xml:space="preserve"> del </w:t>
            </w:r>
            <w:proofErr w:type="spellStart"/>
            <w:r w:rsidRPr="00167814">
              <w:rPr>
                <w:sz w:val="16"/>
                <w:szCs w:val="16"/>
              </w:rPr>
              <w:t>GoAnyWhere</w:t>
            </w:r>
            <w:proofErr w:type="spellEnd"/>
          </w:p>
          <w:p w14:paraId="61F3E5A7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  <w:r w:rsidRPr="00167814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7E138D0E" wp14:editId="4F175D74">
                  <wp:extent cx="5400040" cy="2006600"/>
                  <wp:effectExtent l="0" t="0" r="0" b="0"/>
                  <wp:docPr id="9216052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60528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E2A75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</w:p>
          <w:p w14:paraId="6E6FAED5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Seleccionar la carpeta </w:t>
            </w:r>
            <w:r w:rsidRPr="00167814">
              <w:rPr>
                <w:b/>
                <w:i/>
                <w:iCs/>
                <w:sz w:val="16"/>
                <w:szCs w:val="16"/>
              </w:rPr>
              <w:t>PROCESOS</w:t>
            </w:r>
            <w:r w:rsidRPr="00167814">
              <w:rPr>
                <w:sz w:val="16"/>
                <w:szCs w:val="16"/>
              </w:rPr>
              <w:t xml:space="preserve"> y dar clic en la opción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Folder </w:t>
            </w:r>
            <w:r w:rsidRPr="00167814">
              <w:rPr>
                <w:b/>
                <w:i/>
                <w:iCs/>
                <w:sz w:val="16"/>
                <w:szCs w:val="16"/>
              </w:rPr>
              <w:sym w:font="Wingdings" w:char="F0E0"/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Add</w:t>
            </w:r>
            <w:proofErr w:type="spellEnd"/>
          </w:p>
          <w:p w14:paraId="4D930389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  <w:r w:rsidRPr="00167814">
              <w:rPr>
                <w:noProof/>
                <w:sz w:val="16"/>
                <w:szCs w:val="16"/>
              </w:rPr>
              <w:drawing>
                <wp:inline distT="0" distB="0" distL="0" distR="0" wp14:anchorId="4E68FF49" wp14:editId="2D166CB0">
                  <wp:extent cx="5400040" cy="1388110"/>
                  <wp:effectExtent l="0" t="0" r="0" b="2540"/>
                  <wp:docPr id="17262239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22393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B76D0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</w:p>
          <w:p w14:paraId="1909CD73" w14:textId="77777777" w:rsid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Ingresar los campos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Folder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Name</w:t>
            </w:r>
            <w:proofErr w:type="spellEnd"/>
            <w:r w:rsidRPr="00167814">
              <w:rPr>
                <w:b/>
                <w:i/>
                <w:iCs/>
                <w:sz w:val="16"/>
                <w:szCs w:val="16"/>
              </w:rPr>
              <w:t xml:space="preserve"> y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Description</w:t>
            </w:r>
            <w:proofErr w:type="spellEnd"/>
            <w:r w:rsidRPr="00167814">
              <w:rPr>
                <w:sz w:val="16"/>
                <w:szCs w:val="16"/>
              </w:rPr>
              <w:t xml:space="preserve"> con los siguientes valores.</w:t>
            </w:r>
          </w:p>
          <w:p w14:paraId="2816B4AB" w14:textId="4EE2382B" w:rsidR="00A979CA" w:rsidRPr="00167814" w:rsidRDefault="00A979CA" w:rsidP="00A979CA">
            <w:pPr>
              <w:ind w:left="792"/>
              <w:rPr>
                <w:b/>
                <w:bCs w:val="0"/>
                <w:i/>
                <w:iCs/>
                <w:sz w:val="16"/>
                <w:szCs w:val="16"/>
              </w:rPr>
            </w:pPr>
            <w:r w:rsidRPr="00167814">
              <w:rPr>
                <w:b/>
                <w:color w:val="FF0000"/>
                <w:sz w:val="16"/>
                <w:szCs w:val="16"/>
              </w:rPr>
              <w:t xml:space="preserve">Folder </w:t>
            </w:r>
            <w:proofErr w:type="spellStart"/>
            <w:r w:rsidRPr="00167814">
              <w:rPr>
                <w:b/>
                <w:color w:val="FF0000"/>
                <w:sz w:val="16"/>
                <w:szCs w:val="16"/>
              </w:rPr>
              <w:t>Name</w:t>
            </w:r>
            <w:proofErr w:type="spellEnd"/>
            <w:r w:rsidRPr="00167814">
              <w:rPr>
                <w:sz w:val="16"/>
                <w:szCs w:val="16"/>
              </w:rPr>
              <w:t xml:space="preserve">: </w:t>
            </w:r>
            <w:r w:rsidRPr="00A979CA">
              <w:rPr>
                <w:b/>
                <w:i/>
                <w:iCs/>
                <w:sz w:val="16"/>
                <w:szCs w:val="16"/>
              </w:rPr>
              <w:t>BANCA_X_INTERNET_EMPRESAS</w:t>
            </w:r>
          </w:p>
          <w:p w14:paraId="3A4298F4" w14:textId="4AB5B6EF" w:rsidR="00A979CA" w:rsidRDefault="00A979CA" w:rsidP="00A979CA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  <w:proofErr w:type="spellStart"/>
            <w:r w:rsidRPr="00167814">
              <w:rPr>
                <w:b/>
                <w:color w:val="FF0000"/>
                <w:sz w:val="16"/>
                <w:szCs w:val="16"/>
              </w:rPr>
              <w:t>Description</w:t>
            </w:r>
            <w:proofErr w:type="spellEnd"/>
            <w:r w:rsidRPr="00167814">
              <w:rPr>
                <w:sz w:val="16"/>
                <w:szCs w:val="16"/>
              </w:rPr>
              <w:t xml:space="preserve">: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Proceso de carga de archivos </w:t>
            </w:r>
            <w:r>
              <w:rPr>
                <w:b/>
                <w:i/>
                <w:iCs/>
                <w:sz w:val="16"/>
                <w:szCs w:val="16"/>
              </w:rPr>
              <w:t xml:space="preserve">Host </w:t>
            </w:r>
            <w:proofErr w:type="spellStart"/>
            <w:r>
              <w:rPr>
                <w:b/>
                <w:i/>
                <w:iCs/>
                <w:sz w:val="16"/>
                <w:szCs w:val="16"/>
              </w:rPr>
              <w:t>To</w:t>
            </w:r>
            <w:proofErr w:type="spellEnd"/>
            <w:r>
              <w:rPr>
                <w:b/>
                <w:i/>
                <w:iCs/>
                <w:sz w:val="16"/>
                <w:szCs w:val="16"/>
              </w:rPr>
              <w:t xml:space="preserve"> WEB</w:t>
            </w:r>
          </w:p>
          <w:p w14:paraId="475E4783" w14:textId="77777777" w:rsidR="00A979CA" w:rsidRDefault="00A979CA" w:rsidP="00A979CA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</w:p>
          <w:p w14:paraId="63522A81" w14:textId="63D12DB6" w:rsidR="00A979CA" w:rsidRDefault="00A979CA" w:rsidP="00A979CA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AD39C3F" wp14:editId="7B2ADFDE">
                  <wp:extent cx="5400000" cy="2591753"/>
                  <wp:effectExtent l="0" t="0" r="0" b="0"/>
                  <wp:docPr id="2546683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66836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59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C3899" w14:textId="77777777" w:rsidR="00A979CA" w:rsidRPr="00167814" w:rsidRDefault="00A979CA" w:rsidP="00A979CA">
            <w:pPr>
              <w:pStyle w:val="Prrafodelista"/>
              <w:ind w:left="792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Luego dar clic en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Save</w:t>
            </w:r>
            <w:proofErr w:type="spellEnd"/>
          </w:p>
          <w:p w14:paraId="163ABE1E" w14:textId="77777777" w:rsidR="00A979CA" w:rsidRDefault="00A979CA" w:rsidP="00A979CA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</w:p>
          <w:p w14:paraId="334D19D0" w14:textId="77777777" w:rsidR="00A979CA" w:rsidRDefault="00A979CA" w:rsidP="00A979CA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</w:p>
          <w:p w14:paraId="3CB9C78B" w14:textId="71254AE8" w:rsidR="00AF3F67" w:rsidRDefault="00AF3F67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>Validar que se muestra el mensaje de creación de carpeta exitosa</w:t>
            </w:r>
          </w:p>
          <w:p w14:paraId="5A001567" w14:textId="77777777" w:rsidR="00AF3F67" w:rsidRDefault="00AF3F67" w:rsidP="00AF3F67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</w:p>
          <w:p w14:paraId="137E1CAC" w14:textId="2A679C6E" w:rsidR="00AF3F67" w:rsidRDefault="00AF3F67" w:rsidP="00AF3F67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3E8E4BA" wp14:editId="139B42C2">
                  <wp:extent cx="5400000" cy="831678"/>
                  <wp:effectExtent l="0" t="0" r="0" b="6985"/>
                  <wp:docPr id="233582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5824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831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9A304" w14:textId="77777777" w:rsidR="00AF3F67" w:rsidRDefault="00AF3F67" w:rsidP="00AF3F67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</w:p>
          <w:p w14:paraId="7EFEF004" w14:textId="77777777" w:rsidR="004F2AB1" w:rsidRDefault="004F2AB1" w:rsidP="00AF3F67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</w:p>
          <w:p w14:paraId="1EB5A442" w14:textId="7C510449" w:rsidR="004F2AB1" w:rsidRPr="004F2AB1" w:rsidRDefault="004F2AB1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lastRenderedPageBreak/>
              <w:t xml:space="preserve">Seleccionar la carpeta </w:t>
            </w:r>
            <w:r w:rsidRPr="00A979CA">
              <w:rPr>
                <w:b/>
                <w:i/>
                <w:iCs/>
                <w:sz w:val="16"/>
                <w:szCs w:val="16"/>
              </w:rPr>
              <w:t>BANCA_X_INTERNET_EMPRESAS</w:t>
            </w:r>
            <w:r w:rsidRPr="00167814">
              <w:rPr>
                <w:sz w:val="16"/>
                <w:szCs w:val="16"/>
              </w:rPr>
              <w:t xml:space="preserve"> y dar clic en la opción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Folder </w:t>
            </w:r>
            <w:r w:rsidRPr="00167814">
              <w:rPr>
                <w:b/>
                <w:i/>
                <w:iCs/>
                <w:sz w:val="16"/>
                <w:szCs w:val="16"/>
              </w:rPr>
              <w:sym w:font="Wingdings" w:char="F0E0"/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Add</w:t>
            </w:r>
            <w:proofErr w:type="spellEnd"/>
          </w:p>
          <w:p w14:paraId="65D1B88F" w14:textId="77777777" w:rsidR="004F2AB1" w:rsidRDefault="004F2AB1" w:rsidP="004F2AB1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</w:p>
          <w:p w14:paraId="30BE282B" w14:textId="6F7981EE" w:rsidR="004F2AB1" w:rsidRDefault="004F2AB1" w:rsidP="004F2AB1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37A71DC" wp14:editId="630A43B4">
                  <wp:extent cx="5400000" cy="1418182"/>
                  <wp:effectExtent l="0" t="0" r="0" b="0"/>
                  <wp:docPr id="16237054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70541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41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11CF5" w14:textId="77777777" w:rsidR="004F2AB1" w:rsidRDefault="004F2AB1" w:rsidP="004F2AB1">
            <w:pPr>
              <w:pStyle w:val="Prrafodelista"/>
              <w:spacing w:after="160" w:line="259" w:lineRule="auto"/>
              <w:ind w:left="792"/>
              <w:rPr>
                <w:sz w:val="16"/>
                <w:szCs w:val="16"/>
              </w:rPr>
            </w:pPr>
          </w:p>
          <w:p w14:paraId="1AB89EB9" w14:textId="1F0F0814" w:rsidR="00A979CA" w:rsidRPr="00167814" w:rsidRDefault="00A979CA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Ingresar los campos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Folder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Name</w:t>
            </w:r>
            <w:proofErr w:type="spellEnd"/>
            <w:r w:rsidRPr="00167814">
              <w:rPr>
                <w:b/>
                <w:i/>
                <w:iCs/>
                <w:sz w:val="16"/>
                <w:szCs w:val="16"/>
              </w:rPr>
              <w:t xml:space="preserve"> y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Description</w:t>
            </w:r>
            <w:proofErr w:type="spellEnd"/>
            <w:r w:rsidRPr="00167814">
              <w:rPr>
                <w:sz w:val="16"/>
                <w:szCs w:val="16"/>
              </w:rPr>
              <w:t xml:space="preserve"> con los siguientes valores</w:t>
            </w:r>
          </w:p>
          <w:p w14:paraId="281B7DFC" w14:textId="77777777" w:rsidR="00167814" w:rsidRPr="00167814" w:rsidRDefault="00167814" w:rsidP="00167814">
            <w:pPr>
              <w:ind w:left="792"/>
              <w:rPr>
                <w:b/>
                <w:bCs w:val="0"/>
                <w:i/>
                <w:iCs/>
                <w:sz w:val="16"/>
                <w:szCs w:val="16"/>
              </w:rPr>
            </w:pPr>
            <w:r w:rsidRPr="00167814">
              <w:rPr>
                <w:b/>
                <w:color w:val="FF0000"/>
                <w:sz w:val="16"/>
                <w:szCs w:val="16"/>
              </w:rPr>
              <w:t xml:space="preserve">Folder </w:t>
            </w:r>
            <w:proofErr w:type="spellStart"/>
            <w:r w:rsidRPr="00167814">
              <w:rPr>
                <w:b/>
                <w:color w:val="FF0000"/>
                <w:sz w:val="16"/>
                <w:szCs w:val="16"/>
              </w:rPr>
              <w:t>Name</w:t>
            </w:r>
            <w:proofErr w:type="spellEnd"/>
            <w:r w:rsidRPr="00167814">
              <w:rPr>
                <w:sz w:val="16"/>
                <w:szCs w:val="16"/>
              </w:rPr>
              <w:t xml:space="preserve">: </w:t>
            </w:r>
            <w:r w:rsidRPr="00167814">
              <w:rPr>
                <w:b/>
                <w:i/>
                <w:iCs/>
                <w:sz w:val="16"/>
                <w:szCs w:val="16"/>
              </w:rPr>
              <w:t>HOSTTOWEB</w:t>
            </w:r>
          </w:p>
          <w:p w14:paraId="41BCF1C8" w14:textId="77777777" w:rsidR="00167814" w:rsidRPr="00167814" w:rsidRDefault="00167814" w:rsidP="00167814">
            <w:pPr>
              <w:ind w:left="792"/>
              <w:rPr>
                <w:sz w:val="16"/>
                <w:szCs w:val="16"/>
              </w:rPr>
            </w:pPr>
            <w:proofErr w:type="spellStart"/>
            <w:r w:rsidRPr="00167814">
              <w:rPr>
                <w:b/>
                <w:color w:val="FF0000"/>
                <w:sz w:val="16"/>
                <w:szCs w:val="16"/>
              </w:rPr>
              <w:t>Description</w:t>
            </w:r>
            <w:proofErr w:type="spellEnd"/>
            <w:r w:rsidRPr="00167814">
              <w:rPr>
                <w:sz w:val="16"/>
                <w:szCs w:val="16"/>
              </w:rPr>
              <w:t xml:space="preserve">: </w:t>
            </w:r>
            <w:r w:rsidRPr="00167814">
              <w:rPr>
                <w:b/>
                <w:i/>
                <w:iCs/>
                <w:sz w:val="16"/>
                <w:szCs w:val="16"/>
              </w:rPr>
              <w:t>Proceso de carga de archivos de pagos Haberes, CTS y Proveedores</w:t>
            </w:r>
          </w:p>
          <w:p w14:paraId="08945934" w14:textId="5501DA68" w:rsidR="00167814" w:rsidRPr="00167814" w:rsidRDefault="004F2AB1" w:rsidP="00167814">
            <w:pPr>
              <w:pStyle w:val="Prrafodelista"/>
              <w:ind w:left="792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3249CE6" wp14:editId="0632A146">
                  <wp:extent cx="5400000" cy="1845548"/>
                  <wp:effectExtent l="0" t="0" r="0" b="2540"/>
                  <wp:docPr id="17056681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66814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84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EE7AC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</w:p>
          <w:p w14:paraId="287A8BC6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Luego dar clic en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Save</w:t>
            </w:r>
            <w:proofErr w:type="spellEnd"/>
          </w:p>
          <w:p w14:paraId="0051000D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</w:p>
          <w:p w14:paraId="3E7BB363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>Validar que se muestra el mensaje de creación de carpeta exitosa</w:t>
            </w:r>
          </w:p>
          <w:p w14:paraId="2A9DAD71" w14:textId="77777777" w:rsidR="00167814" w:rsidRDefault="00167814" w:rsidP="00167814">
            <w:pPr>
              <w:pStyle w:val="Prrafodelista"/>
              <w:ind w:left="792"/>
            </w:pPr>
            <w:r>
              <w:rPr>
                <w:noProof/>
              </w:rPr>
              <w:drawing>
                <wp:inline distT="0" distB="0" distL="0" distR="0" wp14:anchorId="12326C93" wp14:editId="337C087D">
                  <wp:extent cx="5400040" cy="1438275"/>
                  <wp:effectExtent l="0" t="0" r="0" b="9525"/>
                  <wp:docPr id="5760464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173D8" w14:textId="77777777" w:rsidR="00167814" w:rsidRDefault="00167814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5F6E6950" w14:textId="77777777" w:rsidR="00BF01D6" w:rsidRDefault="00BF01D6" w:rsidP="00BF01D6">
            <w:pPr>
              <w:pStyle w:val="Prrafodelista"/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</w:p>
          <w:p w14:paraId="2746782A" w14:textId="18698C10" w:rsidR="00A052C8" w:rsidRPr="00142E23" w:rsidRDefault="00A052C8" w:rsidP="00A052C8">
            <w:pPr>
              <w:jc w:val="both"/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</w:pP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 xml:space="preserve">Paso </w:t>
            </w:r>
            <w:proofErr w:type="gramStart"/>
            <w:r w:rsidR="00167814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3</w:t>
            </w: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:Proyectos</w:t>
            </w:r>
            <w:proofErr w:type="gramEnd"/>
          </w:p>
          <w:p w14:paraId="218EF123" w14:textId="2B3FB6FB" w:rsidR="00834015" w:rsidRPr="00142E23" w:rsidRDefault="00AB4EC5" w:rsidP="0083401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H2W_BXIE_POST_HAB</w:t>
            </w:r>
          </w:p>
          <w:p w14:paraId="03C59D64" w14:textId="57A057DB" w:rsidR="00834015" w:rsidRPr="00167814" w:rsidRDefault="00AB4EC5" w:rsidP="0083401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H2W_BXIE_POST_</w:t>
            </w:r>
            <w:r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PRV</w:t>
            </w:r>
          </w:p>
          <w:p w14:paraId="2918FA9D" w14:textId="77777777" w:rsidR="00167814" w:rsidRDefault="00167814" w:rsidP="00167814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</w:p>
          <w:p w14:paraId="2CEC24A2" w14:textId="5D84D751" w:rsidR="00167814" w:rsidRPr="00167814" w:rsidRDefault="00167814" w:rsidP="00167814">
            <w:pPr>
              <w:pStyle w:val="Prrafodelista"/>
              <w:numPr>
                <w:ilvl w:val="0"/>
                <w:numId w:val="33"/>
              </w:numPr>
              <w:spacing w:after="160" w:line="259" w:lineRule="auto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b/>
                <w:sz w:val="18"/>
                <w:szCs w:val="18"/>
              </w:rPr>
              <w:t>Importar proyectos</w:t>
            </w:r>
          </w:p>
          <w:p w14:paraId="7A461CDC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Luego de crear la carpeta HOSTTOWEB, deberá seleccionarla para importar los proyectos. Para ello se debe dar clic en la opción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Import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Proyects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r w:rsidRPr="00167814">
              <w:rPr>
                <w:b/>
                <w:i/>
                <w:iCs/>
                <w:sz w:val="18"/>
                <w:szCs w:val="22"/>
              </w:rPr>
              <w:sym w:font="Wingdings" w:char="F0E0"/>
            </w:r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Import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from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ZIP</w:t>
            </w:r>
          </w:p>
          <w:p w14:paraId="6ECE2519" w14:textId="1E642B00" w:rsidR="00167814" w:rsidRDefault="004F2AB1" w:rsidP="00167814">
            <w:pPr>
              <w:pStyle w:val="Prrafodelista"/>
              <w:ind w:left="792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3D25900" wp14:editId="1AB13F7F">
                  <wp:extent cx="5400000" cy="1408060"/>
                  <wp:effectExtent l="0" t="0" r="0" b="1905"/>
                  <wp:docPr id="3776284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62842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40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5F7B6" w14:textId="77777777" w:rsidR="00AF3F67" w:rsidRDefault="00AF3F67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764435E7" w14:textId="560FEB8E" w:rsidR="00AF3F67" w:rsidRPr="00167814" w:rsidRDefault="00AF3F67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75720F9D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33CDEAA7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En la pantalla de importación, elegir la opción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Work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Station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(PC)</w:t>
            </w:r>
            <w:r w:rsidRPr="00167814">
              <w:rPr>
                <w:sz w:val="18"/>
                <w:szCs w:val="22"/>
              </w:rPr>
              <w:t xml:space="preserve"> y dar clic en el botón </w:t>
            </w:r>
            <w:r w:rsidRPr="00167814">
              <w:rPr>
                <w:b/>
                <w:sz w:val="18"/>
                <w:szCs w:val="22"/>
              </w:rPr>
              <w:t>Elegir archivo</w:t>
            </w:r>
          </w:p>
          <w:p w14:paraId="7DAFE2CE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  <w:r w:rsidRPr="00167814">
              <w:rPr>
                <w:noProof/>
                <w:sz w:val="18"/>
                <w:szCs w:val="22"/>
              </w:rPr>
              <w:drawing>
                <wp:inline distT="0" distB="0" distL="0" distR="0" wp14:anchorId="3AD09017" wp14:editId="6E349EE4">
                  <wp:extent cx="5400040" cy="1812925"/>
                  <wp:effectExtent l="0" t="0" r="0" b="0"/>
                  <wp:docPr id="16034007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40073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1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CE661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213F06A9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Seleccionar el .ZIP desde su directorio local y dar clic al </w:t>
            </w:r>
            <w:r w:rsidRPr="00167814">
              <w:rPr>
                <w:b/>
                <w:i/>
                <w:iCs/>
                <w:sz w:val="18"/>
                <w:szCs w:val="22"/>
              </w:rPr>
              <w:t>Abrir</w:t>
            </w:r>
          </w:p>
          <w:p w14:paraId="09EF38B2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  <w:r w:rsidRPr="00167814">
              <w:rPr>
                <w:noProof/>
                <w:sz w:val="18"/>
                <w:szCs w:val="22"/>
              </w:rPr>
              <w:drawing>
                <wp:inline distT="0" distB="0" distL="0" distR="0" wp14:anchorId="73C0772D" wp14:editId="39A8FE59">
                  <wp:extent cx="5400040" cy="2242185"/>
                  <wp:effectExtent l="0" t="0" r="0" b="5715"/>
                  <wp:docPr id="13783556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35567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EBA17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0215CB64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Seguidamente dar clic en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Import</w:t>
            </w:r>
            <w:proofErr w:type="spellEnd"/>
          </w:p>
          <w:p w14:paraId="1928764D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  <w:r w:rsidRPr="00167814">
              <w:rPr>
                <w:noProof/>
                <w:sz w:val="18"/>
                <w:szCs w:val="22"/>
              </w:rPr>
              <w:drawing>
                <wp:inline distT="0" distB="0" distL="0" distR="0" wp14:anchorId="23325FB2" wp14:editId="5E8DEE74">
                  <wp:extent cx="5400040" cy="1809115"/>
                  <wp:effectExtent l="0" t="0" r="0" b="635"/>
                  <wp:docPr id="4697684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76848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0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F1994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359516B0" w14:textId="77777777" w:rsidR="00167814" w:rsidRPr="004F2AB1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Comprobar que se han importado correctamente los proyectos </w:t>
            </w:r>
            <w:r w:rsidRPr="00167814">
              <w:rPr>
                <w:b/>
                <w:i/>
                <w:iCs/>
                <w:sz w:val="18"/>
                <w:szCs w:val="22"/>
              </w:rPr>
              <w:t>H2W_BXIE_POST_HAB</w:t>
            </w:r>
            <w:r w:rsidRPr="00167814">
              <w:rPr>
                <w:sz w:val="18"/>
                <w:szCs w:val="22"/>
              </w:rPr>
              <w:t xml:space="preserve"> y </w:t>
            </w:r>
            <w:r w:rsidRPr="00167814">
              <w:rPr>
                <w:b/>
                <w:i/>
                <w:iCs/>
                <w:sz w:val="18"/>
                <w:szCs w:val="22"/>
              </w:rPr>
              <w:t>H2W_BXIE_POST_PRV</w:t>
            </w:r>
          </w:p>
          <w:p w14:paraId="2AA9A058" w14:textId="23D2EB89" w:rsidR="004F2AB1" w:rsidRDefault="004F2AB1" w:rsidP="004F2AB1">
            <w:pPr>
              <w:pStyle w:val="Prrafodelista"/>
              <w:spacing w:after="160" w:line="259" w:lineRule="auto"/>
              <w:ind w:left="792"/>
              <w:rPr>
                <w:b/>
                <w:i/>
                <w:iCs/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DA2BBBC" wp14:editId="17091AC1">
                  <wp:extent cx="5400000" cy="1250609"/>
                  <wp:effectExtent l="0" t="0" r="0" b="6985"/>
                  <wp:docPr id="434009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0097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250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9E11D" w14:textId="77777777" w:rsidR="004F2AB1" w:rsidRPr="004F2AB1" w:rsidRDefault="004F2AB1" w:rsidP="004F2AB1">
            <w:pPr>
              <w:pStyle w:val="Prrafodelista"/>
              <w:spacing w:after="160" w:line="259" w:lineRule="auto"/>
              <w:ind w:left="792"/>
              <w:rPr>
                <w:sz w:val="18"/>
                <w:szCs w:val="22"/>
              </w:rPr>
            </w:pPr>
          </w:p>
          <w:p w14:paraId="7CB8F333" w14:textId="52C035AC" w:rsidR="004F2AB1" w:rsidRDefault="004F2AB1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Crear carpetas Local </w:t>
            </w:r>
            <w:r w:rsidRPr="004F2AB1">
              <w:rPr>
                <w:b/>
                <w:bCs w:val="0"/>
                <w:sz w:val="18"/>
                <w:szCs w:val="22"/>
              </w:rPr>
              <w:t>/BXIE/HABERES_H2W</w:t>
            </w:r>
            <w:r>
              <w:rPr>
                <w:sz w:val="18"/>
                <w:szCs w:val="22"/>
              </w:rPr>
              <w:t xml:space="preserve"> y </w:t>
            </w:r>
            <w:r w:rsidRPr="004F2AB1">
              <w:rPr>
                <w:b/>
                <w:bCs w:val="0"/>
                <w:sz w:val="18"/>
                <w:szCs w:val="22"/>
              </w:rPr>
              <w:t>/BXIE/PROVEEDOR_H2W</w:t>
            </w:r>
          </w:p>
          <w:p w14:paraId="20F4476B" w14:textId="16A65722" w:rsidR="004F2AB1" w:rsidRDefault="004F2AB1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Dar clic al proyecto </w:t>
            </w:r>
            <w:r w:rsidRPr="00167814">
              <w:rPr>
                <w:b/>
                <w:i/>
                <w:iCs/>
                <w:sz w:val="18"/>
                <w:szCs w:val="22"/>
              </w:rPr>
              <w:t>H2W_BXIE_POST_HAB</w:t>
            </w:r>
          </w:p>
          <w:p w14:paraId="7C398355" w14:textId="3DC5A952" w:rsidR="004F2AB1" w:rsidRDefault="004F2AB1" w:rsidP="004F2AB1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2FD95BD" wp14:editId="5D556DD1">
                  <wp:extent cx="5040000" cy="928435"/>
                  <wp:effectExtent l="0" t="0" r="8255" b="5080"/>
                  <wp:docPr id="21243921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39210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92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CA098" w14:textId="6DC8C218" w:rsidR="004F2AB1" w:rsidRDefault="004F2AB1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En el </w:t>
            </w:r>
            <w:r w:rsidR="00684014">
              <w:rPr>
                <w:sz w:val="18"/>
                <w:szCs w:val="22"/>
              </w:rPr>
              <w:t xml:space="preserve">árbol Project </w:t>
            </w:r>
            <w:proofErr w:type="spellStart"/>
            <w:r w:rsidR="00684014">
              <w:rPr>
                <w:sz w:val="18"/>
                <w:szCs w:val="22"/>
              </w:rPr>
              <w:t>outline</w:t>
            </w:r>
            <w:proofErr w:type="spellEnd"/>
            <w:r w:rsidR="00684014">
              <w:rPr>
                <w:sz w:val="18"/>
                <w:szCs w:val="22"/>
              </w:rPr>
              <w:t xml:space="preserve">, desplazarse al final y seleccionar el componente </w:t>
            </w:r>
            <w:r w:rsidR="00684014" w:rsidRPr="00684014">
              <w:rPr>
                <w:b/>
                <w:bCs w:val="0"/>
                <w:i/>
                <w:iCs/>
                <w:sz w:val="18"/>
                <w:szCs w:val="22"/>
              </w:rPr>
              <w:t>Borrar Archivos Haberes</w:t>
            </w:r>
          </w:p>
          <w:p w14:paraId="50828AC3" w14:textId="7644E271" w:rsidR="004F2AB1" w:rsidRDefault="004F2AB1" w:rsidP="004F2AB1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BB00B47" wp14:editId="10F76518">
                  <wp:extent cx="4680000" cy="5129647"/>
                  <wp:effectExtent l="0" t="0" r="6350" b="0"/>
                  <wp:docPr id="922882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8827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5129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FBC78" w14:textId="77777777" w:rsidR="004F2AB1" w:rsidRDefault="004F2AB1" w:rsidP="004F2AB1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3718E11F" w14:textId="6DC75CD8" w:rsidR="004F2AB1" w:rsidRDefault="00684014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En detalle ir al campo </w:t>
            </w:r>
            <w:proofErr w:type="spellStart"/>
            <w:r>
              <w:rPr>
                <w:sz w:val="18"/>
                <w:szCs w:val="22"/>
              </w:rPr>
              <w:t>Directory</w:t>
            </w:r>
            <w:proofErr w:type="spellEnd"/>
            <w:r>
              <w:rPr>
                <w:sz w:val="18"/>
                <w:szCs w:val="22"/>
              </w:rPr>
              <w:t xml:space="preserve"> y dar clic en el botón </w:t>
            </w:r>
            <w:r>
              <w:rPr>
                <w:noProof/>
              </w:rPr>
              <w:drawing>
                <wp:inline distT="0" distB="0" distL="0" distR="0" wp14:anchorId="1441B159" wp14:editId="373D65F2">
                  <wp:extent cx="333375" cy="285750"/>
                  <wp:effectExtent l="0" t="0" r="9525" b="0"/>
                  <wp:docPr id="13427354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73549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A1DBE" w14:textId="0CC940B1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C36FE3" wp14:editId="5E579B86">
                  <wp:extent cx="5040000" cy="2892896"/>
                  <wp:effectExtent l="0" t="0" r="8255" b="3175"/>
                  <wp:docPr id="15550288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02887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9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400C7" w14:textId="77777777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3530CDA0" w14:textId="33EBB7AD" w:rsidR="00684014" w:rsidRDefault="00684014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En la ventana emergente, en la barra superior escribir la ruta </w:t>
            </w:r>
            <w:r w:rsidRPr="00684014">
              <w:rPr>
                <w:b/>
                <w:bCs w:val="0"/>
                <w:i/>
                <w:iCs/>
                <w:sz w:val="18"/>
                <w:szCs w:val="22"/>
              </w:rPr>
              <w:t>/BXIE/</w:t>
            </w:r>
            <w:r>
              <w:rPr>
                <w:sz w:val="18"/>
                <w:szCs w:val="22"/>
              </w:rPr>
              <w:t xml:space="preserve"> y dar </w:t>
            </w:r>
            <w:proofErr w:type="spellStart"/>
            <w:r>
              <w:rPr>
                <w:sz w:val="18"/>
                <w:szCs w:val="22"/>
              </w:rPr>
              <w:t>enter</w:t>
            </w:r>
            <w:proofErr w:type="spellEnd"/>
          </w:p>
          <w:p w14:paraId="60CD5014" w14:textId="6C9D9B04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550C8A8" wp14:editId="38D6C900">
                  <wp:extent cx="5400000" cy="2550238"/>
                  <wp:effectExtent l="0" t="0" r="0" b="2540"/>
                  <wp:docPr id="20007848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78488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55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6AC0A" w14:textId="77777777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4B975A46" w14:textId="2CF3B5E8" w:rsidR="00684014" w:rsidRDefault="00684014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Luego de acceder a la ruta /BXIE</w:t>
            </w:r>
            <w:r w:rsidR="0085079E">
              <w:rPr>
                <w:sz w:val="18"/>
                <w:szCs w:val="22"/>
              </w:rPr>
              <w:t xml:space="preserve">, dar clic en agregar carpeta </w:t>
            </w:r>
            <w:r w:rsidR="0085079E">
              <w:rPr>
                <w:noProof/>
              </w:rPr>
              <w:drawing>
                <wp:inline distT="0" distB="0" distL="0" distR="0" wp14:anchorId="1C966185" wp14:editId="5027F5CB">
                  <wp:extent cx="352425" cy="352425"/>
                  <wp:effectExtent l="0" t="0" r="9525" b="9525"/>
                  <wp:docPr id="6085843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58436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C58A3" w14:textId="77777777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63290E7A" w14:textId="4B7E46AA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83C4B9F" wp14:editId="2974EE01">
                  <wp:extent cx="6104890" cy="2152650"/>
                  <wp:effectExtent l="0" t="0" r="0" b="0"/>
                  <wp:docPr id="20338521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4890" cy="2152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22FDCA9" w14:textId="77777777" w:rsidR="0085079E" w:rsidRDefault="0085079E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6162FDA6" w14:textId="77777777" w:rsidR="00684014" w:rsidRDefault="00684014" w:rsidP="00684014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0A424BF8" w14:textId="5EB18FE3" w:rsidR="00684014" w:rsidRDefault="0085079E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En la pestaña New Folder, indicar el campo New Folder </w:t>
            </w:r>
            <w:proofErr w:type="spellStart"/>
            <w:r>
              <w:rPr>
                <w:sz w:val="18"/>
                <w:szCs w:val="22"/>
              </w:rPr>
              <w:t>Name</w:t>
            </w:r>
            <w:proofErr w:type="spellEnd"/>
            <w:r>
              <w:rPr>
                <w:sz w:val="18"/>
                <w:szCs w:val="22"/>
              </w:rPr>
              <w:t xml:space="preserve"> </w:t>
            </w:r>
            <w:r w:rsidRPr="0085079E">
              <w:rPr>
                <w:b/>
                <w:bCs w:val="0"/>
                <w:sz w:val="18"/>
                <w:szCs w:val="22"/>
              </w:rPr>
              <w:t>HABERES_HOSTTOWEB</w:t>
            </w:r>
            <w:r>
              <w:rPr>
                <w:sz w:val="18"/>
                <w:szCs w:val="22"/>
              </w:rPr>
              <w:t xml:space="preserve"> y dar clic en </w:t>
            </w:r>
            <w:proofErr w:type="spellStart"/>
            <w:r w:rsidRPr="0085079E">
              <w:rPr>
                <w:b/>
                <w:bCs w:val="0"/>
                <w:i/>
                <w:iCs/>
                <w:sz w:val="18"/>
                <w:szCs w:val="22"/>
              </w:rPr>
              <w:t>Create</w:t>
            </w:r>
            <w:proofErr w:type="spellEnd"/>
          </w:p>
          <w:p w14:paraId="1EB30F13" w14:textId="58E25778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E4274A0" wp14:editId="52FC7B3D">
                  <wp:extent cx="5400000" cy="2870665"/>
                  <wp:effectExtent l="0" t="0" r="0" b="6350"/>
                  <wp:docPr id="3582446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24463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87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E9233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472CC44C" w14:textId="05AA6A4A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5BC5725" wp14:editId="709DC02B">
                  <wp:extent cx="5400000" cy="1485437"/>
                  <wp:effectExtent l="0" t="0" r="0" b="635"/>
                  <wp:docPr id="2164508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45081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48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0EC7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5D433728" w14:textId="4BA42E8F" w:rsidR="0085079E" w:rsidRDefault="0085079E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Luego deberá crear otra nueva carpeta </w:t>
            </w:r>
            <w:r w:rsidRPr="0085079E">
              <w:rPr>
                <w:sz w:val="18"/>
                <w:szCs w:val="22"/>
              </w:rPr>
              <w:t>PROVEEDOR_HOSTTOWEB</w:t>
            </w:r>
            <w:r>
              <w:rPr>
                <w:sz w:val="18"/>
                <w:szCs w:val="22"/>
              </w:rPr>
              <w:t>, siguiendo los pasos previos 3.6.5 y 3.6.6</w:t>
            </w:r>
          </w:p>
          <w:p w14:paraId="323496AC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12C80C20" w14:textId="05A13A11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53D4DD5" wp14:editId="58A43D16">
                  <wp:extent cx="5400000" cy="2991428"/>
                  <wp:effectExtent l="0" t="0" r="0" b="0"/>
                  <wp:docPr id="2702865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286553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99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E5E3B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6D0432D4" w14:textId="2FA23155" w:rsidR="0085079E" w:rsidRDefault="0085079E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lastRenderedPageBreak/>
              <w:t>Al finalizar deberá visualizar las 2 nuevas carpetas creadas</w:t>
            </w:r>
          </w:p>
          <w:p w14:paraId="72FB2787" w14:textId="7FABB9FF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A0B7042" wp14:editId="57BF32C5">
                  <wp:extent cx="5040000" cy="2298947"/>
                  <wp:effectExtent l="0" t="0" r="8255" b="6350"/>
                  <wp:docPr id="21059584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95840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298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F6364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70719BB7" w14:textId="1CFF737E" w:rsidR="0085079E" w:rsidRDefault="0085079E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>Finalmente, dar clic en cerrar en la parte superior derecha</w:t>
            </w:r>
          </w:p>
          <w:p w14:paraId="45B9B4B1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37B72E1F" w14:textId="51A1C2C4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CCE3473" wp14:editId="575ACE1B">
                  <wp:extent cx="5040000" cy="2091320"/>
                  <wp:effectExtent l="0" t="0" r="8255" b="4445"/>
                  <wp:docPr id="5718083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80839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09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BBFBB" w14:textId="77777777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</w:p>
          <w:p w14:paraId="4F70918F" w14:textId="00C70C84" w:rsidR="0085079E" w:rsidRDefault="0085079E" w:rsidP="004F2AB1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>
              <w:rPr>
                <w:sz w:val="18"/>
                <w:szCs w:val="22"/>
              </w:rPr>
              <w:t xml:space="preserve">Por último, salir del proyecto dando clic en </w:t>
            </w:r>
            <w:proofErr w:type="spellStart"/>
            <w:r w:rsidRPr="0085079E">
              <w:rPr>
                <w:b/>
                <w:bCs w:val="0"/>
                <w:sz w:val="18"/>
                <w:szCs w:val="22"/>
              </w:rPr>
              <w:t>Exit</w:t>
            </w:r>
            <w:proofErr w:type="spellEnd"/>
          </w:p>
          <w:p w14:paraId="141E4E01" w14:textId="621E614A" w:rsidR="0085079E" w:rsidRDefault="0085079E" w:rsidP="0085079E">
            <w:pPr>
              <w:pStyle w:val="Prrafodelista"/>
              <w:spacing w:after="160" w:line="259" w:lineRule="auto"/>
              <w:ind w:left="1224"/>
              <w:rPr>
                <w:sz w:val="18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2873417" wp14:editId="717B42F5">
                  <wp:extent cx="5400000" cy="1724649"/>
                  <wp:effectExtent l="0" t="0" r="0" b="9525"/>
                  <wp:docPr id="9546043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60439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72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42233" w14:textId="7935A14B" w:rsidR="00167814" w:rsidRDefault="00167814" w:rsidP="00167814">
            <w:pPr>
              <w:pStyle w:val="Prrafodelista"/>
              <w:ind w:left="792"/>
            </w:pPr>
          </w:p>
          <w:p w14:paraId="1A5E806A" w14:textId="77777777" w:rsidR="00167814" w:rsidRPr="00167814" w:rsidRDefault="00167814" w:rsidP="00167814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</w:p>
          <w:p w14:paraId="0E344949" w14:textId="3D574F8A" w:rsidR="00834015" w:rsidRDefault="00834015" w:rsidP="00AB4EC5">
            <w:pPr>
              <w:ind w:left="360"/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</w:p>
          <w:p w14:paraId="168E1F4C" w14:textId="38F7E462" w:rsidR="00AB4EC5" w:rsidRDefault="00AB4EC5" w:rsidP="00AB4EC5">
            <w:pPr>
              <w:jc w:val="both"/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</w:pP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 xml:space="preserve">Paso </w:t>
            </w:r>
            <w:proofErr w:type="gramStart"/>
            <w:r w:rsidR="00167814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4</w:t>
            </w: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:</w:t>
            </w:r>
            <w:r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Schedule</w:t>
            </w:r>
            <w:proofErr w:type="gramEnd"/>
          </w:p>
          <w:p w14:paraId="19D934DC" w14:textId="6AD3C4D0" w:rsidR="00AB4EC5" w:rsidRPr="00AB4EC5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  <w:highlight w:val="yellow"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  <w:highlight w:val="yellow"/>
              </w:rPr>
              <w:t xml:space="preserve"> BXIE Proveedor</w:t>
            </w:r>
          </w:p>
          <w:p w14:paraId="0A41F2BD" w14:textId="0F4DC641" w:rsidR="00167814" w:rsidRPr="00167814" w:rsidRDefault="00AB4EC5" w:rsidP="00167814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  <w:highlight w:val="yellow"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  <w:highlight w:val="yellow"/>
              </w:rPr>
              <w:t xml:space="preserve"> BXIE </w:t>
            </w:r>
            <w:r>
              <w:rPr>
                <w:rFonts w:ascii="Arial" w:hAnsi="Arial" w:cs="Arial"/>
                <w:i/>
                <w:highlight w:val="yellow"/>
              </w:rPr>
              <w:t>Haberes</w:t>
            </w:r>
          </w:p>
          <w:p w14:paraId="6EA39964" w14:textId="77777777" w:rsidR="00167814" w:rsidRDefault="00167814" w:rsidP="00167814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</w:p>
          <w:p w14:paraId="5324014A" w14:textId="47D48EE5" w:rsidR="00167814" w:rsidRPr="00167814" w:rsidRDefault="00167814" w:rsidP="00167814">
            <w:pPr>
              <w:pStyle w:val="Prrafodelista"/>
              <w:numPr>
                <w:ilvl w:val="0"/>
                <w:numId w:val="33"/>
              </w:numPr>
              <w:spacing w:after="160" w:line="259" w:lineRule="auto"/>
              <w:rPr>
                <w:b/>
                <w:bCs w:val="0"/>
                <w:szCs w:val="20"/>
              </w:rPr>
            </w:pPr>
            <w:r w:rsidRPr="00167814">
              <w:rPr>
                <w:b/>
                <w:szCs w:val="20"/>
              </w:rPr>
              <w:t xml:space="preserve">Configurar </w:t>
            </w:r>
            <w:proofErr w:type="spellStart"/>
            <w:r w:rsidRPr="00167814">
              <w:rPr>
                <w:b/>
                <w:szCs w:val="20"/>
              </w:rPr>
              <w:t>Schedules</w:t>
            </w:r>
            <w:proofErr w:type="spellEnd"/>
            <w:r w:rsidRPr="00167814">
              <w:rPr>
                <w:b/>
                <w:szCs w:val="20"/>
              </w:rPr>
              <w:t xml:space="preserve"> Host </w:t>
            </w:r>
            <w:proofErr w:type="spellStart"/>
            <w:r w:rsidRPr="00167814">
              <w:rPr>
                <w:b/>
                <w:szCs w:val="20"/>
              </w:rPr>
              <w:t>To</w:t>
            </w:r>
            <w:proofErr w:type="spellEnd"/>
            <w:r w:rsidRPr="00167814">
              <w:rPr>
                <w:b/>
                <w:szCs w:val="20"/>
              </w:rPr>
              <w:t xml:space="preserve"> WEB</w:t>
            </w:r>
          </w:p>
          <w:p w14:paraId="2752639A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Ingresar al menú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Workflows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</w:t>
            </w:r>
            <w:r w:rsidRPr="00167814">
              <w:rPr>
                <w:b/>
                <w:i/>
                <w:iCs/>
                <w:sz w:val="18"/>
                <w:szCs w:val="18"/>
              </w:rPr>
              <w:sym w:font="Wingdings" w:char="F0E0"/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Schedules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</w:t>
            </w:r>
            <w:r w:rsidRPr="00167814">
              <w:rPr>
                <w:sz w:val="18"/>
                <w:szCs w:val="18"/>
              </w:rPr>
              <w:t xml:space="preserve">y dar clic en la opción </w:t>
            </w:r>
            <w:proofErr w:type="spellStart"/>
            <w:r w:rsidRPr="00167814">
              <w:rPr>
                <w:b/>
                <w:sz w:val="18"/>
                <w:szCs w:val="18"/>
              </w:rPr>
              <w:t>Add</w:t>
            </w:r>
            <w:proofErr w:type="spellEnd"/>
            <w:r w:rsidRPr="00167814">
              <w:rPr>
                <w:b/>
                <w:sz w:val="18"/>
                <w:szCs w:val="18"/>
              </w:rPr>
              <w:t xml:space="preserve"> Schedule</w:t>
            </w:r>
          </w:p>
          <w:p w14:paraId="1EC3DE1E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0C09A950" wp14:editId="69B11C5B">
                  <wp:extent cx="5400040" cy="1409700"/>
                  <wp:effectExtent l="0" t="0" r="0" b="0"/>
                  <wp:docPr id="14563061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30613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CF033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6607C36B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Para crear el Schedule, se deberá completar la información obligatoria de las pestañas según se indica a continuación:</w:t>
            </w:r>
          </w:p>
          <w:p w14:paraId="52E0D97B" w14:textId="77777777" w:rsidR="00167814" w:rsidRPr="00167814" w:rsidRDefault="00167814" w:rsidP="00167814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 </w:t>
            </w:r>
            <w:r w:rsidRPr="00167814">
              <w:rPr>
                <w:b/>
                <w:sz w:val="18"/>
                <w:szCs w:val="18"/>
              </w:rPr>
              <w:t>Pestaña Project</w:t>
            </w:r>
          </w:p>
          <w:p w14:paraId="170415F5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12CB1C6B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Completar los datos: </w:t>
            </w:r>
            <w:proofErr w:type="spellStart"/>
            <w:r w:rsidRPr="00167814">
              <w:rPr>
                <w:sz w:val="18"/>
                <w:szCs w:val="18"/>
              </w:rPr>
              <w:t>Name</w:t>
            </w:r>
            <w:proofErr w:type="spellEnd"/>
            <w:r w:rsidRPr="00167814">
              <w:rPr>
                <w:sz w:val="18"/>
                <w:szCs w:val="18"/>
              </w:rPr>
              <w:t xml:space="preserve">, </w:t>
            </w:r>
            <w:proofErr w:type="spellStart"/>
            <w:r w:rsidRPr="00167814">
              <w:rPr>
                <w:sz w:val="18"/>
                <w:szCs w:val="18"/>
              </w:rPr>
              <w:t>Description</w:t>
            </w:r>
            <w:proofErr w:type="spellEnd"/>
            <w:r w:rsidRPr="00167814">
              <w:rPr>
                <w:sz w:val="18"/>
                <w:szCs w:val="18"/>
              </w:rPr>
              <w:t xml:space="preserve">, Project, </w:t>
            </w:r>
            <w:proofErr w:type="spellStart"/>
            <w:r w:rsidRPr="00167814">
              <w:rPr>
                <w:sz w:val="18"/>
                <w:szCs w:val="18"/>
              </w:rPr>
              <w:t>Admin</w:t>
            </w:r>
            <w:proofErr w:type="spellEnd"/>
            <w:r w:rsidRPr="00167814">
              <w:rPr>
                <w:sz w:val="18"/>
                <w:szCs w:val="18"/>
              </w:rPr>
              <w:t xml:space="preserve"> </w:t>
            </w:r>
            <w:proofErr w:type="spellStart"/>
            <w:r w:rsidRPr="00167814">
              <w:rPr>
                <w:sz w:val="18"/>
                <w:szCs w:val="18"/>
              </w:rPr>
              <w:t>User</w:t>
            </w:r>
            <w:proofErr w:type="spellEnd"/>
            <w:r w:rsidRPr="00167814">
              <w:rPr>
                <w:sz w:val="18"/>
                <w:szCs w:val="18"/>
              </w:rPr>
              <w:t xml:space="preserve">, </w:t>
            </w:r>
            <w:proofErr w:type="spellStart"/>
            <w:r w:rsidRPr="00167814">
              <w:rPr>
                <w:sz w:val="18"/>
                <w:szCs w:val="18"/>
              </w:rPr>
              <w:t>Password</w:t>
            </w:r>
            <w:proofErr w:type="spellEnd"/>
            <w:r w:rsidRPr="00167814">
              <w:rPr>
                <w:sz w:val="18"/>
                <w:szCs w:val="18"/>
              </w:rPr>
              <w:t xml:space="preserve"> y </w:t>
            </w:r>
            <w:proofErr w:type="gramStart"/>
            <w:r w:rsidRPr="00167814">
              <w:rPr>
                <w:sz w:val="18"/>
                <w:szCs w:val="18"/>
              </w:rPr>
              <w:t>Status</w:t>
            </w:r>
            <w:proofErr w:type="gramEnd"/>
          </w:p>
          <w:p w14:paraId="150DE221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50A8DABD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Name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BXIE Proveedor</w:t>
            </w:r>
          </w:p>
          <w:p w14:paraId="78DC5AD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Description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Ejecución programada del proyecto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Proveedor</w:t>
            </w:r>
          </w:p>
          <w:p w14:paraId="38954C82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color w:val="FF0000"/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4A99B509" wp14:editId="05C2FC48">
                  <wp:extent cx="5400040" cy="3540760"/>
                  <wp:effectExtent l="0" t="0" r="0" b="2540"/>
                  <wp:docPr id="11157922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792289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4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4FACE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color w:val="FF0000"/>
                <w:sz w:val="18"/>
                <w:szCs w:val="18"/>
              </w:rPr>
            </w:pPr>
          </w:p>
          <w:p w14:paraId="1E369A0A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>Project</w:t>
            </w:r>
            <w:r w:rsidRPr="00167814">
              <w:rPr>
                <w:sz w:val="18"/>
                <w:szCs w:val="18"/>
              </w:rPr>
              <w:t xml:space="preserve">: Dar clic en el botón con los tres puntos </w:t>
            </w: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2454F9C0" wp14:editId="6AFDF8F0">
                  <wp:extent cx="381000" cy="304800"/>
                  <wp:effectExtent l="0" t="0" r="0" b="0"/>
                  <wp:docPr id="13943918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39184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67814">
              <w:rPr>
                <w:sz w:val="18"/>
                <w:szCs w:val="18"/>
              </w:rPr>
              <w:t xml:space="preserve"> y en la pantalla </w:t>
            </w:r>
            <w:proofErr w:type="spellStart"/>
            <w:r w:rsidRPr="00167814">
              <w:rPr>
                <w:sz w:val="18"/>
                <w:szCs w:val="18"/>
              </w:rPr>
              <w:t>Select</w:t>
            </w:r>
            <w:proofErr w:type="spellEnd"/>
            <w:r w:rsidRPr="00167814">
              <w:rPr>
                <w:sz w:val="18"/>
                <w:szCs w:val="18"/>
              </w:rPr>
              <w:t xml:space="preserve"> a Project, navegar hasta la ruta </w:t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PROCESOS </w:t>
            </w:r>
            <w:r w:rsidRPr="00167814">
              <w:rPr>
                <w:b/>
                <w:i/>
                <w:iCs/>
                <w:sz w:val="18"/>
                <w:szCs w:val="18"/>
              </w:rPr>
              <w:sym w:font="Wingdings" w:char="F0E0"/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 HOSTTOWEB</w:t>
            </w:r>
            <w:r w:rsidRPr="00167814">
              <w:rPr>
                <w:sz w:val="18"/>
                <w:szCs w:val="18"/>
              </w:rPr>
              <w:t xml:space="preserve"> y elegir el proyecto </w:t>
            </w:r>
            <w:r w:rsidRPr="00167814">
              <w:rPr>
                <w:b/>
                <w:i/>
                <w:iCs/>
                <w:sz w:val="18"/>
                <w:szCs w:val="18"/>
              </w:rPr>
              <w:t>H2W_BXIE_POST_PRV</w:t>
            </w:r>
          </w:p>
          <w:p w14:paraId="2FC0260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2C440640" wp14:editId="48B090DA">
                  <wp:extent cx="4429125" cy="3162300"/>
                  <wp:effectExtent l="0" t="0" r="9525" b="0"/>
                  <wp:docPr id="16654737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473757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EF34A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1648528D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Luego de elegir el proyecto, el campo Project se verá de la siguiente manera:</w:t>
            </w:r>
          </w:p>
          <w:p w14:paraId="6F9397A7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38B1DF9A" wp14:editId="1ADBD9B6">
                  <wp:extent cx="5181600" cy="2171700"/>
                  <wp:effectExtent l="0" t="0" r="0" b="0"/>
                  <wp:docPr id="7655677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567708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DD6DC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55986CB2" w14:textId="174AF94C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Admin</w:t>
            </w:r>
            <w:proofErr w:type="spellEnd"/>
            <w:r w:rsidRPr="00167814">
              <w:rPr>
                <w:b/>
                <w:color w:val="FF0000"/>
                <w:sz w:val="18"/>
                <w:szCs w:val="18"/>
              </w:rPr>
              <w:t xml:space="preserve"> </w:t>
            </w: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User</w:t>
            </w:r>
            <w:proofErr w:type="spellEnd"/>
            <w:r w:rsidRPr="00167814">
              <w:rPr>
                <w:sz w:val="18"/>
                <w:szCs w:val="18"/>
              </w:rPr>
              <w:t xml:space="preserve">: Indicar el usuario administrador que ejecuta el proyecto de forma automática. En esta configuración de ambiente previo se está considerando el usuario </w:t>
            </w:r>
            <w:r w:rsidR="00420F9C">
              <w:rPr>
                <w:b/>
                <w:i/>
                <w:iCs/>
                <w:sz w:val="18"/>
                <w:szCs w:val="18"/>
              </w:rPr>
              <w:t>ADMINISTRATOR</w:t>
            </w:r>
          </w:p>
          <w:p w14:paraId="538EBA09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2583CF27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Password</w:t>
            </w:r>
            <w:proofErr w:type="spellEnd"/>
            <w:r w:rsidRPr="00167814">
              <w:rPr>
                <w:sz w:val="18"/>
                <w:szCs w:val="18"/>
              </w:rPr>
              <w:t xml:space="preserve">: Indicar </w:t>
            </w:r>
            <w:proofErr w:type="gramStart"/>
            <w:r w:rsidRPr="00167814">
              <w:rPr>
                <w:sz w:val="18"/>
                <w:szCs w:val="18"/>
              </w:rPr>
              <w:t xml:space="preserve">el </w:t>
            </w:r>
            <w:proofErr w:type="spellStart"/>
            <w:r w:rsidRPr="00167814">
              <w:rPr>
                <w:sz w:val="18"/>
                <w:szCs w:val="18"/>
              </w:rPr>
              <w:t>password</w:t>
            </w:r>
            <w:proofErr w:type="spellEnd"/>
            <w:proofErr w:type="gramEnd"/>
            <w:r w:rsidRPr="00167814">
              <w:rPr>
                <w:sz w:val="18"/>
                <w:szCs w:val="18"/>
              </w:rPr>
              <w:t xml:space="preserve"> del usuario administrado que ejecuta el proyecto de forma automática.</w:t>
            </w:r>
          </w:p>
          <w:p w14:paraId="4CAEC38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78F6934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gramStart"/>
            <w:r w:rsidRPr="00167814">
              <w:rPr>
                <w:b/>
                <w:color w:val="FF0000"/>
                <w:sz w:val="18"/>
                <w:szCs w:val="18"/>
              </w:rPr>
              <w:t>Status</w:t>
            </w:r>
            <w:proofErr w:type="gramEnd"/>
            <w:r w:rsidRPr="00167814">
              <w:rPr>
                <w:sz w:val="18"/>
                <w:szCs w:val="18"/>
              </w:rPr>
              <w:t>: Active</w:t>
            </w:r>
          </w:p>
          <w:p w14:paraId="03C3F05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0EE73A0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Al finalizar, la pestaña </w:t>
            </w:r>
            <w:proofErr w:type="spellStart"/>
            <w:r w:rsidRPr="00167814">
              <w:rPr>
                <w:sz w:val="18"/>
                <w:szCs w:val="18"/>
              </w:rPr>
              <w:t>Projetc</w:t>
            </w:r>
            <w:proofErr w:type="spellEnd"/>
            <w:r w:rsidRPr="00167814">
              <w:rPr>
                <w:sz w:val="18"/>
                <w:szCs w:val="18"/>
              </w:rPr>
              <w:t xml:space="preserve"> se muestra de la siguiente manera:</w:t>
            </w:r>
          </w:p>
          <w:p w14:paraId="57A9056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7F3BC885" wp14:editId="3388995E">
                  <wp:extent cx="5400040" cy="3846830"/>
                  <wp:effectExtent l="0" t="0" r="0" b="1270"/>
                  <wp:docPr id="6402217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22175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4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09CA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BC78065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5F95A3F1" w14:textId="77777777" w:rsidR="00167814" w:rsidRPr="00167814" w:rsidRDefault="00167814" w:rsidP="00167814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b/>
                <w:sz w:val="18"/>
                <w:szCs w:val="18"/>
              </w:rPr>
              <w:t xml:space="preserve">Pestaña </w:t>
            </w:r>
            <w:proofErr w:type="spellStart"/>
            <w:r w:rsidRPr="00167814">
              <w:rPr>
                <w:b/>
                <w:sz w:val="18"/>
                <w:szCs w:val="18"/>
              </w:rPr>
              <w:t>Shedule</w:t>
            </w:r>
            <w:proofErr w:type="spellEnd"/>
          </w:p>
          <w:p w14:paraId="0ABF3B2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54C2E0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Completar los datos como se muestra a continuación: </w:t>
            </w:r>
          </w:p>
          <w:p w14:paraId="368E1EC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05408607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 xml:space="preserve">Schedule </w:t>
            </w: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Frecuency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proofErr w:type="spellStart"/>
            <w:r w:rsidRPr="00167814">
              <w:rPr>
                <w:b/>
                <w:sz w:val="18"/>
                <w:szCs w:val="18"/>
              </w:rPr>
              <w:t>Minutely</w:t>
            </w:r>
            <w:proofErr w:type="spellEnd"/>
          </w:p>
          <w:p w14:paraId="17626F1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364BC5AE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b/>
                <w:sz w:val="18"/>
                <w:szCs w:val="18"/>
              </w:rPr>
              <w:t xml:space="preserve">Schedule </w:t>
            </w:r>
            <w:proofErr w:type="spellStart"/>
            <w:r w:rsidRPr="00167814">
              <w:rPr>
                <w:b/>
                <w:sz w:val="18"/>
                <w:szCs w:val="18"/>
              </w:rPr>
              <w:t>Options</w:t>
            </w:r>
            <w:proofErr w:type="spellEnd"/>
          </w:p>
          <w:p w14:paraId="13EB6A46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i/>
                <w:iCs/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Start</w:t>
            </w:r>
            <w:proofErr w:type="spellEnd"/>
            <w:r w:rsidRPr="00167814">
              <w:rPr>
                <w:b/>
                <w:color w:val="FF0000"/>
                <w:sz w:val="18"/>
                <w:szCs w:val="18"/>
              </w:rPr>
              <w:t xml:space="preserve"> Date</w:t>
            </w:r>
            <w:r w:rsidRPr="00167814">
              <w:rPr>
                <w:sz w:val="18"/>
                <w:szCs w:val="18"/>
              </w:rPr>
              <w:t xml:space="preserve">: Indicar la fecha (día, mes y año) de inicio. </w:t>
            </w:r>
            <w:r w:rsidRPr="00167814">
              <w:rPr>
                <w:b/>
                <w:i/>
                <w:iCs/>
                <w:sz w:val="18"/>
                <w:szCs w:val="18"/>
              </w:rPr>
              <w:t>Ejemplo: 19/03/2021</w:t>
            </w:r>
          </w:p>
          <w:p w14:paraId="4958AC89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Start</w:t>
            </w:r>
            <w:proofErr w:type="spellEnd"/>
            <w:r w:rsidRPr="00167814">
              <w:rPr>
                <w:b/>
                <w:color w:val="FF0000"/>
                <w:sz w:val="18"/>
                <w:szCs w:val="18"/>
              </w:rPr>
              <w:t xml:space="preserve"> Time</w:t>
            </w:r>
            <w:r w:rsidRPr="00167814">
              <w:rPr>
                <w:sz w:val="18"/>
                <w:szCs w:val="18"/>
              </w:rPr>
              <w:t xml:space="preserve">: Indicar la hora de inicio. </w:t>
            </w:r>
            <w:r w:rsidRPr="00167814">
              <w:rPr>
                <w:b/>
                <w:i/>
                <w:iCs/>
                <w:sz w:val="18"/>
                <w:szCs w:val="18"/>
              </w:rPr>
              <w:t>Ejemplo: 00:00 am</w:t>
            </w:r>
          </w:p>
          <w:p w14:paraId="69DFEAF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 xml:space="preserve">Run </w:t>
            </w: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Every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r w:rsidRPr="00167814">
              <w:rPr>
                <w:b/>
                <w:i/>
                <w:iCs/>
                <w:sz w:val="18"/>
                <w:szCs w:val="18"/>
              </w:rPr>
              <w:t>5 Minutes</w:t>
            </w:r>
            <w:r w:rsidRPr="00167814">
              <w:rPr>
                <w:sz w:val="18"/>
                <w:szCs w:val="18"/>
              </w:rPr>
              <w:t xml:space="preserve"> (se debe asignar 5 Minutos para su ejecución </w:t>
            </w:r>
            <w:proofErr w:type="spellStart"/>
            <w:r w:rsidRPr="00167814">
              <w:rPr>
                <w:sz w:val="18"/>
                <w:szCs w:val="18"/>
              </w:rPr>
              <w:t>periodica</w:t>
            </w:r>
            <w:proofErr w:type="spellEnd"/>
            <w:r w:rsidRPr="00167814">
              <w:rPr>
                <w:sz w:val="18"/>
                <w:szCs w:val="18"/>
              </w:rPr>
              <w:t>)</w:t>
            </w:r>
          </w:p>
          <w:p w14:paraId="4E45245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4D8F58E5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sz w:val="18"/>
                <w:szCs w:val="18"/>
              </w:rPr>
              <w:t>Repeat</w:t>
            </w:r>
            <w:proofErr w:type="spellEnd"/>
            <w:r w:rsidRPr="00167814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167814">
              <w:rPr>
                <w:b/>
                <w:sz w:val="18"/>
                <w:szCs w:val="18"/>
              </w:rPr>
              <w:t>Options</w:t>
            </w:r>
            <w:proofErr w:type="spellEnd"/>
            <w:r w:rsidRPr="00167814">
              <w:rPr>
                <w:sz w:val="18"/>
                <w:szCs w:val="18"/>
              </w:rPr>
              <w:t>:</w:t>
            </w:r>
          </w:p>
          <w:p w14:paraId="0F5233B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Frecuency</w:t>
            </w:r>
            <w:proofErr w:type="spellEnd"/>
            <w:r w:rsidRPr="00167814">
              <w:rPr>
                <w:sz w:val="18"/>
                <w:szCs w:val="18"/>
              </w:rPr>
              <w:t xml:space="preserve">: 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Never</w:t>
            </w:r>
            <w:proofErr w:type="spellEnd"/>
          </w:p>
          <w:p w14:paraId="5F97BEBD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1A707927" wp14:editId="67E48403">
                  <wp:extent cx="5400040" cy="3215005"/>
                  <wp:effectExtent l="0" t="0" r="0" b="4445"/>
                  <wp:docPr id="12091075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107505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1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D33C6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D3807F9" w14:textId="77777777" w:rsidR="00167814" w:rsidRPr="00167814" w:rsidRDefault="00167814" w:rsidP="00167814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Luego de configurar el Schedule, se deberá confirmar la programación de ejecución y se visualizará la fecha y hora de la próxima ejecución.</w:t>
            </w:r>
          </w:p>
          <w:p w14:paraId="1996BB85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46A48BB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44A965CB" wp14:editId="31B2FC81">
                  <wp:extent cx="5391150" cy="1323975"/>
                  <wp:effectExtent l="0" t="0" r="0" b="9525"/>
                  <wp:docPr id="1880541325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901637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7FB0FAB1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438E59C7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Luego de programar el Schedule para el proyecto Proveedores, se deberá configurar otro Schedule para el proyecto Haberes siguiendo los pasos descritos en el punto anterior </w:t>
            </w:r>
            <w:r w:rsidRPr="00167814">
              <w:rPr>
                <w:b/>
                <w:i/>
                <w:iCs/>
                <w:sz w:val="18"/>
                <w:szCs w:val="18"/>
              </w:rPr>
              <w:t>4.2</w:t>
            </w:r>
            <w:r w:rsidRPr="00167814">
              <w:rPr>
                <w:sz w:val="18"/>
                <w:szCs w:val="18"/>
              </w:rPr>
              <w:t>.</w:t>
            </w:r>
          </w:p>
          <w:p w14:paraId="4716FC56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57DB4F4D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>Importante</w:t>
            </w:r>
            <w:r w:rsidRPr="00167814">
              <w:rPr>
                <w:sz w:val="18"/>
                <w:szCs w:val="18"/>
              </w:rPr>
              <w:t xml:space="preserve">: Considerar los siguientes cambios en la pestaña </w:t>
            </w:r>
            <w:r w:rsidRPr="00167814">
              <w:rPr>
                <w:b/>
                <w:i/>
                <w:iCs/>
                <w:sz w:val="18"/>
                <w:szCs w:val="18"/>
              </w:rPr>
              <w:t>Project</w:t>
            </w:r>
            <w:r w:rsidRPr="00167814">
              <w:rPr>
                <w:sz w:val="18"/>
                <w:szCs w:val="18"/>
              </w:rPr>
              <w:t xml:space="preserve"> para el nuevo Schedule Haberes.</w:t>
            </w:r>
          </w:p>
          <w:p w14:paraId="137E1192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6674C449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Name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BXIE Haberes</w:t>
            </w:r>
          </w:p>
          <w:p w14:paraId="289B11D7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i/>
                <w:iCs/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Description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Ejecución programada del proyecto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Haberes</w:t>
            </w:r>
          </w:p>
          <w:p w14:paraId="60083F78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i/>
                <w:iCs/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>Project</w:t>
            </w:r>
            <w:r w:rsidRPr="00167814">
              <w:rPr>
                <w:sz w:val="18"/>
                <w:szCs w:val="18"/>
              </w:rPr>
              <w:t xml:space="preserve">: Dar clic en el botón con los tres puntos </w:t>
            </w: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3A8DBFF3" wp14:editId="6B099402">
                  <wp:extent cx="381000" cy="304800"/>
                  <wp:effectExtent l="0" t="0" r="0" b="0"/>
                  <wp:docPr id="1371112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39184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67814">
              <w:rPr>
                <w:sz w:val="18"/>
                <w:szCs w:val="18"/>
              </w:rPr>
              <w:t xml:space="preserve"> y en la pantalla </w:t>
            </w:r>
            <w:proofErr w:type="spellStart"/>
            <w:r w:rsidRPr="00167814">
              <w:rPr>
                <w:sz w:val="18"/>
                <w:szCs w:val="18"/>
              </w:rPr>
              <w:t>Select</w:t>
            </w:r>
            <w:proofErr w:type="spellEnd"/>
            <w:r w:rsidRPr="00167814">
              <w:rPr>
                <w:sz w:val="18"/>
                <w:szCs w:val="18"/>
              </w:rPr>
              <w:t xml:space="preserve"> a Project, navegar hasta la ruta </w:t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PROCESOS </w:t>
            </w:r>
            <w:r w:rsidRPr="00167814">
              <w:rPr>
                <w:b/>
                <w:i/>
                <w:iCs/>
                <w:sz w:val="18"/>
                <w:szCs w:val="18"/>
              </w:rPr>
              <w:sym w:font="Wingdings" w:char="F0E0"/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 HOSTTOWEB</w:t>
            </w:r>
            <w:r w:rsidRPr="00167814">
              <w:rPr>
                <w:sz w:val="18"/>
                <w:szCs w:val="18"/>
              </w:rPr>
              <w:t xml:space="preserve"> y elegir el proyecto </w:t>
            </w:r>
            <w:r w:rsidRPr="00167814">
              <w:rPr>
                <w:b/>
                <w:i/>
                <w:iCs/>
                <w:sz w:val="18"/>
                <w:szCs w:val="18"/>
              </w:rPr>
              <w:t>H2W_BXIE_POST_HAB</w:t>
            </w:r>
          </w:p>
          <w:p w14:paraId="3777BAA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697FFC8C" wp14:editId="6E086F62">
                  <wp:extent cx="4486275" cy="3209925"/>
                  <wp:effectExtent l="0" t="0" r="9525" b="9525"/>
                  <wp:docPr id="12285915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591547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1881F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780FB7B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0E08F3DB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La pestaña Project, deberá mostrarse de la siguiente manera:</w:t>
            </w:r>
          </w:p>
          <w:p w14:paraId="087FC78B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2916CEB4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54A5EB5A" wp14:editId="7C42B322">
                  <wp:extent cx="5400040" cy="3072765"/>
                  <wp:effectExtent l="0" t="0" r="0" b="0"/>
                  <wp:docPr id="7963909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390943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49380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299B739D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La pestaña mantiene la misma configuración indicada previamente </w:t>
            </w:r>
          </w:p>
          <w:p w14:paraId="4BAF06E8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14A8C6F4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25DF1E95" wp14:editId="7BA4FE16">
                  <wp:extent cx="5400040" cy="2867025"/>
                  <wp:effectExtent l="0" t="0" r="0" b="9525"/>
                  <wp:docPr id="1709318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3188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53BDC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5A3629C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AECD236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Luego de configurar y salvar el Schedule, se deberá confirmar la programación de ejecución y se visualizará la fecha y hora de la próxima ejecución</w:t>
            </w:r>
          </w:p>
          <w:p w14:paraId="4877BF8D" w14:textId="1A49608C" w:rsidR="00167814" w:rsidRPr="00167814" w:rsidRDefault="00167814" w:rsidP="00167814">
            <w:pPr>
              <w:jc w:val="both"/>
              <w:rPr>
                <w:rFonts w:ascii="Consolas" w:eastAsia="Calibri" w:hAnsi="Consolas" w:cs="Consolas"/>
                <w:bCs w:val="0"/>
                <w:sz w:val="18"/>
                <w:szCs w:val="18"/>
                <w:highlight w:val="yellow"/>
                <w:lang w:val="es-MX" w:eastAsia="en-US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03B48888" wp14:editId="3FE68AAB">
                  <wp:extent cx="5400040" cy="1202055"/>
                  <wp:effectExtent l="0" t="0" r="0" b="0"/>
                  <wp:docPr id="16920006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00060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2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27AC7" w14:textId="13C66911" w:rsidR="001A724A" w:rsidRPr="001A724A" w:rsidRDefault="001A724A" w:rsidP="00167814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  <w:tr w:rsidR="004565B7" w14:paraId="21CD32F9" w14:textId="77777777" w:rsidTr="006C1CC4">
        <w:tc>
          <w:tcPr>
            <w:tcW w:w="675" w:type="dxa"/>
          </w:tcPr>
          <w:p w14:paraId="554C9010" w14:textId="2D968D08" w:rsidR="004565B7" w:rsidRDefault="00100158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lastRenderedPageBreak/>
              <w:t>2</w:t>
            </w:r>
          </w:p>
        </w:tc>
        <w:tc>
          <w:tcPr>
            <w:tcW w:w="8789" w:type="dxa"/>
          </w:tcPr>
          <w:p w14:paraId="753F8B3A" w14:textId="77777777" w:rsidR="004565B7" w:rsidRPr="004111BA" w:rsidRDefault="004565B7" w:rsidP="004565B7">
            <w:pPr>
              <w:pStyle w:val="Prrafodelista"/>
              <w:jc w:val="both"/>
              <w:rPr>
                <w:rFonts w:ascii="Arial" w:hAnsi="Arial" w:cs="Arial"/>
                <w:bCs w:val="0"/>
              </w:rPr>
            </w:pPr>
          </w:p>
        </w:tc>
      </w:tr>
    </w:tbl>
    <w:p w14:paraId="786EE002" w14:textId="77777777" w:rsidR="00174715" w:rsidRDefault="00174715" w:rsidP="00234F6D">
      <w:pPr>
        <w:jc w:val="both"/>
        <w:rPr>
          <w:rFonts w:ascii="Arial" w:hAnsi="Arial" w:cs="Arial"/>
          <w:b/>
          <w:bCs w:val="0"/>
        </w:rPr>
      </w:pPr>
    </w:p>
    <w:p w14:paraId="5094ABF4" w14:textId="77777777" w:rsidR="001679EE" w:rsidRDefault="001679EE" w:rsidP="00E20911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 xml:space="preserve">Plan de </w:t>
      </w:r>
      <w:proofErr w:type="spellStart"/>
      <w:r>
        <w:rPr>
          <w:rFonts w:ascii="Arial" w:hAnsi="Arial" w:cs="Arial"/>
          <w:b/>
          <w:szCs w:val="20"/>
        </w:rPr>
        <w:t>Rollback</w:t>
      </w:r>
      <w:proofErr w:type="spellEnd"/>
      <w:r>
        <w:rPr>
          <w:rFonts w:ascii="Arial" w:hAnsi="Arial" w:cs="Arial"/>
          <w:b/>
          <w:szCs w:val="2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5"/>
        <w:gridCol w:w="8789"/>
      </w:tblGrid>
      <w:tr w:rsidR="001679EE" w14:paraId="72054D8B" w14:textId="77777777" w:rsidTr="000A76E9">
        <w:tc>
          <w:tcPr>
            <w:tcW w:w="675" w:type="dxa"/>
          </w:tcPr>
          <w:p w14:paraId="729599F6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1</w:t>
            </w:r>
          </w:p>
        </w:tc>
        <w:tc>
          <w:tcPr>
            <w:tcW w:w="8789" w:type="dxa"/>
          </w:tcPr>
          <w:p w14:paraId="252C1823" w14:textId="77777777" w:rsidR="00EB6372" w:rsidRDefault="00EB6372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76C5115A" w14:textId="6A38EEBF" w:rsidR="001679EE" w:rsidRDefault="00167814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Eliminar los recursos</w:t>
            </w:r>
            <w:r w:rsidR="002520A5">
              <w:rPr>
                <w:rFonts w:ascii="Arial" w:hAnsi="Arial" w:cs="Arial"/>
                <w:b/>
                <w:bCs w:val="0"/>
              </w:rPr>
              <w:t xml:space="preserve"> </w:t>
            </w:r>
            <w:r w:rsidR="00307C7D">
              <w:rPr>
                <w:rFonts w:ascii="Arial" w:hAnsi="Arial" w:cs="Arial"/>
                <w:b/>
                <w:bCs w:val="0"/>
              </w:rPr>
              <w:t>los</w:t>
            </w:r>
            <w:r w:rsidR="002520A5">
              <w:rPr>
                <w:rFonts w:ascii="Arial" w:hAnsi="Arial" w:cs="Arial"/>
                <w:b/>
                <w:bCs w:val="0"/>
              </w:rPr>
              <w:t xml:space="preserve"> proyecto</w:t>
            </w:r>
            <w:r w:rsidR="00307C7D">
              <w:rPr>
                <w:rFonts w:ascii="Arial" w:hAnsi="Arial" w:cs="Arial"/>
                <w:b/>
                <w:bCs w:val="0"/>
              </w:rPr>
              <w:t>s</w:t>
            </w:r>
            <w:r w:rsidR="002520A5">
              <w:rPr>
                <w:rFonts w:ascii="Arial" w:hAnsi="Arial" w:cs="Arial"/>
                <w:b/>
                <w:bCs w:val="0"/>
              </w:rPr>
              <w:t xml:space="preserve"> GOANYWHERE</w:t>
            </w:r>
            <w:r w:rsidR="00B96D30">
              <w:rPr>
                <w:rFonts w:ascii="Arial" w:hAnsi="Arial" w:cs="Arial"/>
                <w:b/>
                <w:bCs w:val="0"/>
              </w:rPr>
              <w:t xml:space="preserve"> ejecutados a demanda</w:t>
            </w:r>
          </w:p>
          <w:p w14:paraId="12E590EB" w14:textId="77777777" w:rsidR="00A052C8" w:rsidRDefault="00A052C8" w:rsidP="00A052C8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Paso 1: Recurso</w:t>
            </w:r>
          </w:p>
          <w:p w14:paraId="6710F40E" w14:textId="5CC39549" w:rsidR="00E45220" w:rsidRDefault="00AB4EC5" w:rsidP="00F34E9B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Share_BIF3BPIPJ14</w:t>
            </w:r>
          </w:p>
          <w:p w14:paraId="3D51A28C" w14:textId="414E9536" w:rsidR="00086750" w:rsidRDefault="00086750" w:rsidP="00F34E9B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  <w:proofErr w:type="spellStart"/>
            <w:r w:rsidRPr="00086750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Bxie_UAT</w:t>
            </w:r>
            <w:proofErr w:type="spellEnd"/>
          </w:p>
          <w:p w14:paraId="6D8A436E" w14:textId="77777777" w:rsidR="00BF01D6" w:rsidRDefault="00BF01D6" w:rsidP="00BF01D6">
            <w:pPr>
              <w:pStyle w:val="Prrafodelista"/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</w:p>
          <w:p w14:paraId="7AEA6017" w14:textId="41FAD787" w:rsidR="00A052C8" w:rsidRPr="00142E23" w:rsidRDefault="00A052C8" w:rsidP="00A052C8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 xml:space="preserve">Paso </w:t>
            </w:r>
            <w:proofErr w:type="gramStart"/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2:Proyectos</w:t>
            </w:r>
            <w:proofErr w:type="gramEnd"/>
          </w:p>
          <w:p w14:paraId="0A4E7524" w14:textId="77777777" w:rsidR="00AB4EC5" w:rsidRPr="00142E23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H2W_BXIE_POST_HAB</w:t>
            </w:r>
          </w:p>
          <w:p w14:paraId="7EF0ABC2" w14:textId="77777777" w:rsidR="00AB4EC5" w:rsidRPr="00AB4EC5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H2W_BXIE_POST_</w:t>
            </w:r>
            <w:r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PRV</w:t>
            </w:r>
          </w:p>
          <w:p w14:paraId="15B2D6CD" w14:textId="08B981F1" w:rsidR="00AB4EC5" w:rsidRPr="00142E23" w:rsidRDefault="00AB4EC5" w:rsidP="00AB4EC5">
            <w:pPr>
              <w:jc w:val="both"/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</w:pPr>
          </w:p>
          <w:p w14:paraId="0F028C3C" w14:textId="77777777" w:rsidR="00AB4EC5" w:rsidRDefault="00AB4EC5" w:rsidP="00AB4EC5">
            <w:pPr>
              <w:jc w:val="both"/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</w:pP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 xml:space="preserve">Paso </w:t>
            </w:r>
            <w:proofErr w:type="gramStart"/>
            <w:r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3</w:t>
            </w: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:</w:t>
            </w:r>
            <w:r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Schedule</w:t>
            </w:r>
            <w:proofErr w:type="gramEnd"/>
          </w:p>
          <w:p w14:paraId="6FCA8494" w14:textId="77777777" w:rsidR="00AB4EC5" w:rsidRPr="00AB4EC5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  <w:highlight w:val="yellow"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  <w:highlight w:val="yellow"/>
              </w:rPr>
              <w:t xml:space="preserve"> BXIE Proveedor</w:t>
            </w:r>
          </w:p>
          <w:p w14:paraId="3B931C56" w14:textId="0851A9E6" w:rsidR="00AB4EC5" w:rsidRPr="00167814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  <w:highlight w:val="yellow"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  <w:highlight w:val="yellow"/>
              </w:rPr>
              <w:t xml:space="preserve"> BXIE </w:t>
            </w:r>
            <w:r>
              <w:rPr>
                <w:rFonts w:ascii="Arial" w:hAnsi="Arial" w:cs="Arial"/>
                <w:i/>
                <w:highlight w:val="yellow"/>
              </w:rPr>
              <w:t>Haberes</w:t>
            </w:r>
          </w:p>
          <w:p w14:paraId="704068E7" w14:textId="4F72F9F9" w:rsidR="00FD4619" w:rsidRPr="00E45220" w:rsidRDefault="00FD4619" w:rsidP="00FD4619">
            <w:pPr>
              <w:pStyle w:val="Prrafodelista"/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</w:p>
        </w:tc>
      </w:tr>
      <w:tr w:rsidR="001679EE" w14:paraId="1C1FF976" w14:textId="77777777" w:rsidTr="000A76E9">
        <w:tc>
          <w:tcPr>
            <w:tcW w:w="675" w:type="dxa"/>
          </w:tcPr>
          <w:p w14:paraId="507CAF6D" w14:textId="574C37B9" w:rsidR="001679EE" w:rsidRDefault="002520A5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 xml:space="preserve"> </w:t>
            </w:r>
            <w:r w:rsidR="001679EE">
              <w:rPr>
                <w:rFonts w:ascii="Arial" w:hAnsi="Arial" w:cs="Arial"/>
                <w:b/>
                <w:bCs w:val="0"/>
              </w:rPr>
              <w:t>2</w:t>
            </w:r>
          </w:p>
        </w:tc>
        <w:tc>
          <w:tcPr>
            <w:tcW w:w="8789" w:type="dxa"/>
          </w:tcPr>
          <w:p w14:paraId="5A62D205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  <w:tr w:rsidR="001679EE" w14:paraId="0FDF18E4" w14:textId="77777777" w:rsidTr="000A76E9">
        <w:tc>
          <w:tcPr>
            <w:tcW w:w="675" w:type="dxa"/>
          </w:tcPr>
          <w:p w14:paraId="11B1F013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3</w:t>
            </w:r>
          </w:p>
        </w:tc>
        <w:tc>
          <w:tcPr>
            <w:tcW w:w="8789" w:type="dxa"/>
          </w:tcPr>
          <w:p w14:paraId="7253B1F6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  <w:tr w:rsidR="001679EE" w14:paraId="510D9AA3" w14:textId="77777777" w:rsidTr="000A76E9">
        <w:tc>
          <w:tcPr>
            <w:tcW w:w="675" w:type="dxa"/>
          </w:tcPr>
          <w:p w14:paraId="7CCA934E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4</w:t>
            </w:r>
          </w:p>
        </w:tc>
        <w:tc>
          <w:tcPr>
            <w:tcW w:w="8789" w:type="dxa"/>
          </w:tcPr>
          <w:p w14:paraId="0282052F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  <w:tr w:rsidR="001679EE" w14:paraId="5C5F07A9" w14:textId="77777777" w:rsidTr="000A76E9">
        <w:tc>
          <w:tcPr>
            <w:tcW w:w="675" w:type="dxa"/>
          </w:tcPr>
          <w:p w14:paraId="11F252C2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5</w:t>
            </w:r>
          </w:p>
        </w:tc>
        <w:tc>
          <w:tcPr>
            <w:tcW w:w="8789" w:type="dxa"/>
          </w:tcPr>
          <w:p w14:paraId="185DAA68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</w:tbl>
    <w:p w14:paraId="44B5BADB" w14:textId="77777777" w:rsidR="001679EE" w:rsidRPr="001679EE" w:rsidRDefault="001679EE" w:rsidP="001679EE">
      <w:pPr>
        <w:jc w:val="both"/>
        <w:rPr>
          <w:rFonts w:ascii="Arial" w:hAnsi="Arial" w:cs="Arial"/>
          <w:b/>
          <w:szCs w:val="20"/>
        </w:rPr>
      </w:pPr>
    </w:p>
    <w:p w14:paraId="0ACE42F2" w14:textId="77777777" w:rsidR="00E20911" w:rsidRPr="00B21428" w:rsidRDefault="00E20911" w:rsidP="00E20911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>Observaciones</w:t>
      </w:r>
    </w:p>
    <w:p w14:paraId="25EAFA29" w14:textId="77777777" w:rsidR="00E20911" w:rsidRDefault="00E20911" w:rsidP="0068295E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___________________________________________________________________________________</w:t>
      </w:r>
    </w:p>
    <w:p w14:paraId="428BABDE" w14:textId="77777777" w:rsidR="00B13445" w:rsidRDefault="00B13445" w:rsidP="00E20911">
      <w:pPr>
        <w:ind w:left="360"/>
        <w:jc w:val="both"/>
        <w:rPr>
          <w:rFonts w:ascii="Arial" w:hAnsi="Arial" w:cs="Arial"/>
          <w:b/>
        </w:rPr>
      </w:pPr>
    </w:p>
    <w:p w14:paraId="034D4D9A" w14:textId="77777777" w:rsidR="00B13445" w:rsidRDefault="00B13445" w:rsidP="00ED7D52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___________________________________________________________________________________</w:t>
      </w:r>
    </w:p>
    <w:p w14:paraId="47A6BA47" w14:textId="77777777" w:rsidR="003B697A" w:rsidRDefault="003B697A" w:rsidP="003B697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p w14:paraId="62450B83" w14:textId="7A7F523D" w:rsidR="00E44CBA" w:rsidRPr="00B45E31" w:rsidRDefault="00E44CBA" w:rsidP="00580AA4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/>
          <w:szCs w:val="20"/>
        </w:rPr>
        <w:lastRenderedPageBreak/>
        <w:t xml:space="preserve">Medición del Riesgo </w:t>
      </w:r>
      <w:r w:rsidRPr="00B45E31">
        <w:rPr>
          <w:rFonts w:ascii="Arial" w:hAnsi="Arial" w:cs="Arial"/>
          <w:b/>
          <w:szCs w:val="20"/>
        </w:rPr>
        <w:tab/>
      </w:r>
      <w:r w:rsidRPr="00B45E31">
        <w:rPr>
          <w:rFonts w:ascii="Arial" w:hAnsi="Arial" w:cs="Arial"/>
          <w:bCs w:val="0"/>
        </w:rPr>
        <w:object w:dxaOrig="225" w:dyaOrig="225" w14:anchorId="6EE85F71">
          <v:shape id="_x0000_i1073" type="#_x0000_t75" style="width:38pt;height:18pt" o:ole="">
            <v:imagedata r:id="rId65" o:title=""/>
          </v:shape>
          <w:control r:id="rId66" w:name="CheckBox1" w:shapeid="_x0000_i1073"/>
        </w:object>
      </w:r>
      <w:r w:rsidRPr="00B45E31">
        <w:rPr>
          <w:rFonts w:ascii="Arial" w:hAnsi="Arial" w:cs="Arial"/>
        </w:rPr>
        <w:t xml:space="preserve">     </w:t>
      </w:r>
      <w:r w:rsidRPr="00B45E31">
        <w:rPr>
          <w:rFonts w:ascii="Arial" w:hAnsi="Arial" w:cs="Arial"/>
          <w:bCs w:val="0"/>
        </w:rPr>
        <w:object w:dxaOrig="225" w:dyaOrig="225" w14:anchorId="63A25268">
          <v:shape id="_x0000_i1075" type="#_x0000_t75" style="width:45pt;height:19.5pt" o:ole="">
            <v:imagedata r:id="rId67" o:title=""/>
          </v:shape>
          <w:control r:id="rId68" w:name="CheckBox2" w:shapeid="_x0000_i1075"/>
        </w:object>
      </w:r>
      <w:r w:rsidRPr="00B45E31">
        <w:rPr>
          <w:rFonts w:ascii="Arial" w:hAnsi="Arial" w:cs="Arial"/>
        </w:rPr>
        <w:t xml:space="preserve">     </w:t>
      </w:r>
      <w:r w:rsidRPr="00B45E31">
        <w:rPr>
          <w:rFonts w:ascii="Arial" w:hAnsi="Arial" w:cs="Arial"/>
          <w:bCs w:val="0"/>
        </w:rPr>
        <w:object w:dxaOrig="225" w:dyaOrig="225" w14:anchorId="65405066">
          <v:shape id="_x0000_i1077" type="#_x0000_t75" style="width:36.5pt;height:19.5pt" o:ole="">
            <v:imagedata r:id="rId69" o:title=""/>
          </v:shape>
          <w:control r:id="rId70" w:name="CheckBox3" w:shapeid="_x0000_i1077"/>
        </w:object>
      </w:r>
    </w:p>
    <w:p w14:paraId="0DD789A5" w14:textId="77777777" w:rsidR="00E44CBA" w:rsidRPr="00B45E31" w:rsidRDefault="00E44CBA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/>
          <w:szCs w:val="20"/>
        </w:rPr>
        <w:t>Sustento de la valoración del riesgo:</w:t>
      </w:r>
      <w:r w:rsidR="00111F6B" w:rsidRPr="00B45E31">
        <w:rPr>
          <w:rFonts w:ascii="Arial" w:hAnsi="Arial" w:cs="Arial"/>
          <w:b/>
          <w:szCs w:val="20"/>
        </w:rPr>
        <w:t xml:space="preserve"> </w:t>
      </w:r>
    </w:p>
    <w:p w14:paraId="20C82562" w14:textId="23691E77" w:rsidR="003F1DDD" w:rsidRPr="00B45E31" w:rsidRDefault="003F1DDD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225" w:dyaOrig="225" w14:anchorId="6F59331E">
          <v:shape id="_x0000_i1079" type="#_x0000_t75" style="width:117pt;height:18pt" o:ole="">
            <v:imagedata r:id="rId71" o:title=""/>
          </v:shape>
          <w:control r:id="rId72" w:name="CheckBox11" w:shapeid="_x0000_i1079"/>
        </w:object>
      </w:r>
      <w:r w:rsidR="00782DFB" w:rsidRPr="00B45E31">
        <w:rPr>
          <w:rFonts w:ascii="Arial" w:hAnsi="Arial" w:cs="Arial"/>
        </w:rPr>
        <w:t xml:space="preserve">           </w:t>
      </w:r>
      <w:r w:rsidR="00782DFB" w:rsidRPr="00B45E31">
        <w:rPr>
          <w:rFonts w:ascii="Arial" w:hAnsi="Arial" w:cs="Arial"/>
          <w:bCs w:val="0"/>
        </w:rPr>
        <w:object w:dxaOrig="225" w:dyaOrig="225" w14:anchorId="4C0AEC7A">
          <v:shape id="_x0000_i1081" type="#_x0000_t75" style="width:304.5pt;height:18pt" o:ole="">
            <v:imagedata r:id="rId73" o:title=""/>
          </v:shape>
          <w:control r:id="rId74" w:name="TextBox44" w:shapeid="_x0000_i1081"/>
        </w:object>
      </w:r>
    </w:p>
    <w:p w14:paraId="394EDB0C" w14:textId="43C73AAC" w:rsidR="003F1DDD" w:rsidRPr="00B45E31" w:rsidRDefault="003F1DDD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225" w:dyaOrig="225" w14:anchorId="5A1ED16C">
          <v:shape id="_x0000_i1083" type="#_x0000_t75" style="width:124pt;height:18pt" o:ole="">
            <v:imagedata r:id="rId75" o:title=""/>
          </v:shape>
          <w:control r:id="rId76" w:name="CheckBox111" w:shapeid="_x0000_i1083"/>
        </w:object>
      </w:r>
      <w:r w:rsidR="00782DFB" w:rsidRPr="00B45E31">
        <w:rPr>
          <w:rFonts w:ascii="Arial" w:hAnsi="Arial" w:cs="Arial"/>
        </w:rPr>
        <w:t xml:space="preserve">         </w:t>
      </w:r>
      <w:r w:rsidR="00782DFB" w:rsidRPr="00B45E31">
        <w:rPr>
          <w:rFonts w:ascii="Arial" w:hAnsi="Arial" w:cs="Arial"/>
          <w:bCs w:val="0"/>
        </w:rPr>
        <w:object w:dxaOrig="225" w:dyaOrig="225" w14:anchorId="6B54F28D">
          <v:shape id="_x0000_i1085" type="#_x0000_t75" style="width:304.5pt;height:18pt" o:ole="">
            <v:imagedata r:id="rId77" o:title=""/>
          </v:shape>
          <w:control r:id="rId78" w:name="TextBox43" w:shapeid="_x0000_i1085"/>
        </w:object>
      </w:r>
    </w:p>
    <w:p w14:paraId="213628EA" w14:textId="4AF1A4EE" w:rsidR="003F1DDD" w:rsidRPr="00B45E31" w:rsidRDefault="00782DFB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225" w:dyaOrig="225" w14:anchorId="34E9EEA7">
          <v:shape id="_x0000_i1087" type="#_x0000_t75" style="width:132pt;height:18pt" o:ole="">
            <v:imagedata r:id="rId79" o:title=""/>
          </v:shape>
          <w:control r:id="rId80" w:name="CheckBox1111" w:shapeid="_x0000_i1087"/>
        </w:object>
      </w:r>
      <w:r w:rsidRPr="00B45E31">
        <w:rPr>
          <w:rFonts w:ascii="Arial" w:hAnsi="Arial" w:cs="Arial"/>
        </w:rPr>
        <w:t xml:space="preserve">      </w:t>
      </w:r>
      <w:r w:rsidRPr="00B45E31">
        <w:rPr>
          <w:rFonts w:ascii="Arial" w:hAnsi="Arial" w:cs="Arial"/>
          <w:bCs w:val="0"/>
        </w:rPr>
        <w:object w:dxaOrig="225" w:dyaOrig="225" w14:anchorId="0D755802">
          <v:shape id="_x0000_i1089" type="#_x0000_t75" style="width:304.5pt;height:18pt" o:ole="">
            <v:imagedata r:id="rId81" o:title=""/>
          </v:shape>
          <w:control r:id="rId82" w:name="TextBox42" w:shapeid="_x0000_i1089"/>
        </w:object>
      </w:r>
    </w:p>
    <w:p w14:paraId="35CC4C69" w14:textId="0CCC916D" w:rsidR="003F1DDD" w:rsidRPr="00B45E31" w:rsidRDefault="00782DFB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225" w:dyaOrig="225" w14:anchorId="69BE084F">
          <v:shape id="_x0000_i1091" type="#_x0000_t75" style="width:148.5pt;height:18pt" o:ole="">
            <v:imagedata r:id="rId83" o:title=""/>
          </v:shape>
          <w:control r:id="rId84" w:name="CheckBox11111" w:shapeid="_x0000_i1091"/>
        </w:object>
      </w:r>
      <w:r w:rsidRPr="00B45E31">
        <w:rPr>
          <w:rFonts w:ascii="Arial" w:hAnsi="Arial" w:cs="Arial"/>
          <w:bCs w:val="0"/>
        </w:rPr>
        <w:object w:dxaOrig="225" w:dyaOrig="225" w14:anchorId="3A51B8C2">
          <v:shape id="_x0000_i1093" type="#_x0000_t75" style="width:304.5pt;height:18pt" o:ole="">
            <v:imagedata r:id="rId81" o:title=""/>
          </v:shape>
          <w:control r:id="rId85" w:name="TextBox41" w:shapeid="_x0000_i1093"/>
        </w:object>
      </w:r>
    </w:p>
    <w:p w14:paraId="799C22D8" w14:textId="10A329C1" w:rsidR="003F1DDD" w:rsidRPr="00B45E31" w:rsidRDefault="00782DFB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225" w:dyaOrig="225" w14:anchorId="6C29C031">
          <v:shape id="_x0000_i1095" type="#_x0000_t75" style="width:148.5pt;height:18pt" o:ole="">
            <v:imagedata r:id="rId86" o:title=""/>
          </v:shape>
          <w:control r:id="rId87" w:name="CheckBox111111" w:shapeid="_x0000_i1095"/>
        </w:object>
      </w:r>
      <w:r w:rsidRPr="00B45E31">
        <w:rPr>
          <w:rFonts w:ascii="Arial" w:hAnsi="Arial" w:cs="Arial"/>
          <w:bCs w:val="0"/>
        </w:rPr>
        <w:object w:dxaOrig="225" w:dyaOrig="225" w14:anchorId="18BF1037">
          <v:shape id="_x0000_i1097" type="#_x0000_t75" style="width:304.5pt;height:18pt" o:ole="">
            <v:imagedata r:id="rId81" o:title=""/>
          </v:shape>
          <w:control r:id="rId88" w:name="TextBox4" w:shapeid="_x0000_i1097"/>
        </w:object>
      </w:r>
    </w:p>
    <w:p w14:paraId="75F1BC57" w14:textId="231C227F" w:rsidR="00E44CBA" w:rsidRPr="007D71A9" w:rsidRDefault="00580AA4" w:rsidP="00E44CBA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82DFB">
        <w:rPr>
          <w:rFonts w:ascii="Arial" w:hAnsi="Arial" w:cs="Arial"/>
          <w:bCs w:val="0"/>
          <w:highlight w:val="yellow"/>
        </w:rPr>
        <w:object w:dxaOrig="225" w:dyaOrig="225" w14:anchorId="74DDBD8F">
          <v:shape id="_x0000_i1099" type="#_x0000_t75" style="width:148.5pt;height:18pt" o:ole="">
            <v:imagedata r:id="rId89" o:title=""/>
          </v:shape>
          <w:control r:id="rId90" w:name="CheckBox11111111" w:shapeid="_x0000_i1099"/>
        </w:object>
      </w:r>
      <w:r w:rsidRPr="00782DFB">
        <w:rPr>
          <w:rFonts w:ascii="Arial" w:hAnsi="Arial" w:cs="Arial"/>
          <w:bCs w:val="0"/>
          <w:highlight w:val="yellow"/>
        </w:rPr>
        <w:object w:dxaOrig="225" w:dyaOrig="225" w14:anchorId="79BDFDE6">
          <v:shape id="_x0000_i1101" type="#_x0000_t75" style="width:304.5pt;height:18pt" o:ole="">
            <v:imagedata r:id="rId81" o:title=""/>
          </v:shape>
          <w:control r:id="rId91" w:name="TextBox451" w:shapeid="_x0000_i1101"/>
        </w:object>
      </w:r>
    </w:p>
    <w:p w14:paraId="55D349D1" w14:textId="77777777" w:rsidR="000B3173" w:rsidRDefault="000B3173" w:rsidP="000B3173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</w:p>
    <w:p w14:paraId="25C3CCA4" w14:textId="77777777" w:rsidR="000B3173" w:rsidRDefault="000B3173" w:rsidP="000B3173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</w:p>
    <w:p w14:paraId="638E70C4" w14:textId="77777777" w:rsidR="00C20F6E" w:rsidRPr="007D71A9" w:rsidRDefault="00096790" w:rsidP="00580AA4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szCs w:val="20"/>
          <w:highlight w:val="yellow"/>
        </w:rPr>
        <w:t>Describa la c</w:t>
      </w:r>
      <w:r w:rsidR="00C20F6E" w:rsidRPr="007D71A9">
        <w:rPr>
          <w:rFonts w:ascii="Arial" w:hAnsi="Arial" w:cs="Arial"/>
          <w:b/>
          <w:szCs w:val="20"/>
          <w:highlight w:val="yellow"/>
        </w:rPr>
        <w:t xml:space="preserve">omplejidad del </w:t>
      </w:r>
      <w:r w:rsidR="001F7A6B" w:rsidRPr="007D71A9">
        <w:rPr>
          <w:rFonts w:ascii="Arial" w:hAnsi="Arial" w:cs="Arial"/>
          <w:b/>
          <w:szCs w:val="20"/>
          <w:highlight w:val="yellow"/>
        </w:rPr>
        <w:t xml:space="preserve">cambio </w:t>
      </w:r>
    </w:p>
    <w:p w14:paraId="6A88EA17" w14:textId="0AF61B62" w:rsidR="001F7A6B" w:rsidRPr="007D71A9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225" w:dyaOrig="225" w14:anchorId="08C25094">
          <v:shape id="_x0000_i1103" type="#_x0000_t75" style="width:445pt;height:18pt" o:ole="">
            <v:imagedata r:id="rId92" o:title=""/>
          </v:shape>
          <w:control r:id="rId93" w:name="TextBox2" w:shapeid="_x0000_i1103"/>
        </w:object>
      </w:r>
    </w:p>
    <w:p w14:paraId="21895ADC" w14:textId="18D2CB38" w:rsidR="001F7A6B" w:rsidRPr="007D71A9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225" w:dyaOrig="225" w14:anchorId="2199E029">
          <v:shape id="_x0000_i1105" type="#_x0000_t75" style="width:444pt;height:18pt" o:ole="">
            <v:imagedata r:id="rId94" o:title=""/>
          </v:shape>
          <w:control r:id="rId95" w:name="TextBox3" w:shapeid="_x0000_i1105"/>
        </w:object>
      </w:r>
    </w:p>
    <w:p w14:paraId="2D6F6FFB" w14:textId="39C3A08D" w:rsidR="001F7A6B" w:rsidRPr="007D71A9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225" w:dyaOrig="225" w14:anchorId="273946AF">
          <v:shape id="_x0000_i1107" type="#_x0000_t75" style="width:443.5pt;height:18pt" o:ole="">
            <v:imagedata r:id="rId96" o:title=""/>
          </v:shape>
          <w:control r:id="rId97" w:name="TextBox8" w:shapeid="_x0000_i1107"/>
        </w:object>
      </w:r>
    </w:p>
    <w:p w14:paraId="2727C3A8" w14:textId="6D7781C1" w:rsidR="001F7A6B" w:rsidRPr="007D71A9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225" w:dyaOrig="225" w14:anchorId="5B596D7B">
          <v:shape id="_x0000_i1109" type="#_x0000_t75" style="width:442.5pt;height:18pt" o:ole="">
            <v:imagedata r:id="rId98" o:title=""/>
          </v:shape>
          <w:control r:id="rId99" w:name="TextBox9" w:shapeid="_x0000_i1109"/>
        </w:object>
      </w:r>
    </w:p>
    <w:p w14:paraId="3B89C4D8" w14:textId="6D4BC3D3" w:rsidR="001F7A6B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225" w:dyaOrig="225" w14:anchorId="10C9F395">
          <v:shape id="_x0000_i1111" type="#_x0000_t75" style="width:442.5pt;height:18pt" o:ole="">
            <v:imagedata r:id="rId98" o:title=""/>
          </v:shape>
          <w:control r:id="rId100" w:name="TextBox10" w:shapeid="_x0000_i1111"/>
        </w:object>
      </w:r>
    </w:p>
    <w:p w14:paraId="2F5170E1" w14:textId="77777777" w:rsidR="001F7A6B" w:rsidRDefault="001F7A6B" w:rsidP="001F7A6B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p w14:paraId="62643C7B" w14:textId="77777777" w:rsidR="001F7A6B" w:rsidRDefault="001F7A6B" w:rsidP="001F7A6B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p w14:paraId="3A71253B" w14:textId="77777777" w:rsidR="00E36ADF" w:rsidRDefault="00E36ADF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 xml:space="preserve">Conformidad y </w:t>
      </w:r>
      <w:r w:rsidR="00371856" w:rsidRPr="00B21428">
        <w:rPr>
          <w:rFonts w:ascii="Arial" w:hAnsi="Arial" w:cs="Arial"/>
          <w:b/>
          <w:szCs w:val="20"/>
        </w:rPr>
        <w:t>Autorizaciones</w:t>
      </w:r>
      <w:r w:rsidR="00CE7F17" w:rsidRPr="00B21428">
        <w:rPr>
          <w:rFonts w:ascii="Arial" w:hAnsi="Arial" w:cs="Arial"/>
          <w:b/>
          <w:szCs w:val="20"/>
        </w:rPr>
        <w:t xml:space="preserve">. </w:t>
      </w:r>
    </w:p>
    <w:p w14:paraId="21AE2D84" w14:textId="77777777" w:rsidR="003B697A" w:rsidRDefault="003B697A" w:rsidP="003B697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54"/>
        <w:gridCol w:w="2456"/>
        <w:gridCol w:w="4783"/>
      </w:tblGrid>
      <w:tr w:rsidR="0086008B" w:rsidRPr="00C977A2" w14:paraId="793D2490" w14:textId="77777777" w:rsidTr="0086008B">
        <w:trPr>
          <w:trHeight w:val="940"/>
        </w:trPr>
        <w:tc>
          <w:tcPr>
            <w:tcW w:w="2396" w:type="dxa"/>
            <w:tcBorders>
              <w:bottom w:val="single" w:sz="4" w:space="0" w:color="000000"/>
            </w:tcBorders>
            <w:shd w:val="clear" w:color="auto" w:fill="auto"/>
          </w:tcPr>
          <w:p w14:paraId="3214D5B4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 w:rsidRPr="002130F7">
              <w:rPr>
                <w:b/>
              </w:rPr>
              <w:t xml:space="preserve">Analista </w:t>
            </w:r>
          </w:p>
          <w:p w14:paraId="64572F6F" w14:textId="77777777" w:rsidR="0086008B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 w:rsidRPr="002130F7">
              <w:rPr>
                <w:b/>
              </w:rPr>
              <w:t>Desarrollo</w:t>
            </w:r>
          </w:p>
          <w:p w14:paraId="7FC39561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0D46A533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6A3C4BD9" w14:textId="77777777" w:rsidR="0086008B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2636B81F" w14:textId="77777777" w:rsidR="00817DE8" w:rsidRDefault="00817DE8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1C425382" w14:textId="77777777" w:rsidR="00817DE8" w:rsidRPr="002130F7" w:rsidRDefault="00817DE8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378A5853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</w:pPr>
          </w:p>
        </w:tc>
        <w:tc>
          <w:tcPr>
            <w:tcW w:w="2496" w:type="dxa"/>
            <w:tcBorders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516B4789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 w:rsidRPr="002130F7">
              <w:rPr>
                <w:b/>
              </w:rPr>
              <w:t>Especialista</w:t>
            </w:r>
          </w:p>
          <w:p w14:paraId="43191901" w14:textId="77777777" w:rsidR="0086008B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 w:rsidRPr="002130F7">
              <w:rPr>
                <w:b/>
              </w:rPr>
              <w:t>Desarrollo</w:t>
            </w:r>
          </w:p>
          <w:p w14:paraId="715DD978" w14:textId="77777777" w:rsidR="00D84559" w:rsidRDefault="00D84559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1BA43561" w14:textId="464DFA72" w:rsidR="00D84559" w:rsidRPr="002130F7" w:rsidRDefault="008E2BE2" w:rsidP="00E44CBA">
            <w:pPr>
              <w:tabs>
                <w:tab w:val="center" w:pos="1701"/>
                <w:tab w:val="center" w:pos="5103"/>
                <w:tab w:val="center" w:pos="8364"/>
              </w:tabs>
            </w:pPr>
            <w:r>
              <w:rPr>
                <w:b/>
              </w:rPr>
              <w:t>Roger Briones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A07F37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</w:tbl>
    <w:p w14:paraId="39B0A25F" w14:textId="77777777" w:rsidR="00E3792B" w:rsidRDefault="00E3792B" w:rsidP="005E3D48">
      <w:pPr>
        <w:ind w:left="360"/>
        <w:jc w:val="both"/>
        <w:rPr>
          <w:rFonts w:ascii="Arial" w:hAnsi="Arial" w:cs="Arial"/>
          <w:b/>
        </w:rPr>
      </w:pPr>
    </w:p>
    <w:sectPr w:rsidR="00E3792B" w:rsidSect="00277B35">
      <w:headerReference w:type="default" r:id="rId101"/>
      <w:footerReference w:type="default" r:id="rId102"/>
      <w:pgSz w:w="11907" w:h="16840" w:code="9"/>
      <w:pgMar w:top="720" w:right="1008" w:bottom="432" w:left="1296" w:header="432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681AE" w14:textId="77777777" w:rsidR="003F1DDD" w:rsidRDefault="003F1DDD" w:rsidP="00E465C3">
      <w:r>
        <w:separator/>
      </w:r>
    </w:p>
    <w:p w14:paraId="7969C746" w14:textId="77777777" w:rsidR="003F1DDD" w:rsidRDefault="003F1DDD"/>
  </w:endnote>
  <w:endnote w:type="continuationSeparator" w:id="0">
    <w:p w14:paraId="54957C33" w14:textId="77777777" w:rsidR="003F1DDD" w:rsidRDefault="003F1DDD" w:rsidP="00E465C3">
      <w:r>
        <w:continuationSeparator/>
      </w:r>
    </w:p>
    <w:p w14:paraId="05CA9E3A" w14:textId="77777777" w:rsidR="003F1DDD" w:rsidRDefault="003F1D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re Sans Serif SSi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A583C" w14:textId="77777777" w:rsidR="003F1DDD" w:rsidRDefault="003F1DDD" w:rsidP="000A76E9">
    <w:pPr>
      <w:pStyle w:val="Piedepgina"/>
    </w:pPr>
    <w:r>
      <w:rPr>
        <w:noProof/>
        <w:color w:val="1F497D" w:themeColor="text2"/>
        <w:sz w:val="26"/>
        <w:szCs w:val="26"/>
        <w:lang w:val="es-PE" w:eastAsia="es-PE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A38196B" wp14:editId="4533F204">
              <wp:simplePos x="0" y="0"/>
              <wp:positionH relativeFrom="page">
                <wp:posOffset>6648450</wp:posOffset>
              </wp:positionH>
              <wp:positionV relativeFrom="page">
                <wp:posOffset>10172700</wp:posOffset>
              </wp:positionV>
              <wp:extent cx="388620" cy="370205"/>
              <wp:effectExtent l="0" t="0" r="3175" b="0"/>
              <wp:wrapNone/>
              <wp:docPr id="49" name="Cuadro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7020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442497" w14:textId="5AD06194" w:rsidR="003F1DDD" w:rsidRPr="000A76E9" w:rsidRDefault="003F1DDD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</w:pPr>
                          <w:r w:rsidRPr="000A76E9"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  <w:fldChar w:fldCharType="begin"/>
                          </w:r>
                          <w:r w:rsidRPr="000A76E9"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  <w:instrText>PAGE  \* Arabic  \* MERGEFORMAT</w:instrText>
                          </w:r>
                          <w:r w:rsidRPr="000A76E9"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  <w:fldChar w:fldCharType="separate"/>
                          </w:r>
                          <w:r w:rsidR="00C143E2">
                            <w:rPr>
                              <w:rFonts w:ascii="Arial" w:hAnsi="Arial" w:cs="Arial"/>
                              <w:b/>
                              <w:noProof/>
                              <w:color w:val="0193CF"/>
                              <w:szCs w:val="20"/>
                            </w:rPr>
                            <w:t>3</w:t>
                          </w:r>
                          <w:r w:rsidRPr="000A76E9"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38196B" id="_x0000_t202" coordsize="21600,21600" o:spt="202" path="m,l,21600r21600,l21600,xe">
              <v:stroke joinstyle="miter"/>
              <v:path gradientshapeok="t" o:connecttype="rect"/>
            </v:shapetype>
            <v:shape id="Cuadro de texto 49" o:spid="_x0000_s1027" type="#_x0000_t202" style="position:absolute;margin-left:523.5pt;margin-top:801pt;width:30.6pt;height:29.15pt;z-index:251667456;visibility:visible;mso-wrap-style:square;mso-width-percent: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" fillcolor="white [3201]" stroked="f" strokeweight=".5pt">
              <v:textbox inset="0,,0">
                <w:txbxContent>
                  <w:p w14:paraId="40442497" w14:textId="5AD06194" w:rsidR="003F1DDD" w:rsidRPr="000A76E9" w:rsidRDefault="003F1DDD">
                    <w:pPr>
                      <w:jc w:val="center"/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</w:pPr>
                    <w:r w:rsidRPr="000A76E9"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  <w:fldChar w:fldCharType="begin"/>
                    </w:r>
                    <w:r w:rsidRPr="000A76E9"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  <w:instrText>PAGE  \* Arabic  \* MERGEFORMAT</w:instrText>
                    </w:r>
                    <w:r w:rsidRPr="000A76E9"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  <w:fldChar w:fldCharType="separate"/>
                    </w:r>
                    <w:r w:rsidR="00C143E2">
                      <w:rPr>
                        <w:rFonts w:ascii="Arial" w:hAnsi="Arial" w:cs="Arial"/>
                        <w:b/>
                        <w:noProof/>
                        <w:color w:val="0193CF"/>
                        <w:szCs w:val="20"/>
                      </w:rPr>
                      <w:t>3</w:t>
                    </w:r>
                    <w:r w:rsidRPr="000A76E9"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4D85C9D" wp14:editId="2B65F915">
              <wp:simplePos x="0" y="0"/>
              <wp:positionH relativeFrom="column">
                <wp:posOffset>-534670</wp:posOffset>
              </wp:positionH>
              <wp:positionV relativeFrom="paragraph">
                <wp:posOffset>132080</wp:posOffset>
              </wp:positionV>
              <wp:extent cx="6883400" cy="0"/>
              <wp:effectExtent l="0" t="0" r="12700" b="19050"/>
              <wp:wrapNone/>
              <wp:docPr id="6" name="6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8340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accent1">
                            <a:lumMod val="75000"/>
                          </a:schemeClr>
                        </a:solidFill>
                        <a:prstDash val="sys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27DFA16F" id="6 Conector recto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1pt,10.4pt" to="499.9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" strokecolor="#365f91 [2404]" strokeweight=".5pt">
              <v:stroke dashstyle="1 1"/>
            </v:line>
          </w:pict>
        </mc:Fallback>
      </mc:AlternateContent>
    </w:r>
    <w:r w:rsidRPr="00B10241"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21172D3" wp14:editId="726EB41C">
              <wp:simplePos x="0" y="0"/>
              <wp:positionH relativeFrom="column">
                <wp:posOffset>-634365</wp:posOffset>
              </wp:positionH>
              <wp:positionV relativeFrom="paragraph">
                <wp:posOffset>165999</wp:posOffset>
              </wp:positionV>
              <wp:extent cx="4114800" cy="284480"/>
              <wp:effectExtent l="0" t="0" r="0" b="1270"/>
              <wp:wrapNone/>
              <wp:docPr id="5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2844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D92D39" w14:textId="77777777" w:rsidR="003F1DDD" w:rsidRPr="00AE65CF" w:rsidRDefault="003F1DDD" w:rsidP="000A76E9">
                          <w:pPr>
                            <w:rPr>
                              <w:rFonts w:ascii="Trebuchet MS" w:hAnsi="Trebuchet MS"/>
                              <w:b/>
                              <w:sz w:val="24"/>
                            </w:rPr>
                          </w:pPr>
                          <w:r w:rsidRPr="00AE65CF">
                            <w:rPr>
                              <w:rFonts w:ascii="Trebuchet MS" w:hAnsi="Trebuchet MS"/>
                              <w:b/>
                              <w:color w:val="0193CF"/>
                              <w:sz w:val="18"/>
                            </w:rPr>
                            <w:t>SUBGERENCIA GENERAL DE INNOVACIÓN, TECNOLOGÍA Y OPERACIONES</w:t>
                          </w:r>
                          <w:r w:rsidRPr="00AE65CF">
                            <w:rPr>
                              <w:rFonts w:ascii="Trebuchet MS" w:hAnsi="Trebuchet MS"/>
                              <w:b/>
                              <w:sz w:val="18"/>
                            </w:rPr>
                            <w:br/>
                          </w:r>
                        </w:p>
                        <w:p w14:paraId="35A8C09E" w14:textId="77777777" w:rsidR="003F1DDD" w:rsidRPr="001A609F" w:rsidRDefault="003F1DDD" w:rsidP="000A76E9">
                          <w:pPr>
                            <w:rPr>
                              <w:rFonts w:ascii="Trebuchet MS" w:hAnsi="Trebuchet M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21172D3" id="_x0000_s1028" type="#_x0000_t202" style="position:absolute;margin-left:-49.95pt;margin-top:13.05pt;width:324pt;height:2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" stroked="f">
              <v:textbox>
                <w:txbxContent>
                  <w:p w14:paraId="5BD92D39" w14:textId="77777777" w:rsidR="003F1DDD" w:rsidRPr="00AE65CF" w:rsidRDefault="003F1DDD" w:rsidP="000A76E9">
                    <w:pPr>
                      <w:rPr>
                        <w:rFonts w:ascii="Trebuchet MS" w:hAnsi="Trebuchet MS"/>
                        <w:b/>
                        <w:sz w:val="24"/>
                      </w:rPr>
                    </w:pPr>
                    <w:r w:rsidRPr="00AE65CF">
                      <w:rPr>
                        <w:rFonts w:ascii="Trebuchet MS" w:hAnsi="Trebuchet MS"/>
                        <w:b/>
                        <w:color w:val="0193CF"/>
                        <w:sz w:val="18"/>
                      </w:rPr>
                      <w:t>SUBGERENCIA GENERAL DE INNOVACIÓN, TECNOLOGÍA Y OPERACIONES</w:t>
                    </w:r>
                    <w:r w:rsidRPr="00AE65CF">
                      <w:rPr>
                        <w:rFonts w:ascii="Trebuchet MS" w:hAnsi="Trebuchet MS"/>
                        <w:b/>
                        <w:sz w:val="18"/>
                      </w:rPr>
                      <w:br/>
                    </w:r>
                  </w:p>
                  <w:p w14:paraId="35A8C09E" w14:textId="77777777" w:rsidR="003F1DDD" w:rsidRPr="001A609F" w:rsidRDefault="003F1DDD" w:rsidP="000A76E9">
                    <w:pPr>
                      <w:rPr>
                        <w:rFonts w:ascii="Trebuchet MS" w:hAnsi="Trebuchet MS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0057D46F" w14:textId="77777777" w:rsidR="003F1DDD" w:rsidRDefault="003F1DDD">
    <w:pPr>
      <w:ind w:right="260"/>
      <w:rPr>
        <w:color w:val="0F243E" w:themeColor="text2" w:themeShade="80"/>
        <w:sz w:val="26"/>
        <w:szCs w:val="26"/>
      </w:rPr>
    </w:pPr>
  </w:p>
  <w:p w14:paraId="447D699C" w14:textId="77777777" w:rsidR="003F1DDD" w:rsidRDefault="003F1DD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8D416" w14:textId="77777777" w:rsidR="003F1DDD" w:rsidRDefault="003F1DDD" w:rsidP="00E465C3">
      <w:r>
        <w:separator/>
      </w:r>
    </w:p>
    <w:p w14:paraId="500D1706" w14:textId="77777777" w:rsidR="003F1DDD" w:rsidRDefault="003F1DDD"/>
  </w:footnote>
  <w:footnote w:type="continuationSeparator" w:id="0">
    <w:p w14:paraId="27EDD38F" w14:textId="77777777" w:rsidR="003F1DDD" w:rsidRDefault="003F1DDD" w:rsidP="00E465C3">
      <w:r>
        <w:continuationSeparator/>
      </w:r>
    </w:p>
    <w:p w14:paraId="69D9D1DD" w14:textId="77777777" w:rsidR="003F1DDD" w:rsidRDefault="003F1DD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833B5" w14:textId="77777777" w:rsidR="003F1DDD" w:rsidRPr="001A609F" w:rsidRDefault="003F1DDD" w:rsidP="00F14ADC">
    <w:pPr>
      <w:rPr>
        <w:sz w:val="32"/>
      </w:rPr>
    </w:pPr>
    <w:r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4CD268E" wp14:editId="7D4D07EC">
              <wp:simplePos x="0" y="0"/>
              <wp:positionH relativeFrom="column">
                <wp:posOffset>-17145</wp:posOffset>
              </wp:positionH>
              <wp:positionV relativeFrom="paragraph">
                <wp:posOffset>386715</wp:posOffset>
              </wp:positionV>
              <wp:extent cx="4899025" cy="0"/>
              <wp:effectExtent l="0" t="0" r="15875" b="19050"/>
              <wp:wrapNone/>
              <wp:docPr id="4" name="4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9902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6A42A856" id="4 Conector recto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35pt,30.45pt" to="384.4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" strokecolor="#5a5a5a [2109]" strokeweight="1pt"/>
          </w:pict>
        </mc:Fallback>
      </mc:AlternateContent>
    </w:r>
    <w:r w:rsidRPr="00B10241"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F35F022" wp14:editId="234A0485">
              <wp:simplePos x="0" y="0"/>
              <wp:positionH relativeFrom="column">
                <wp:posOffset>-120650</wp:posOffset>
              </wp:positionH>
              <wp:positionV relativeFrom="paragraph">
                <wp:posOffset>-139065</wp:posOffset>
              </wp:positionV>
              <wp:extent cx="5003165" cy="551815"/>
              <wp:effectExtent l="0" t="0" r="6985" b="635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03165" cy="5518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007D81" w14:textId="691A1FEC" w:rsidR="003F1DDD" w:rsidRPr="00AE65CF" w:rsidRDefault="003F1DDD" w:rsidP="00F14ADC">
                          <w:pPr>
                            <w:rPr>
                              <w:rFonts w:ascii="Trebuchet MS" w:hAnsi="Trebuchet MS"/>
                              <w:sz w:val="28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 xml:space="preserve">PASE A </w:t>
                          </w:r>
                          <w:r w:rsidR="00CA6CA4"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>UAT</w:t>
                          </w:r>
                          <w:r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 xml:space="preserve"> - DISTRIBUIDO</w:t>
                          </w:r>
                          <w:r w:rsidRPr="00AE65CF">
                            <w:rPr>
                              <w:rFonts w:ascii="Trebuchet MS" w:hAnsi="Trebuchet MS"/>
                              <w:sz w:val="28"/>
                            </w:rPr>
                            <w:br/>
                          </w:r>
                          <w:r w:rsidRPr="00AE65CF">
                            <w:rPr>
                              <w:rFonts w:ascii="Trebuchet MS" w:hAnsi="Trebuchet MS"/>
                              <w:color w:val="0193CF"/>
                              <w:szCs w:val="20"/>
                            </w:rPr>
                            <w:t>GERENCIA DE TECNOLOGÍA DE LA INFORMACIÓN</w:t>
                          </w:r>
                        </w:p>
                        <w:p w14:paraId="59DB747C" w14:textId="77777777" w:rsidR="003F1DDD" w:rsidRPr="001A609F" w:rsidRDefault="003F1DDD" w:rsidP="00F14ADC">
                          <w:pPr>
                            <w:rPr>
                              <w:rFonts w:ascii="Trebuchet MS" w:hAnsi="Trebuchet M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35F02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9.5pt;margin-top:-10.95pt;width:393.95pt;height:43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" stroked="f">
              <v:textbox>
                <w:txbxContent>
                  <w:p w14:paraId="1C007D81" w14:textId="691A1FEC" w:rsidR="003F1DDD" w:rsidRPr="00AE65CF" w:rsidRDefault="003F1DDD" w:rsidP="00F14ADC">
                    <w:pPr>
                      <w:rPr>
                        <w:rFonts w:ascii="Trebuchet MS" w:hAnsi="Trebuchet MS"/>
                        <w:sz w:val="28"/>
                      </w:rPr>
                    </w:pPr>
                    <w:r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 xml:space="preserve">PASE A </w:t>
                    </w:r>
                    <w:r w:rsidR="00CA6CA4"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>UAT</w:t>
                    </w:r>
                    <w:r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 xml:space="preserve"> - DISTRIBUIDO</w:t>
                    </w:r>
                    <w:r w:rsidRPr="00AE65CF">
                      <w:rPr>
                        <w:rFonts w:ascii="Trebuchet MS" w:hAnsi="Trebuchet MS"/>
                        <w:sz w:val="28"/>
                      </w:rPr>
                      <w:br/>
                    </w:r>
                    <w:r w:rsidRPr="00AE65CF">
                      <w:rPr>
                        <w:rFonts w:ascii="Trebuchet MS" w:hAnsi="Trebuchet MS"/>
                        <w:color w:val="0193CF"/>
                        <w:szCs w:val="20"/>
                      </w:rPr>
                      <w:t>GERENCIA DE TECNOLOGÍA DE LA INFORMACIÓN</w:t>
                    </w:r>
                  </w:p>
                  <w:p w14:paraId="59DB747C" w14:textId="77777777" w:rsidR="003F1DDD" w:rsidRPr="001A609F" w:rsidRDefault="003F1DDD" w:rsidP="00F14ADC">
                    <w:pPr>
                      <w:rPr>
                        <w:rFonts w:ascii="Trebuchet MS" w:hAnsi="Trebuchet M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s-PE" w:eastAsia="es-PE"/>
      </w:rPr>
      <w:drawing>
        <wp:anchor distT="0" distB="0" distL="114300" distR="114300" simplePos="0" relativeHeight="251663360" behindDoc="0" locked="0" layoutInCell="1" allowOverlap="1" wp14:anchorId="699C36AF" wp14:editId="28EAC5A5">
          <wp:simplePos x="0" y="0"/>
          <wp:positionH relativeFrom="column">
            <wp:posOffset>-681990</wp:posOffset>
          </wp:positionH>
          <wp:positionV relativeFrom="paragraph">
            <wp:posOffset>-184150</wp:posOffset>
          </wp:positionV>
          <wp:extent cx="666115" cy="698500"/>
          <wp:effectExtent l="0" t="0" r="0" b="6350"/>
          <wp:wrapTopAndBottom/>
          <wp:docPr id="2" name="Imagen 2" descr="D:\mvila\Utilidades BANBIF\cir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mvila\Utilidades BANBIF\cir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115" cy="698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4384" behindDoc="0" locked="0" layoutInCell="1" allowOverlap="1" wp14:anchorId="51AD1E43" wp14:editId="796EC994">
          <wp:simplePos x="0" y="0"/>
          <wp:positionH relativeFrom="column">
            <wp:posOffset>5122281</wp:posOffset>
          </wp:positionH>
          <wp:positionV relativeFrom="paragraph">
            <wp:posOffset>-175260</wp:posOffset>
          </wp:positionV>
          <wp:extent cx="1224915" cy="740410"/>
          <wp:effectExtent l="0" t="0" r="0" b="2540"/>
          <wp:wrapNone/>
          <wp:docPr id="3" name="Imagen 3" descr="D:\mvila\Utilidades BANBIF\logo-fondo-transparente_S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mvila\Utilidades BANBIF\logo-fondo-transparente_SS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4915" cy="740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CB4652C" w14:textId="77777777" w:rsidR="003F1DDD" w:rsidRPr="00317748" w:rsidRDefault="003F1DDD" w:rsidP="0031774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C79FC"/>
    <w:multiLevelType w:val="hybridMultilevel"/>
    <w:tmpl w:val="866206E6"/>
    <w:lvl w:ilvl="0" w:tplc="86FC1A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86FC1A7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91BD6"/>
    <w:multiLevelType w:val="hybridMultilevel"/>
    <w:tmpl w:val="BF103D7E"/>
    <w:lvl w:ilvl="0" w:tplc="C346E348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B5858"/>
    <w:multiLevelType w:val="hybridMultilevel"/>
    <w:tmpl w:val="1F8ED93A"/>
    <w:lvl w:ilvl="0" w:tplc="65446542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3" w15:restartNumberingAfterBreak="0">
    <w:nsid w:val="0DDD79E2"/>
    <w:multiLevelType w:val="hybridMultilevel"/>
    <w:tmpl w:val="48C050E4"/>
    <w:lvl w:ilvl="0" w:tplc="CBF8A1BC">
      <w:start w:val="1"/>
      <w:numFmt w:val="decimal"/>
      <w:lvlText w:val="%1.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3"/>
        </w:tabs>
        <w:ind w:left="249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3"/>
        </w:tabs>
        <w:ind w:left="321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3"/>
        </w:tabs>
        <w:ind w:left="393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3"/>
        </w:tabs>
        <w:ind w:left="465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3"/>
        </w:tabs>
        <w:ind w:left="537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3"/>
        </w:tabs>
        <w:ind w:left="609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3"/>
        </w:tabs>
        <w:ind w:left="681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3"/>
        </w:tabs>
        <w:ind w:left="7533" w:hanging="180"/>
      </w:pPr>
    </w:lvl>
  </w:abstractNum>
  <w:abstractNum w:abstractNumId="4" w15:restartNumberingAfterBreak="0">
    <w:nsid w:val="14AC4FD5"/>
    <w:multiLevelType w:val="hybridMultilevel"/>
    <w:tmpl w:val="F6A23E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9523EC"/>
    <w:multiLevelType w:val="hybridMultilevel"/>
    <w:tmpl w:val="9E28D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43B49"/>
    <w:multiLevelType w:val="hybridMultilevel"/>
    <w:tmpl w:val="DAFEE446"/>
    <w:lvl w:ilvl="0" w:tplc="86FC1A7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6E5C4BF0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ascii="Arial" w:eastAsia="Times New Roman" w:hAnsi="Arial" w:cs="Arial"/>
      </w:rPr>
    </w:lvl>
    <w:lvl w:ilvl="2" w:tplc="FC828AD6">
      <w:start w:val="1"/>
      <w:numFmt w:val="decimal"/>
      <w:lvlText w:val="%3"/>
      <w:lvlJc w:val="left"/>
      <w:pPr>
        <w:tabs>
          <w:tab w:val="num" w:pos="2688"/>
        </w:tabs>
        <w:ind w:left="2688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7" w15:restartNumberingAfterBreak="0">
    <w:nsid w:val="201A3BAF"/>
    <w:multiLevelType w:val="multilevel"/>
    <w:tmpl w:val="AE3E0F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8" w15:restartNumberingAfterBreak="0">
    <w:nsid w:val="28AF70C8"/>
    <w:multiLevelType w:val="hybridMultilevel"/>
    <w:tmpl w:val="1F8ED93A"/>
    <w:lvl w:ilvl="0" w:tplc="65446542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9" w15:restartNumberingAfterBreak="0">
    <w:nsid w:val="2C5C11B4"/>
    <w:multiLevelType w:val="hybridMultilevel"/>
    <w:tmpl w:val="B6289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93584"/>
    <w:multiLevelType w:val="hybridMultilevel"/>
    <w:tmpl w:val="48C050E4"/>
    <w:lvl w:ilvl="0" w:tplc="CBF8A1BC">
      <w:start w:val="1"/>
      <w:numFmt w:val="decimal"/>
      <w:lvlText w:val="%1.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3"/>
        </w:tabs>
        <w:ind w:left="249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3"/>
        </w:tabs>
        <w:ind w:left="321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3"/>
        </w:tabs>
        <w:ind w:left="393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3"/>
        </w:tabs>
        <w:ind w:left="465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3"/>
        </w:tabs>
        <w:ind w:left="537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3"/>
        </w:tabs>
        <w:ind w:left="609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3"/>
        </w:tabs>
        <w:ind w:left="681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3"/>
        </w:tabs>
        <w:ind w:left="7533" w:hanging="180"/>
      </w:pPr>
    </w:lvl>
  </w:abstractNum>
  <w:abstractNum w:abstractNumId="11" w15:restartNumberingAfterBreak="0">
    <w:nsid w:val="307241E8"/>
    <w:multiLevelType w:val="hybridMultilevel"/>
    <w:tmpl w:val="48C050E4"/>
    <w:lvl w:ilvl="0" w:tplc="CBF8A1BC">
      <w:start w:val="1"/>
      <w:numFmt w:val="decimal"/>
      <w:lvlText w:val="%1.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3"/>
        </w:tabs>
        <w:ind w:left="249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3"/>
        </w:tabs>
        <w:ind w:left="321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3"/>
        </w:tabs>
        <w:ind w:left="393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3"/>
        </w:tabs>
        <w:ind w:left="465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3"/>
        </w:tabs>
        <w:ind w:left="537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3"/>
        </w:tabs>
        <w:ind w:left="609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3"/>
        </w:tabs>
        <w:ind w:left="681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3"/>
        </w:tabs>
        <w:ind w:left="7533" w:hanging="180"/>
      </w:pPr>
    </w:lvl>
  </w:abstractNum>
  <w:abstractNum w:abstractNumId="12" w15:restartNumberingAfterBreak="0">
    <w:nsid w:val="30FB4A9D"/>
    <w:multiLevelType w:val="hybridMultilevel"/>
    <w:tmpl w:val="521EB78A"/>
    <w:lvl w:ilvl="0" w:tplc="7C8226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04090009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4"/>
        <w:szCs w:val="24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0B12A0"/>
    <w:multiLevelType w:val="hybridMultilevel"/>
    <w:tmpl w:val="1F8ED93A"/>
    <w:lvl w:ilvl="0" w:tplc="65446542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4" w15:restartNumberingAfterBreak="0">
    <w:nsid w:val="381821C5"/>
    <w:multiLevelType w:val="hybridMultilevel"/>
    <w:tmpl w:val="FAEA8BB0"/>
    <w:lvl w:ilvl="0" w:tplc="442A8662">
      <w:start w:val="1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C71070"/>
    <w:multiLevelType w:val="hybridMultilevel"/>
    <w:tmpl w:val="8D0C792E"/>
    <w:lvl w:ilvl="0" w:tplc="49C09F08">
      <w:start w:val="1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B176B5"/>
    <w:multiLevelType w:val="hybridMultilevel"/>
    <w:tmpl w:val="C42A15C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24F0EBD"/>
    <w:multiLevelType w:val="hybridMultilevel"/>
    <w:tmpl w:val="1F8ED93A"/>
    <w:lvl w:ilvl="0" w:tplc="65446542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8" w15:restartNumberingAfterBreak="0">
    <w:nsid w:val="444F59EC"/>
    <w:multiLevelType w:val="hybridMultilevel"/>
    <w:tmpl w:val="48C050E4"/>
    <w:lvl w:ilvl="0" w:tplc="CBF8A1BC">
      <w:start w:val="1"/>
      <w:numFmt w:val="decimal"/>
      <w:lvlText w:val="%1.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3"/>
        </w:tabs>
        <w:ind w:left="249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3"/>
        </w:tabs>
        <w:ind w:left="321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3"/>
        </w:tabs>
        <w:ind w:left="393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3"/>
        </w:tabs>
        <w:ind w:left="465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3"/>
        </w:tabs>
        <w:ind w:left="537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3"/>
        </w:tabs>
        <w:ind w:left="609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3"/>
        </w:tabs>
        <w:ind w:left="681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3"/>
        </w:tabs>
        <w:ind w:left="7533" w:hanging="180"/>
      </w:pPr>
    </w:lvl>
  </w:abstractNum>
  <w:abstractNum w:abstractNumId="19" w15:restartNumberingAfterBreak="0">
    <w:nsid w:val="44DD1A0F"/>
    <w:multiLevelType w:val="hybridMultilevel"/>
    <w:tmpl w:val="DE528FF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810537A"/>
    <w:multiLevelType w:val="multilevel"/>
    <w:tmpl w:val="AF96AB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18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0191C1B"/>
    <w:multiLevelType w:val="hybridMultilevel"/>
    <w:tmpl w:val="A888EE36"/>
    <w:lvl w:ilvl="0" w:tplc="8E3E4FCC">
      <w:start w:val="1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47235E"/>
    <w:multiLevelType w:val="hybridMultilevel"/>
    <w:tmpl w:val="E7EE3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832A4C"/>
    <w:multiLevelType w:val="hybridMultilevel"/>
    <w:tmpl w:val="DACA0A1A"/>
    <w:lvl w:ilvl="0" w:tplc="511E5F3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AD7679"/>
    <w:multiLevelType w:val="hybridMultilevel"/>
    <w:tmpl w:val="CC3824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7843E1"/>
    <w:multiLevelType w:val="multilevel"/>
    <w:tmpl w:val="B798BE10"/>
    <w:lvl w:ilvl="0">
      <w:start w:val="1"/>
      <w:numFmt w:val="decimal"/>
      <w:lvlText w:val="%1"/>
      <w:lvlJc w:val="left"/>
      <w:pPr>
        <w:ind w:left="360" w:hanging="360"/>
      </w:pPr>
      <w:rPr>
        <w:rFonts w:ascii="Verdana" w:eastAsia="Times New Roman" w:hAnsi="Verdana" w:cs="Tahoma" w:hint="default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ascii="Verdana" w:eastAsia="Times New Roman" w:hAnsi="Verdana" w:cs="Tahom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Verdana" w:eastAsia="Times New Roman" w:hAnsi="Verdana" w:cs="Tahoma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Verdana" w:eastAsia="Times New Roman" w:hAnsi="Verdana" w:cs="Tahoma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Verdana" w:eastAsia="Times New Roman" w:hAnsi="Verdana" w:cs="Tahom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Verdana" w:eastAsia="Times New Roman" w:hAnsi="Verdana" w:cs="Tahoma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Verdana" w:eastAsia="Times New Roman" w:hAnsi="Verdana" w:cs="Tahoma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Verdana" w:eastAsia="Times New Roman" w:hAnsi="Verdana" w:cs="Tahoma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Verdana" w:eastAsia="Times New Roman" w:hAnsi="Verdana" w:cs="Tahoma" w:hint="default"/>
      </w:rPr>
    </w:lvl>
  </w:abstractNum>
  <w:abstractNum w:abstractNumId="26" w15:restartNumberingAfterBreak="0">
    <w:nsid w:val="5FC24E9B"/>
    <w:multiLevelType w:val="hybridMultilevel"/>
    <w:tmpl w:val="227E95FC"/>
    <w:lvl w:ilvl="0" w:tplc="86FC1A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86FC1A7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EC2C00"/>
    <w:multiLevelType w:val="hybridMultilevel"/>
    <w:tmpl w:val="F7E0E3F6"/>
    <w:lvl w:ilvl="0" w:tplc="A52E4BE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2648B2"/>
    <w:multiLevelType w:val="hybridMultilevel"/>
    <w:tmpl w:val="CC3824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B4D38D8"/>
    <w:multiLevelType w:val="hybridMultilevel"/>
    <w:tmpl w:val="DE527E64"/>
    <w:lvl w:ilvl="0" w:tplc="FA8C7722">
      <w:start w:val="1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953BC"/>
    <w:multiLevelType w:val="hybridMultilevel"/>
    <w:tmpl w:val="05ACF04A"/>
    <w:lvl w:ilvl="0" w:tplc="86FC1A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86FC1A7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965CA4"/>
    <w:multiLevelType w:val="hybridMultilevel"/>
    <w:tmpl w:val="DAFEE446"/>
    <w:lvl w:ilvl="0" w:tplc="86FC1A7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6E5C4BF0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ascii="Arial" w:eastAsia="Times New Roman" w:hAnsi="Arial" w:cs="Arial"/>
      </w:rPr>
    </w:lvl>
    <w:lvl w:ilvl="2" w:tplc="FC828AD6">
      <w:start w:val="1"/>
      <w:numFmt w:val="decimal"/>
      <w:lvlText w:val="%3"/>
      <w:lvlJc w:val="left"/>
      <w:pPr>
        <w:tabs>
          <w:tab w:val="num" w:pos="2688"/>
        </w:tabs>
        <w:ind w:left="2688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2" w15:restartNumberingAfterBreak="0">
    <w:nsid w:val="7C117D2A"/>
    <w:multiLevelType w:val="multilevel"/>
    <w:tmpl w:val="19C03278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2"/>
  </w:num>
  <w:num w:numId="2">
    <w:abstractNumId w:val="6"/>
  </w:num>
  <w:num w:numId="3">
    <w:abstractNumId w:val="30"/>
  </w:num>
  <w:num w:numId="4">
    <w:abstractNumId w:val="17"/>
  </w:num>
  <w:num w:numId="5">
    <w:abstractNumId w:val="2"/>
  </w:num>
  <w:num w:numId="6">
    <w:abstractNumId w:val="32"/>
  </w:num>
  <w:num w:numId="7">
    <w:abstractNumId w:val="10"/>
  </w:num>
  <w:num w:numId="8">
    <w:abstractNumId w:val="11"/>
  </w:num>
  <w:num w:numId="9">
    <w:abstractNumId w:val="31"/>
  </w:num>
  <w:num w:numId="10">
    <w:abstractNumId w:val="28"/>
  </w:num>
  <w:num w:numId="11">
    <w:abstractNumId w:val="24"/>
  </w:num>
  <w:num w:numId="12">
    <w:abstractNumId w:val="13"/>
  </w:num>
  <w:num w:numId="13">
    <w:abstractNumId w:val="8"/>
  </w:num>
  <w:num w:numId="14">
    <w:abstractNumId w:val="18"/>
  </w:num>
  <w:num w:numId="15">
    <w:abstractNumId w:val="3"/>
  </w:num>
  <w:num w:numId="16">
    <w:abstractNumId w:val="9"/>
  </w:num>
  <w:num w:numId="17">
    <w:abstractNumId w:val="26"/>
  </w:num>
  <w:num w:numId="18">
    <w:abstractNumId w:val="0"/>
  </w:num>
  <w:num w:numId="19">
    <w:abstractNumId w:val="22"/>
  </w:num>
  <w:num w:numId="20">
    <w:abstractNumId w:val="5"/>
  </w:num>
  <w:num w:numId="21">
    <w:abstractNumId w:val="4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3"/>
  </w:num>
  <w:num w:numId="24">
    <w:abstractNumId w:val="1"/>
  </w:num>
  <w:num w:numId="25">
    <w:abstractNumId w:val="29"/>
  </w:num>
  <w:num w:numId="26">
    <w:abstractNumId w:val="21"/>
  </w:num>
  <w:num w:numId="27">
    <w:abstractNumId w:val="14"/>
  </w:num>
  <w:num w:numId="28">
    <w:abstractNumId w:val="15"/>
  </w:num>
  <w:num w:numId="29">
    <w:abstractNumId w:val="25"/>
  </w:num>
  <w:num w:numId="30">
    <w:abstractNumId w:val="16"/>
  </w:num>
  <w:num w:numId="31">
    <w:abstractNumId w:val="19"/>
  </w:num>
  <w:num w:numId="32">
    <w:abstractNumId w:val="27"/>
  </w:num>
  <w:num w:numId="33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634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B27"/>
    <w:rsid w:val="000035C6"/>
    <w:rsid w:val="000038BD"/>
    <w:rsid w:val="00006D07"/>
    <w:rsid w:val="000112A6"/>
    <w:rsid w:val="00034882"/>
    <w:rsid w:val="0006520B"/>
    <w:rsid w:val="00065867"/>
    <w:rsid w:val="000668AA"/>
    <w:rsid w:val="000743EA"/>
    <w:rsid w:val="00075A6A"/>
    <w:rsid w:val="00076915"/>
    <w:rsid w:val="00081B6B"/>
    <w:rsid w:val="00084C52"/>
    <w:rsid w:val="00086750"/>
    <w:rsid w:val="00090040"/>
    <w:rsid w:val="0009221A"/>
    <w:rsid w:val="00096790"/>
    <w:rsid w:val="00097230"/>
    <w:rsid w:val="000973A9"/>
    <w:rsid w:val="000A0F2E"/>
    <w:rsid w:val="000A178B"/>
    <w:rsid w:val="000A4060"/>
    <w:rsid w:val="000A58CD"/>
    <w:rsid w:val="000A76E9"/>
    <w:rsid w:val="000B3173"/>
    <w:rsid w:val="000B76A1"/>
    <w:rsid w:val="000C5EDB"/>
    <w:rsid w:val="000D444E"/>
    <w:rsid w:val="000D64D6"/>
    <w:rsid w:val="000D7B2B"/>
    <w:rsid w:val="000E02C0"/>
    <w:rsid w:val="000E1FBB"/>
    <w:rsid w:val="000E78FA"/>
    <w:rsid w:val="00100158"/>
    <w:rsid w:val="0010793C"/>
    <w:rsid w:val="00111F6B"/>
    <w:rsid w:val="00114D8C"/>
    <w:rsid w:val="00122888"/>
    <w:rsid w:val="00125CC2"/>
    <w:rsid w:val="00127C70"/>
    <w:rsid w:val="00142E23"/>
    <w:rsid w:val="00143770"/>
    <w:rsid w:val="00145783"/>
    <w:rsid w:val="00146054"/>
    <w:rsid w:val="0014695E"/>
    <w:rsid w:val="00156F9E"/>
    <w:rsid w:val="00164FD5"/>
    <w:rsid w:val="00167814"/>
    <w:rsid w:val="001679EE"/>
    <w:rsid w:val="00171592"/>
    <w:rsid w:val="0017179E"/>
    <w:rsid w:val="001738F4"/>
    <w:rsid w:val="00174715"/>
    <w:rsid w:val="001760D9"/>
    <w:rsid w:val="001769D7"/>
    <w:rsid w:val="001805CB"/>
    <w:rsid w:val="001840FB"/>
    <w:rsid w:val="001866B5"/>
    <w:rsid w:val="00192569"/>
    <w:rsid w:val="001943D2"/>
    <w:rsid w:val="001A17FC"/>
    <w:rsid w:val="001A1F03"/>
    <w:rsid w:val="001A2300"/>
    <w:rsid w:val="001A2C75"/>
    <w:rsid w:val="001A5A41"/>
    <w:rsid w:val="001A724A"/>
    <w:rsid w:val="001C6AA0"/>
    <w:rsid w:val="001C7728"/>
    <w:rsid w:val="001D7E0F"/>
    <w:rsid w:val="001E6994"/>
    <w:rsid w:val="001F3DE3"/>
    <w:rsid w:val="001F7A6B"/>
    <w:rsid w:val="001F7DB8"/>
    <w:rsid w:val="002038F5"/>
    <w:rsid w:val="002079CB"/>
    <w:rsid w:val="002158F6"/>
    <w:rsid w:val="00216106"/>
    <w:rsid w:val="00234F6D"/>
    <w:rsid w:val="0023720F"/>
    <w:rsid w:val="00237A20"/>
    <w:rsid w:val="00250CEA"/>
    <w:rsid w:val="002520A5"/>
    <w:rsid w:val="0025286B"/>
    <w:rsid w:val="002629EA"/>
    <w:rsid w:val="00263D14"/>
    <w:rsid w:val="002648C9"/>
    <w:rsid w:val="00271237"/>
    <w:rsid w:val="00277B35"/>
    <w:rsid w:val="0028341B"/>
    <w:rsid w:val="002931B7"/>
    <w:rsid w:val="002943FE"/>
    <w:rsid w:val="002A221F"/>
    <w:rsid w:val="002A76B9"/>
    <w:rsid w:val="002B44C1"/>
    <w:rsid w:val="002C22AD"/>
    <w:rsid w:val="002D18B5"/>
    <w:rsid w:val="002D536D"/>
    <w:rsid w:val="002E0C59"/>
    <w:rsid w:val="003064A9"/>
    <w:rsid w:val="00307C7D"/>
    <w:rsid w:val="00317531"/>
    <w:rsid w:val="00317748"/>
    <w:rsid w:val="003211E6"/>
    <w:rsid w:val="0033378C"/>
    <w:rsid w:val="003364D1"/>
    <w:rsid w:val="003503A6"/>
    <w:rsid w:val="00352A0E"/>
    <w:rsid w:val="00371856"/>
    <w:rsid w:val="003746F2"/>
    <w:rsid w:val="00374CF7"/>
    <w:rsid w:val="00384225"/>
    <w:rsid w:val="0039765C"/>
    <w:rsid w:val="00397C22"/>
    <w:rsid w:val="003A0FF5"/>
    <w:rsid w:val="003A2ECA"/>
    <w:rsid w:val="003B697A"/>
    <w:rsid w:val="003C4226"/>
    <w:rsid w:val="003C6841"/>
    <w:rsid w:val="003F1DDD"/>
    <w:rsid w:val="003F399C"/>
    <w:rsid w:val="003F4C86"/>
    <w:rsid w:val="00405AE0"/>
    <w:rsid w:val="004111BA"/>
    <w:rsid w:val="00420F9C"/>
    <w:rsid w:val="00421018"/>
    <w:rsid w:val="00421F4B"/>
    <w:rsid w:val="00427B06"/>
    <w:rsid w:val="00437D11"/>
    <w:rsid w:val="00445D07"/>
    <w:rsid w:val="00445ED3"/>
    <w:rsid w:val="004565B7"/>
    <w:rsid w:val="004614C1"/>
    <w:rsid w:val="00461A3B"/>
    <w:rsid w:val="0046490F"/>
    <w:rsid w:val="00474644"/>
    <w:rsid w:val="00474C68"/>
    <w:rsid w:val="0048322F"/>
    <w:rsid w:val="004856A7"/>
    <w:rsid w:val="00492146"/>
    <w:rsid w:val="00495C47"/>
    <w:rsid w:val="004A0F3A"/>
    <w:rsid w:val="004C3B0A"/>
    <w:rsid w:val="004D530D"/>
    <w:rsid w:val="004D5FB2"/>
    <w:rsid w:val="004E1B89"/>
    <w:rsid w:val="004F14EE"/>
    <w:rsid w:val="004F2AB1"/>
    <w:rsid w:val="004F548C"/>
    <w:rsid w:val="00533BAE"/>
    <w:rsid w:val="00533DEE"/>
    <w:rsid w:val="005401A0"/>
    <w:rsid w:val="00543393"/>
    <w:rsid w:val="005434BB"/>
    <w:rsid w:val="00551324"/>
    <w:rsid w:val="005553D1"/>
    <w:rsid w:val="0056069E"/>
    <w:rsid w:val="00575AD1"/>
    <w:rsid w:val="00575FA8"/>
    <w:rsid w:val="00576B36"/>
    <w:rsid w:val="00580AA4"/>
    <w:rsid w:val="00581193"/>
    <w:rsid w:val="00581B8B"/>
    <w:rsid w:val="005820F5"/>
    <w:rsid w:val="005852C0"/>
    <w:rsid w:val="005A6C32"/>
    <w:rsid w:val="005B62ED"/>
    <w:rsid w:val="005C2303"/>
    <w:rsid w:val="005C33E7"/>
    <w:rsid w:val="005C5A68"/>
    <w:rsid w:val="005D2302"/>
    <w:rsid w:val="005D23B6"/>
    <w:rsid w:val="005E1514"/>
    <w:rsid w:val="005E3D48"/>
    <w:rsid w:val="005F03AF"/>
    <w:rsid w:val="006062AC"/>
    <w:rsid w:val="00613CD8"/>
    <w:rsid w:val="00616131"/>
    <w:rsid w:val="006219F9"/>
    <w:rsid w:val="00624FE2"/>
    <w:rsid w:val="0063546C"/>
    <w:rsid w:val="006358A3"/>
    <w:rsid w:val="00635C17"/>
    <w:rsid w:val="006416C0"/>
    <w:rsid w:val="00641FB4"/>
    <w:rsid w:val="006444DB"/>
    <w:rsid w:val="00646BA3"/>
    <w:rsid w:val="00651B7F"/>
    <w:rsid w:val="00652891"/>
    <w:rsid w:val="0066265D"/>
    <w:rsid w:val="006644FB"/>
    <w:rsid w:val="00666B1D"/>
    <w:rsid w:val="006802FA"/>
    <w:rsid w:val="0068295E"/>
    <w:rsid w:val="00683E86"/>
    <w:rsid w:val="00684014"/>
    <w:rsid w:val="006842B1"/>
    <w:rsid w:val="00690EA4"/>
    <w:rsid w:val="00694273"/>
    <w:rsid w:val="0069782D"/>
    <w:rsid w:val="006A09EF"/>
    <w:rsid w:val="006A44A0"/>
    <w:rsid w:val="006B64B8"/>
    <w:rsid w:val="006C1CC4"/>
    <w:rsid w:val="006C503E"/>
    <w:rsid w:val="006E1396"/>
    <w:rsid w:val="006E17AF"/>
    <w:rsid w:val="006F7D91"/>
    <w:rsid w:val="0070037C"/>
    <w:rsid w:val="00712EA0"/>
    <w:rsid w:val="007169CB"/>
    <w:rsid w:val="0072456C"/>
    <w:rsid w:val="00727CCE"/>
    <w:rsid w:val="00733062"/>
    <w:rsid w:val="007415E3"/>
    <w:rsid w:val="00746676"/>
    <w:rsid w:val="007533A9"/>
    <w:rsid w:val="007533B7"/>
    <w:rsid w:val="00756A8F"/>
    <w:rsid w:val="007613AC"/>
    <w:rsid w:val="00761864"/>
    <w:rsid w:val="00765508"/>
    <w:rsid w:val="00767B25"/>
    <w:rsid w:val="0077084D"/>
    <w:rsid w:val="00772AED"/>
    <w:rsid w:val="0078023D"/>
    <w:rsid w:val="00782DFB"/>
    <w:rsid w:val="00783F12"/>
    <w:rsid w:val="007856FF"/>
    <w:rsid w:val="00790796"/>
    <w:rsid w:val="00793988"/>
    <w:rsid w:val="007962A5"/>
    <w:rsid w:val="00797AA6"/>
    <w:rsid w:val="007A5712"/>
    <w:rsid w:val="007B37AB"/>
    <w:rsid w:val="007B55CF"/>
    <w:rsid w:val="007B6D41"/>
    <w:rsid w:val="007C092F"/>
    <w:rsid w:val="007C0D24"/>
    <w:rsid w:val="007D71A9"/>
    <w:rsid w:val="007F1127"/>
    <w:rsid w:val="007F4748"/>
    <w:rsid w:val="0080611B"/>
    <w:rsid w:val="00806BA4"/>
    <w:rsid w:val="00815540"/>
    <w:rsid w:val="00817DE8"/>
    <w:rsid w:val="00823013"/>
    <w:rsid w:val="00826A4F"/>
    <w:rsid w:val="0083110B"/>
    <w:rsid w:val="008315B2"/>
    <w:rsid w:val="00834015"/>
    <w:rsid w:val="00842DB1"/>
    <w:rsid w:val="00845491"/>
    <w:rsid w:val="0085079E"/>
    <w:rsid w:val="008569E5"/>
    <w:rsid w:val="0086007A"/>
    <w:rsid w:val="0086008B"/>
    <w:rsid w:val="00884001"/>
    <w:rsid w:val="00885A1E"/>
    <w:rsid w:val="00886BF9"/>
    <w:rsid w:val="00891FE4"/>
    <w:rsid w:val="008B3C18"/>
    <w:rsid w:val="008B7811"/>
    <w:rsid w:val="008E2BE2"/>
    <w:rsid w:val="008F19F2"/>
    <w:rsid w:val="008F1B49"/>
    <w:rsid w:val="008F2ECB"/>
    <w:rsid w:val="008F5138"/>
    <w:rsid w:val="009004F1"/>
    <w:rsid w:val="00901DE2"/>
    <w:rsid w:val="00903F0A"/>
    <w:rsid w:val="00917407"/>
    <w:rsid w:val="009246E0"/>
    <w:rsid w:val="00931789"/>
    <w:rsid w:val="009319FD"/>
    <w:rsid w:val="00931A21"/>
    <w:rsid w:val="00936719"/>
    <w:rsid w:val="00943073"/>
    <w:rsid w:val="00945EFD"/>
    <w:rsid w:val="00946E44"/>
    <w:rsid w:val="00947577"/>
    <w:rsid w:val="00950735"/>
    <w:rsid w:val="00952B5D"/>
    <w:rsid w:val="00956ACB"/>
    <w:rsid w:val="00962B02"/>
    <w:rsid w:val="009639DA"/>
    <w:rsid w:val="00965FCB"/>
    <w:rsid w:val="00970A03"/>
    <w:rsid w:val="00974151"/>
    <w:rsid w:val="009B5E57"/>
    <w:rsid w:val="009B6E64"/>
    <w:rsid w:val="009C7817"/>
    <w:rsid w:val="009E5F38"/>
    <w:rsid w:val="009F4C10"/>
    <w:rsid w:val="00A015C1"/>
    <w:rsid w:val="00A0447C"/>
    <w:rsid w:val="00A052C8"/>
    <w:rsid w:val="00A15031"/>
    <w:rsid w:val="00A3269C"/>
    <w:rsid w:val="00A33A6A"/>
    <w:rsid w:val="00A37726"/>
    <w:rsid w:val="00A40520"/>
    <w:rsid w:val="00A4461D"/>
    <w:rsid w:val="00A45182"/>
    <w:rsid w:val="00A65C16"/>
    <w:rsid w:val="00A801A7"/>
    <w:rsid w:val="00A92917"/>
    <w:rsid w:val="00A97199"/>
    <w:rsid w:val="00A979CA"/>
    <w:rsid w:val="00AA2DDC"/>
    <w:rsid w:val="00AB4EC5"/>
    <w:rsid w:val="00AB6FD7"/>
    <w:rsid w:val="00AD2214"/>
    <w:rsid w:val="00AD26D6"/>
    <w:rsid w:val="00AD766E"/>
    <w:rsid w:val="00AD7989"/>
    <w:rsid w:val="00AF26D7"/>
    <w:rsid w:val="00AF3F67"/>
    <w:rsid w:val="00B034CA"/>
    <w:rsid w:val="00B05871"/>
    <w:rsid w:val="00B12253"/>
    <w:rsid w:val="00B13445"/>
    <w:rsid w:val="00B21428"/>
    <w:rsid w:val="00B42073"/>
    <w:rsid w:val="00B45E31"/>
    <w:rsid w:val="00B54FDA"/>
    <w:rsid w:val="00B60EA2"/>
    <w:rsid w:val="00B66C80"/>
    <w:rsid w:val="00B72D1D"/>
    <w:rsid w:val="00B93E2D"/>
    <w:rsid w:val="00B96D30"/>
    <w:rsid w:val="00BA1E9F"/>
    <w:rsid w:val="00BB1E8F"/>
    <w:rsid w:val="00BB22C3"/>
    <w:rsid w:val="00BB6C17"/>
    <w:rsid w:val="00BC18BF"/>
    <w:rsid w:val="00BD0B11"/>
    <w:rsid w:val="00BE3504"/>
    <w:rsid w:val="00BF01D6"/>
    <w:rsid w:val="00BF2E85"/>
    <w:rsid w:val="00BF7723"/>
    <w:rsid w:val="00C02B9B"/>
    <w:rsid w:val="00C143E2"/>
    <w:rsid w:val="00C1512B"/>
    <w:rsid w:val="00C20F6E"/>
    <w:rsid w:val="00C21759"/>
    <w:rsid w:val="00C22C54"/>
    <w:rsid w:val="00C26615"/>
    <w:rsid w:val="00C27802"/>
    <w:rsid w:val="00C37BBD"/>
    <w:rsid w:val="00C4748F"/>
    <w:rsid w:val="00C50B27"/>
    <w:rsid w:val="00C51D51"/>
    <w:rsid w:val="00C54E5C"/>
    <w:rsid w:val="00C749C0"/>
    <w:rsid w:val="00C830A1"/>
    <w:rsid w:val="00C8343E"/>
    <w:rsid w:val="00C900AE"/>
    <w:rsid w:val="00C971FB"/>
    <w:rsid w:val="00C9792A"/>
    <w:rsid w:val="00CA13F6"/>
    <w:rsid w:val="00CA2624"/>
    <w:rsid w:val="00CA2F8E"/>
    <w:rsid w:val="00CA6CA4"/>
    <w:rsid w:val="00CB0890"/>
    <w:rsid w:val="00CB0DDA"/>
    <w:rsid w:val="00CB13FB"/>
    <w:rsid w:val="00CB6616"/>
    <w:rsid w:val="00CC0F3D"/>
    <w:rsid w:val="00CC1CF1"/>
    <w:rsid w:val="00CC26BE"/>
    <w:rsid w:val="00CC428D"/>
    <w:rsid w:val="00CC6827"/>
    <w:rsid w:val="00CD35AD"/>
    <w:rsid w:val="00CE53D7"/>
    <w:rsid w:val="00CE7F17"/>
    <w:rsid w:val="00CF0B01"/>
    <w:rsid w:val="00CF3A8B"/>
    <w:rsid w:val="00D00F95"/>
    <w:rsid w:val="00D02139"/>
    <w:rsid w:val="00D1001F"/>
    <w:rsid w:val="00D11D2D"/>
    <w:rsid w:val="00D26F13"/>
    <w:rsid w:val="00D36181"/>
    <w:rsid w:val="00D412D2"/>
    <w:rsid w:val="00D42C66"/>
    <w:rsid w:val="00D53181"/>
    <w:rsid w:val="00D722C3"/>
    <w:rsid w:val="00D8148B"/>
    <w:rsid w:val="00D84559"/>
    <w:rsid w:val="00D919ED"/>
    <w:rsid w:val="00D91BE7"/>
    <w:rsid w:val="00DA0737"/>
    <w:rsid w:val="00DA50C2"/>
    <w:rsid w:val="00DA57FD"/>
    <w:rsid w:val="00DB5155"/>
    <w:rsid w:val="00DB5164"/>
    <w:rsid w:val="00DB6735"/>
    <w:rsid w:val="00DC68ED"/>
    <w:rsid w:val="00DD31A4"/>
    <w:rsid w:val="00DF4006"/>
    <w:rsid w:val="00DF6904"/>
    <w:rsid w:val="00DF6AF1"/>
    <w:rsid w:val="00E046E8"/>
    <w:rsid w:val="00E103C6"/>
    <w:rsid w:val="00E10FCB"/>
    <w:rsid w:val="00E1502C"/>
    <w:rsid w:val="00E15E10"/>
    <w:rsid w:val="00E17C36"/>
    <w:rsid w:val="00E20911"/>
    <w:rsid w:val="00E272DA"/>
    <w:rsid w:val="00E30354"/>
    <w:rsid w:val="00E3137B"/>
    <w:rsid w:val="00E36ADF"/>
    <w:rsid w:val="00E3792B"/>
    <w:rsid w:val="00E44CBA"/>
    <w:rsid w:val="00E45220"/>
    <w:rsid w:val="00E465C3"/>
    <w:rsid w:val="00E52B00"/>
    <w:rsid w:val="00E54E2D"/>
    <w:rsid w:val="00E659A4"/>
    <w:rsid w:val="00E66C49"/>
    <w:rsid w:val="00E73CF9"/>
    <w:rsid w:val="00E80A30"/>
    <w:rsid w:val="00E9770D"/>
    <w:rsid w:val="00EB39BD"/>
    <w:rsid w:val="00EB6372"/>
    <w:rsid w:val="00ED0371"/>
    <w:rsid w:val="00ED2F41"/>
    <w:rsid w:val="00ED7D52"/>
    <w:rsid w:val="00EE6BAE"/>
    <w:rsid w:val="00EF032A"/>
    <w:rsid w:val="00F116E2"/>
    <w:rsid w:val="00F12366"/>
    <w:rsid w:val="00F13A52"/>
    <w:rsid w:val="00F14ADC"/>
    <w:rsid w:val="00F1713C"/>
    <w:rsid w:val="00F201FA"/>
    <w:rsid w:val="00F20A80"/>
    <w:rsid w:val="00F3275A"/>
    <w:rsid w:val="00F32D86"/>
    <w:rsid w:val="00F34E9B"/>
    <w:rsid w:val="00F3742C"/>
    <w:rsid w:val="00F45525"/>
    <w:rsid w:val="00F46C27"/>
    <w:rsid w:val="00F57CA9"/>
    <w:rsid w:val="00F57F4C"/>
    <w:rsid w:val="00F60B6C"/>
    <w:rsid w:val="00F6253B"/>
    <w:rsid w:val="00F6669F"/>
    <w:rsid w:val="00F669F2"/>
    <w:rsid w:val="00F67530"/>
    <w:rsid w:val="00F72FE4"/>
    <w:rsid w:val="00F77D54"/>
    <w:rsid w:val="00F80A51"/>
    <w:rsid w:val="00F8249B"/>
    <w:rsid w:val="00F82D02"/>
    <w:rsid w:val="00F911BF"/>
    <w:rsid w:val="00FA0104"/>
    <w:rsid w:val="00FA12D0"/>
    <w:rsid w:val="00FA46E8"/>
    <w:rsid w:val="00FA696F"/>
    <w:rsid w:val="00FB1201"/>
    <w:rsid w:val="00FB1410"/>
    <w:rsid w:val="00FB3150"/>
    <w:rsid w:val="00FC497A"/>
    <w:rsid w:val="00FC778F"/>
    <w:rsid w:val="00FC7927"/>
    <w:rsid w:val="00FD24A8"/>
    <w:rsid w:val="00FD2807"/>
    <w:rsid w:val="00FD4619"/>
    <w:rsid w:val="00FE7A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89"/>
    <o:shapelayout v:ext="edit">
      <o:idmap v:ext="edit" data="1"/>
    </o:shapelayout>
  </w:shapeDefaults>
  <w:decimalSymbol w:val="."/>
  <w:listSeparator w:val=","/>
  <w14:docId w14:val="7A9CE01F"/>
  <w15:docId w15:val="{BA44CD67-6F67-4F3D-8E85-B23AA1ED3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65D"/>
    <w:rPr>
      <w:rFonts w:ascii="Verdana" w:eastAsia="Times New Roman" w:hAnsi="Verdana" w:cs="Tahoma"/>
      <w:bCs/>
      <w:szCs w:val="24"/>
      <w:lang w:val="es-ES" w:eastAsia="es-ES"/>
    </w:rPr>
  </w:style>
  <w:style w:type="paragraph" w:styleId="Ttulo1">
    <w:name w:val="heading 1"/>
    <w:aliases w:val=" Car,Car"/>
    <w:basedOn w:val="Normal"/>
    <w:next w:val="Normal"/>
    <w:link w:val="Ttulo1Car"/>
    <w:autoRedefine/>
    <w:qFormat/>
    <w:rsid w:val="00122888"/>
    <w:pPr>
      <w:keepNext/>
      <w:numPr>
        <w:numId w:val="6"/>
      </w:numPr>
      <w:pBdr>
        <w:bottom w:val="thickThinSmallGap" w:sz="18" w:space="1" w:color="auto"/>
      </w:pBdr>
      <w:spacing w:before="240" w:after="60"/>
      <w:jc w:val="both"/>
      <w:outlineLvl w:val="0"/>
    </w:pPr>
    <w:rPr>
      <w:rFonts w:ascii="Arial" w:hAnsi="Arial" w:cs="Arial"/>
      <w:b/>
      <w:kern w:val="32"/>
      <w:sz w:val="28"/>
      <w:szCs w:val="28"/>
      <w:lang w:val="es-PE" w:eastAsia="en-US"/>
    </w:rPr>
  </w:style>
  <w:style w:type="paragraph" w:styleId="Ttulo2">
    <w:name w:val="heading 2"/>
    <w:basedOn w:val="Normal"/>
    <w:next w:val="Normal"/>
    <w:link w:val="Ttulo2Car"/>
    <w:qFormat/>
    <w:rsid w:val="00C50B27"/>
    <w:pPr>
      <w:keepNext/>
      <w:outlineLvl w:val="1"/>
    </w:pPr>
    <w:rPr>
      <w:rFonts w:ascii="Arial" w:hAnsi="Arial" w:cs="Times New Roman"/>
      <w:b/>
      <w:bCs w:val="0"/>
      <w:szCs w:val="20"/>
      <w:lang w:val="es-MX"/>
    </w:rPr>
  </w:style>
  <w:style w:type="paragraph" w:styleId="Ttulo3">
    <w:name w:val="heading 3"/>
    <w:basedOn w:val="Normal"/>
    <w:next w:val="Normal"/>
    <w:link w:val="Ttulo3Car"/>
    <w:qFormat/>
    <w:rsid w:val="00C50B27"/>
    <w:pPr>
      <w:keepNext/>
      <w:jc w:val="center"/>
      <w:outlineLvl w:val="2"/>
    </w:pPr>
    <w:rPr>
      <w:rFonts w:ascii="Arial" w:hAnsi="Arial" w:cs="Times New Roman"/>
      <w:bCs w:val="0"/>
      <w:sz w:val="24"/>
      <w:szCs w:val="20"/>
      <w:lang w:val="es-MX"/>
    </w:rPr>
  </w:style>
  <w:style w:type="paragraph" w:styleId="Ttulo4">
    <w:name w:val="heading 4"/>
    <w:basedOn w:val="Normal"/>
    <w:next w:val="Normal"/>
    <w:link w:val="Ttulo4Car"/>
    <w:qFormat/>
    <w:rsid w:val="005D2302"/>
    <w:pPr>
      <w:keepNext/>
      <w:outlineLvl w:val="3"/>
    </w:pPr>
    <w:rPr>
      <w:rFonts w:ascii="Arial" w:hAnsi="Arial" w:cs="Arial"/>
      <w:b/>
      <w:bCs w:val="0"/>
      <w:sz w:val="24"/>
    </w:rPr>
  </w:style>
  <w:style w:type="paragraph" w:styleId="Ttulo8">
    <w:name w:val="heading 8"/>
    <w:basedOn w:val="Normal"/>
    <w:next w:val="Normal"/>
    <w:link w:val="Ttulo8Car"/>
    <w:qFormat/>
    <w:rsid w:val="00397C22"/>
    <w:pPr>
      <w:spacing w:before="240" w:after="60"/>
      <w:outlineLvl w:val="7"/>
    </w:pPr>
    <w:rPr>
      <w:rFonts w:ascii="Times New Roman" w:hAnsi="Times New Roman" w:cs="Times New Roman"/>
      <w:i/>
      <w:i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rsid w:val="005D2302"/>
    <w:rPr>
      <w:rFonts w:ascii="Arial" w:eastAsia="Times New Roman" w:hAnsi="Arial" w:cs="Arial"/>
      <w:b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rsid w:val="005D230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5D2302"/>
    <w:rPr>
      <w:rFonts w:ascii="Verdana" w:eastAsia="Times New Roman" w:hAnsi="Verdana" w:cs="Tahoma"/>
      <w:bCs/>
      <w:sz w:val="20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5D230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D2302"/>
    <w:rPr>
      <w:rFonts w:ascii="Verdana" w:eastAsia="Times New Roman" w:hAnsi="Verdana" w:cs="Tahoma"/>
      <w:bCs/>
      <w:sz w:val="20"/>
      <w:szCs w:val="24"/>
      <w:lang w:val="es-ES" w:eastAsia="es-ES"/>
    </w:rPr>
  </w:style>
  <w:style w:type="character" w:styleId="Hipervnculo">
    <w:name w:val="Hyperlink"/>
    <w:basedOn w:val="Fuentedeprrafopredeter"/>
    <w:rsid w:val="005D2302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5D2302"/>
    <w:rPr>
      <w:i/>
      <w:iCs/>
    </w:rPr>
  </w:style>
  <w:style w:type="character" w:styleId="nfasissutil">
    <w:name w:val="Subtle Emphasis"/>
    <w:basedOn w:val="Fuentedeprrafopredeter"/>
    <w:uiPriority w:val="19"/>
    <w:qFormat/>
    <w:rsid w:val="005D2302"/>
    <w:rPr>
      <w:i/>
      <w:iCs/>
      <w:color w:val="808080"/>
    </w:rPr>
  </w:style>
  <w:style w:type="character" w:customStyle="1" w:styleId="Ttulo8Car">
    <w:name w:val="Título 8 Car"/>
    <w:basedOn w:val="Fuentedeprrafopredeter"/>
    <w:link w:val="Ttulo8"/>
    <w:rsid w:val="00397C22"/>
    <w:rPr>
      <w:rFonts w:ascii="Times New Roman" w:eastAsia="Times New Roman" w:hAnsi="Times New Roman"/>
      <w:bCs/>
      <w:i/>
      <w:iCs/>
      <w:sz w:val="24"/>
      <w:szCs w:val="24"/>
      <w:lang w:val="es-ES" w:eastAsia="es-ES"/>
    </w:rPr>
  </w:style>
  <w:style w:type="paragraph" w:styleId="Textonotaalfinal">
    <w:name w:val="endnote text"/>
    <w:basedOn w:val="Normal"/>
    <w:link w:val="TextonotaalfinalCar"/>
    <w:semiHidden/>
    <w:rsid w:val="00397C22"/>
    <w:rPr>
      <w:rFonts w:ascii="Times New Roman" w:hAnsi="Times New Roman" w:cs="Times New Roman"/>
      <w:bCs w:val="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397C22"/>
    <w:rPr>
      <w:rFonts w:ascii="Times New Roman" w:eastAsia="Times New Roman" w:hAnsi="Times New Roman"/>
      <w:lang w:val="es-ES" w:eastAsia="es-ES"/>
    </w:rPr>
  </w:style>
  <w:style w:type="character" w:customStyle="1" w:styleId="Ttulo1Car">
    <w:name w:val="Título 1 Car"/>
    <w:aliases w:val=" Car Car,Car Car"/>
    <w:basedOn w:val="Fuentedeprrafopredeter"/>
    <w:link w:val="Ttulo1"/>
    <w:rsid w:val="00122888"/>
    <w:rPr>
      <w:rFonts w:ascii="Arial" w:eastAsia="Times New Roman" w:hAnsi="Arial" w:cs="Arial"/>
      <w:b/>
      <w:bCs/>
      <w:kern w:val="32"/>
      <w:sz w:val="28"/>
      <w:szCs w:val="28"/>
      <w:lang w:val="es-PE"/>
    </w:rPr>
  </w:style>
  <w:style w:type="paragraph" w:styleId="TtuloTDC">
    <w:name w:val="TOC Heading"/>
    <w:basedOn w:val="Ttulo1"/>
    <w:next w:val="Normal"/>
    <w:uiPriority w:val="39"/>
    <w:qFormat/>
    <w:rsid w:val="00122888"/>
    <w:pPr>
      <w:keepLines/>
      <w:spacing w:before="480" w:after="0"/>
      <w:outlineLvl w:val="9"/>
    </w:pPr>
    <w:rPr>
      <w:color w:val="365F91"/>
      <w:kern w:val="0"/>
    </w:rPr>
  </w:style>
  <w:style w:type="character" w:customStyle="1" w:styleId="Ttulo2Car">
    <w:name w:val="Título 2 Car"/>
    <w:basedOn w:val="Fuentedeprrafopredeter"/>
    <w:link w:val="Ttulo2"/>
    <w:rsid w:val="00C50B27"/>
    <w:rPr>
      <w:rFonts w:ascii="Arial" w:eastAsia="Times New Roman" w:hAnsi="Arial"/>
      <w:b/>
      <w:lang w:val="es-MX" w:eastAsia="es-ES"/>
    </w:rPr>
  </w:style>
  <w:style w:type="character" w:customStyle="1" w:styleId="Ttulo3Car">
    <w:name w:val="Título 3 Car"/>
    <w:basedOn w:val="Fuentedeprrafopredeter"/>
    <w:link w:val="Ttulo3"/>
    <w:rsid w:val="00C50B27"/>
    <w:rPr>
      <w:rFonts w:ascii="Arial" w:eastAsia="Times New Roman" w:hAnsi="Arial"/>
      <w:sz w:val="24"/>
      <w:lang w:val="es-MX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0B27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0B27"/>
    <w:rPr>
      <w:rFonts w:ascii="Tahoma" w:eastAsia="Times New Roman" w:hAnsi="Tahoma" w:cs="Tahoma"/>
      <w:bCs/>
      <w:sz w:val="16"/>
      <w:szCs w:val="16"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25286B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25286B"/>
    <w:rPr>
      <w:rFonts w:ascii="Verdana" w:eastAsia="Times New Roman" w:hAnsi="Verdana" w:cs="Tahoma"/>
      <w:bCs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646BA3"/>
    <w:pPr>
      <w:ind w:left="720"/>
      <w:contextualSpacing/>
    </w:pPr>
  </w:style>
  <w:style w:type="table" w:styleId="Tablaconcuadrcula">
    <w:name w:val="Table Grid"/>
    <w:basedOn w:val="Tablanormal"/>
    <w:uiPriority w:val="59"/>
    <w:rsid w:val="00886BF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6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control" Target="activeX/activeX4.xml"/><Relationship Id="rId84" Type="http://schemas.openxmlformats.org/officeDocument/2006/relationships/control" Target="activeX/activeX12.xml"/><Relationship Id="rId89" Type="http://schemas.openxmlformats.org/officeDocument/2006/relationships/image" Target="media/image64.wmf"/><Relationship Id="rId16" Type="http://schemas.openxmlformats.org/officeDocument/2006/relationships/image" Target="media/image4.png"/><Relationship Id="rId11" Type="http://schemas.openxmlformats.org/officeDocument/2006/relationships/image" Target="media/image1.w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control" Target="activeX/activeX7.xml"/><Relationship Id="rId79" Type="http://schemas.openxmlformats.org/officeDocument/2006/relationships/image" Target="media/image60.wmf"/><Relationship Id="rId102" Type="http://schemas.openxmlformats.org/officeDocument/2006/relationships/footer" Target="footer1.xml"/><Relationship Id="rId5" Type="http://schemas.openxmlformats.org/officeDocument/2006/relationships/numbering" Target="numbering.xml"/><Relationship Id="rId90" Type="http://schemas.openxmlformats.org/officeDocument/2006/relationships/control" Target="activeX/activeX16.xml"/><Relationship Id="rId95" Type="http://schemas.openxmlformats.org/officeDocument/2006/relationships/control" Target="activeX/activeX19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5.wmf"/><Relationship Id="rId80" Type="http://schemas.openxmlformats.org/officeDocument/2006/relationships/control" Target="activeX/activeX10.xml"/><Relationship Id="rId85" Type="http://schemas.openxmlformats.org/officeDocument/2006/relationships/control" Target="activeX/activeX13.xml"/><Relationship Id="rId12" Type="http://schemas.openxmlformats.org/officeDocument/2006/relationships/control" Target="activeX/activeX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4.wmf"/><Relationship Id="rId103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control" Target="activeX/activeX5.xml"/><Relationship Id="rId75" Type="http://schemas.openxmlformats.org/officeDocument/2006/relationships/image" Target="media/image58.wmf"/><Relationship Id="rId83" Type="http://schemas.openxmlformats.org/officeDocument/2006/relationships/image" Target="media/image62.wmf"/><Relationship Id="rId88" Type="http://schemas.openxmlformats.org/officeDocument/2006/relationships/control" Target="activeX/activeX15.xml"/><Relationship Id="rId91" Type="http://schemas.openxmlformats.org/officeDocument/2006/relationships/control" Target="activeX/activeX17.xml"/><Relationship Id="rId96" Type="http://schemas.openxmlformats.org/officeDocument/2006/relationships/image" Target="media/image67.w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wmf"/><Relationship Id="rId73" Type="http://schemas.openxmlformats.org/officeDocument/2006/relationships/image" Target="media/image57.wmf"/><Relationship Id="rId78" Type="http://schemas.openxmlformats.org/officeDocument/2006/relationships/control" Target="activeX/activeX9.xml"/><Relationship Id="rId81" Type="http://schemas.openxmlformats.org/officeDocument/2006/relationships/image" Target="media/image61.wmf"/><Relationship Id="rId86" Type="http://schemas.openxmlformats.org/officeDocument/2006/relationships/image" Target="media/image63.wmf"/><Relationship Id="rId94" Type="http://schemas.openxmlformats.org/officeDocument/2006/relationships/image" Target="media/image66.wmf"/><Relationship Id="rId99" Type="http://schemas.openxmlformats.org/officeDocument/2006/relationships/control" Target="activeX/activeX21.xml"/><Relationship Id="rId10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wmf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control" Target="activeX/activeX8.xml"/><Relationship Id="rId97" Type="http://schemas.openxmlformats.org/officeDocument/2006/relationships/control" Target="activeX/activeX20.xml"/><Relationship Id="rId104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56.wmf"/><Relationship Id="rId92" Type="http://schemas.openxmlformats.org/officeDocument/2006/relationships/image" Target="media/image65.wmf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control" Target="activeX/activeX3.xml"/><Relationship Id="rId87" Type="http://schemas.openxmlformats.org/officeDocument/2006/relationships/control" Target="activeX/activeX14.xml"/><Relationship Id="rId61" Type="http://schemas.openxmlformats.org/officeDocument/2006/relationships/image" Target="media/image49.png"/><Relationship Id="rId82" Type="http://schemas.openxmlformats.org/officeDocument/2006/relationships/control" Target="activeX/activeX11.xml"/><Relationship Id="rId19" Type="http://schemas.openxmlformats.org/officeDocument/2006/relationships/image" Target="media/image7.png"/><Relationship Id="rId14" Type="http://schemas.openxmlformats.org/officeDocument/2006/relationships/control" Target="activeX/activeX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59.wmf"/><Relationship Id="rId100" Type="http://schemas.openxmlformats.org/officeDocument/2006/relationships/control" Target="activeX/activeX22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control" Target="activeX/activeX6.xml"/><Relationship Id="rId93" Type="http://schemas.openxmlformats.org/officeDocument/2006/relationships/control" Target="activeX/activeX18.xml"/><Relationship Id="rId98" Type="http://schemas.openxmlformats.org/officeDocument/2006/relationships/image" Target="media/image68.wmf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6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easing06\Desktop\Casa\Entregables\Plantillas%20Base%20propuestas\Pase%20a%20produccion\6.Doc.de%20Pase%20a%20Producci&#243;n\Doc.Pase.Prod(IMP-PT-01).Rev3.1.dot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4DA2BF8E0DE04429BC9FAE3C01D0C0C" ma:contentTypeVersion="12" ma:contentTypeDescription="Crear nuevo documento." ma:contentTypeScope="" ma:versionID="1450719175fc582758b222443a31d1d1">
  <xsd:schema xmlns:xsd="http://www.w3.org/2001/XMLSchema" xmlns:xs="http://www.w3.org/2001/XMLSchema" xmlns:p="http://schemas.microsoft.com/office/2006/metadata/properties" xmlns:ns2="9d4c5a42-f7f6-43ed-893c-95674e7ad925" xmlns:ns3="20df49bc-186b-47c2-ab87-b6ae83baf544" targetNamespace="http://schemas.microsoft.com/office/2006/metadata/properties" ma:root="true" ma:fieldsID="48a32ccefe991fc8a49f285e54f7c19a" ns2:_="" ns3:_="">
    <xsd:import namespace="9d4c5a42-f7f6-43ed-893c-95674e7ad925"/>
    <xsd:import namespace="20df49bc-186b-47c2-ab87-b6ae83baf5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4c5a42-f7f6-43ed-893c-95674e7ad9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38fc60fe-34f5-47b5-9f1b-480270cea8b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df49bc-186b-47c2-ab87-b6ae83baf54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731bba37-3eae-4bd9-a3ba-fd97625fa5bf}" ma:internalName="TaxCatchAll" ma:showField="CatchAllData" ma:web="20df49bc-186b-47c2-ab87-b6ae83baf5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d4c5a42-f7f6-43ed-893c-95674e7ad925">
      <Terms xmlns="http://schemas.microsoft.com/office/infopath/2007/PartnerControls"/>
    </lcf76f155ced4ddcb4097134ff3c332f>
    <TaxCatchAll xmlns="20df49bc-186b-47c2-ab87-b6ae83baf54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4DCD6C-EF8E-4E66-90D6-DA2D21283B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EA0953-5BE9-4561-84B7-70EAF8FB09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4c5a42-f7f6-43ed-893c-95674e7ad925"/>
    <ds:schemaRef ds:uri="20df49bc-186b-47c2-ab87-b6ae83baf5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D08ABD-5115-47B9-9E87-8973D77F13A6}">
  <ds:schemaRefs>
    <ds:schemaRef ds:uri="http://schemas.microsoft.com/office/2006/documentManagement/types"/>
    <ds:schemaRef ds:uri="70036ed4-a646-4dcb-a562-86f582db0801"/>
    <ds:schemaRef ds:uri="http://purl.org/dc/terms/"/>
    <ds:schemaRef ds:uri="http://www.w3.org/XML/1998/namespace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purl.org/dc/elements/1.1/"/>
    <ds:schemaRef ds:uri="9d4c5a42-f7f6-43ed-893c-95674e7ad925"/>
    <ds:schemaRef ds:uri="20df49bc-186b-47c2-ab87-b6ae83baf544"/>
  </ds:schemaRefs>
</ds:datastoreItem>
</file>

<file path=customXml/itemProps4.xml><?xml version="1.0" encoding="utf-8"?>
<ds:datastoreItem xmlns:ds="http://schemas.openxmlformats.org/officeDocument/2006/customXml" ds:itemID="{13EA495D-E3EA-4392-AB25-35E077FE8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Doc.Pase.Prod(IMP-PT-01).Rev3.1.dot</Template>
  <TotalTime>172</TotalTime>
  <Pages>19</Pages>
  <Words>1473</Words>
  <Characters>8107</Characters>
  <Application>Microsoft Office Word</Application>
  <DocSecurity>0</DocSecurity>
  <Lines>67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Gesfor Osmos Perú S.A.</Company>
  <LinksUpToDate>false</LinksUpToDate>
  <CharactersWithSpaces>9561</CharactersWithSpaces>
  <SharedDoc>false</SharedDoc>
  <HLinks>
    <vt:vector size="48" baseType="variant">
      <vt:variant>
        <vt:i4>6684673</vt:i4>
      </vt:variant>
      <vt:variant>
        <vt:i4>21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18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15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12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6094967</vt:i4>
      </vt:variant>
      <vt:variant>
        <vt:i4>9</vt:i4>
      </vt:variant>
      <vt:variant>
        <vt:i4>0</vt:i4>
      </vt:variant>
      <vt:variant>
        <vt:i4>5</vt:i4>
      </vt:variant>
      <vt:variant>
        <vt:lpwstr>\\Servidor\Sistema</vt:lpwstr>
      </vt:variant>
      <vt:variant>
        <vt:lpwstr/>
      </vt:variant>
      <vt:variant>
        <vt:i4>6684673</vt:i4>
      </vt:variant>
      <vt:variant>
        <vt:i4>6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3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0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LEASING06</dc:creator>
  <cp:keywords/>
  <dc:description/>
  <cp:lastModifiedBy>GALA, JUAN</cp:lastModifiedBy>
  <cp:revision>4</cp:revision>
  <cp:lastPrinted>2018-04-27T16:55:00Z</cp:lastPrinted>
  <dcterms:created xsi:type="dcterms:W3CDTF">2024-03-27T22:10:00Z</dcterms:created>
  <dcterms:modified xsi:type="dcterms:W3CDTF">2024-04-24T20:21:00Z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0x01010014DA2BF8E0DE04429BC9FAE3C01D0C0C</vt:lpwstr>
  </property>
</Properties>
</file>