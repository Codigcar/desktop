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369F8" w14:textId="70C5513E" w:rsidR="00160A8C" w:rsidRDefault="00090040" w:rsidP="00F14ADC">
      <w:pPr>
        <w:jc w:val="both"/>
        <w:rPr>
          <w:rFonts w:ascii="Arial" w:hAnsi="Arial" w:cs="Arial"/>
        </w:rPr>
      </w:pPr>
      <w:r w:rsidRPr="00164FD5">
        <w:rPr>
          <w:rFonts w:ascii="Arial" w:hAnsi="Arial" w:cs="Arial"/>
        </w:rPr>
        <w:t xml:space="preserve">Código de </w:t>
      </w:r>
      <w:r w:rsidR="00317748">
        <w:rPr>
          <w:rFonts w:ascii="Arial" w:hAnsi="Arial" w:cs="Arial"/>
        </w:rPr>
        <w:t>Documento</w:t>
      </w:r>
      <w:r w:rsidR="006E17AF">
        <w:rPr>
          <w:rFonts w:ascii="Arial" w:hAnsi="Arial" w:cs="Arial"/>
        </w:rPr>
        <w:t xml:space="preserve">:      </w:t>
      </w:r>
      <w:r w:rsidR="00CA6CA4">
        <w:rPr>
          <w:rFonts w:ascii="Arial" w:hAnsi="Arial" w:cs="Arial"/>
        </w:rPr>
        <w:t>15052</w:t>
      </w:r>
      <w:r w:rsidR="00317748">
        <w:rPr>
          <w:rFonts w:ascii="Arial" w:hAnsi="Arial" w:cs="Arial"/>
        </w:rPr>
        <w:tab/>
      </w:r>
      <w:r w:rsidR="00317748">
        <w:rPr>
          <w:rFonts w:ascii="Arial" w:hAnsi="Arial" w:cs="Arial"/>
        </w:rPr>
        <w:tab/>
      </w:r>
      <w:proofErr w:type="spellStart"/>
      <w:r w:rsidR="00F14ADC" w:rsidRPr="00F14ADC">
        <w:rPr>
          <w:szCs w:val="20"/>
        </w:rPr>
        <w:t>Nº</w:t>
      </w:r>
      <w:proofErr w:type="spellEnd"/>
      <w:r w:rsidR="00F14ADC" w:rsidRPr="00826A4F">
        <w:rPr>
          <w:szCs w:val="20"/>
        </w:rPr>
        <w:t xml:space="preserve"> PASE</w:t>
      </w:r>
      <w:r w:rsidR="00F14ADC">
        <w:rPr>
          <w:sz w:val="16"/>
          <w:szCs w:val="16"/>
        </w:rPr>
        <w:t>:</w:t>
      </w:r>
      <w:r w:rsidR="00317748">
        <w:rPr>
          <w:rFonts w:ascii="Arial" w:hAnsi="Arial" w:cs="Arial"/>
        </w:rPr>
        <w:tab/>
      </w:r>
      <w:r w:rsidR="005D2B6F" w:rsidRPr="005D2B6F">
        <w:rPr>
          <w:rFonts w:ascii="Arial" w:hAnsi="Arial" w:cs="Arial"/>
        </w:rPr>
        <w:t>2024-14361</w:t>
      </w:r>
      <w:r w:rsidR="00317748" w:rsidRPr="00317748">
        <w:rPr>
          <w:rFonts w:ascii="Arial" w:hAnsi="Arial" w:cs="Arial"/>
          <w:b/>
        </w:rPr>
        <w:tab/>
      </w:r>
      <w:r w:rsidR="00317748">
        <w:rPr>
          <w:rFonts w:ascii="Arial" w:hAnsi="Arial" w:cs="Arial"/>
        </w:rPr>
        <w:tab/>
      </w:r>
      <w:r w:rsidRPr="00164FD5">
        <w:rPr>
          <w:rFonts w:ascii="Arial" w:hAnsi="Arial" w:cs="Arial"/>
        </w:rPr>
        <w:tab/>
      </w:r>
    </w:p>
    <w:p w14:paraId="65288CA6" w14:textId="77777777" w:rsidR="00160A8C" w:rsidRDefault="00160A8C" w:rsidP="00F14ADC">
      <w:pPr>
        <w:jc w:val="both"/>
        <w:rPr>
          <w:rFonts w:ascii="Arial" w:hAnsi="Arial" w:cs="Arial"/>
        </w:rPr>
      </w:pPr>
    </w:p>
    <w:p w14:paraId="279556D3" w14:textId="77777777" w:rsidR="00160A8C" w:rsidRDefault="00160A8C" w:rsidP="00160A8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Código de Requerimiento </w:t>
      </w:r>
      <w:r w:rsidRPr="00EC3C97">
        <w:rPr>
          <w:rFonts w:ascii="Arial" w:hAnsi="Arial" w:cs="Arial"/>
        </w:rPr>
        <w:t>0</w:t>
      </w:r>
      <w:r w:rsidRPr="0077427C">
        <w:rPr>
          <w:rFonts w:ascii="Arial" w:hAnsi="Arial" w:cs="Arial"/>
        </w:rPr>
        <w:t>2404010202</w:t>
      </w:r>
    </w:p>
    <w:p w14:paraId="62575BEC" w14:textId="35E18418" w:rsidR="006E17AF" w:rsidRDefault="000A76E9" w:rsidP="00160A8C">
      <w:pPr>
        <w:jc w:val="both"/>
        <w:rPr>
          <w:rFonts w:ascii="Arial" w:hAnsi="Arial" w:cs="Arial"/>
          <w:color w:val="FFFF00"/>
        </w:rPr>
      </w:pPr>
      <w:r>
        <w:rPr>
          <w:rFonts w:ascii="Arial" w:hAnsi="Arial" w:cs="Arial"/>
        </w:rPr>
        <w:t xml:space="preserve">       </w:t>
      </w:r>
      <w:r w:rsidR="006E17AF">
        <w:rPr>
          <w:rFonts w:ascii="Arial" w:hAnsi="Arial" w:cs="Arial"/>
        </w:rPr>
        <w:tab/>
      </w:r>
      <w:r w:rsidR="001679EE">
        <w:rPr>
          <w:rFonts w:ascii="Arial" w:hAnsi="Arial" w:cs="Arial"/>
        </w:rPr>
        <w:tab/>
      </w:r>
      <w:r>
        <w:rPr>
          <w:rFonts w:ascii="Arial" w:hAnsi="Arial" w:cs="Arial"/>
        </w:rPr>
        <w:t xml:space="preserve">      </w:t>
      </w:r>
    </w:p>
    <w:p w14:paraId="4C6E45C0" w14:textId="076B81BF" w:rsidR="00FC778F" w:rsidRPr="006E17AF" w:rsidRDefault="001679EE" w:rsidP="006E17AF">
      <w:pPr>
        <w:jc w:val="both"/>
        <w:rPr>
          <w:rFonts w:ascii="Arial" w:hAnsi="Arial" w:cs="Arial"/>
          <w:color w:val="FFFF00"/>
        </w:rPr>
      </w:pPr>
      <w:r>
        <w:rPr>
          <w:rFonts w:ascii="Arial" w:hAnsi="Arial" w:cs="Arial"/>
          <w:szCs w:val="20"/>
        </w:rPr>
        <w:t xml:space="preserve">Desarrollado con Proveedor </w:t>
      </w:r>
      <w:r>
        <w:rPr>
          <w:rFonts w:ascii="Arial" w:hAnsi="Arial" w:cs="Arial"/>
          <w:szCs w:val="20"/>
        </w:rPr>
        <w:tab/>
        <w:t xml:space="preserve">   </w:t>
      </w:r>
      <w:r w:rsidR="00FC778F" w:rsidRPr="00B21428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bCs w:val="0"/>
          <w:szCs w:val="20"/>
        </w:rPr>
        <w:object w:dxaOrig="1440" w:dyaOrig="1440" w14:anchorId="4851EC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9" type="#_x0000_t75" style="width:27.85pt;height:19.7pt" o:ole="">
            <v:imagedata r:id="rId11" o:title=""/>
          </v:shape>
          <w:control r:id="rId12" w:name="CheckBox6" w:shapeid="_x0000_i1069"/>
        </w:object>
      </w:r>
      <w:r>
        <w:rPr>
          <w:rFonts w:ascii="Arial" w:hAnsi="Arial" w:cs="Arial"/>
          <w:szCs w:val="20"/>
        </w:rPr>
        <w:t xml:space="preserve">     </w:t>
      </w:r>
      <w:r>
        <w:rPr>
          <w:rFonts w:ascii="Arial" w:hAnsi="Arial" w:cs="Arial"/>
          <w:bCs w:val="0"/>
          <w:szCs w:val="20"/>
        </w:rPr>
        <w:object w:dxaOrig="1440" w:dyaOrig="1440" w14:anchorId="09E3455B">
          <v:shape id="_x0000_i1071" type="#_x0000_t75" style="width:33.3pt;height:19.7pt" o:ole="">
            <v:imagedata r:id="rId13" o:title=""/>
          </v:shape>
          <w:control r:id="rId14" w:name="CheckBox7" w:shapeid="_x0000_i1071"/>
        </w:object>
      </w:r>
    </w:p>
    <w:p w14:paraId="3D76A87F" w14:textId="77777777" w:rsidR="001679EE" w:rsidRDefault="001679EE" w:rsidP="00D919ED">
      <w:pPr>
        <w:jc w:val="both"/>
        <w:rPr>
          <w:rFonts w:ascii="Arial" w:hAnsi="Arial" w:cs="Arial"/>
          <w:b/>
        </w:rPr>
      </w:pPr>
    </w:p>
    <w:p w14:paraId="0C2AF07F" w14:textId="77777777" w:rsidR="000A76E9" w:rsidRPr="000A76E9" w:rsidRDefault="009B5E57" w:rsidP="00D919E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>Datos Generales</w:t>
      </w:r>
      <w:r w:rsidR="00815540" w:rsidRPr="00B21428">
        <w:rPr>
          <w:rFonts w:ascii="Arial" w:hAnsi="Arial" w:cs="Arial"/>
          <w:b/>
          <w:szCs w:val="20"/>
        </w:rPr>
        <w:t xml:space="preserve">  </w:t>
      </w:r>
      <w:r w:rsidR="00815540" w:rsidRPr="00B21428">
        <w:rPr>
          <w:rFonts w:ascii="Arial" w:hAnsi="Arial" w:cs="Arial"/>
          <w:szCs w:val="20"/>
        </w:rPr>
        <w:tab/>
      </w:r>
    </w:p>
    <w:p w14:paraId="6659023D" w14:textId="77777777" w:rsidR="009B5E57" w:rsidRPr="00B21428" w:rsidRDefault="00815540" w:rsidP="000A76E9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szCs w:val="20"/>
        </w:rPr>
        <w:tab/>
      </w:r>
      <w:r w:rsidRPr="00B21428">
        <w:rPr>
          <w:rFonts w:ascii="Arial" w:hAnsi="Arial" w:cs="Arial"/>
          <w:szCs w:val="20"/>
        </w:rPr>
        <w:tab/>
      </w:r>
      <w:r w:rsidRPr="00B21428">
        <w:rPr>
          <w:rFonts w:ascii="Arial" w:hAnsi="Arial" w:cs="Arial"/>
          <w:szCs w:val="20"/>
        </w:rPr>
        <w:tab/>
      </w:r>
    </w:p>
    <w:p w14:paraId="7FB7D0A6" w14:textId="3370F3B1" w:rsidR="00090040" w:rsidRPr="005553D1" w:rsidRDefault="00090040" w:rsidP="005D2302">
      <w:pPr>
        <w:jc w:val="both"/>
        <w:rPr>
          <w:rFonts w:ascii="Arial" w:hAnsi="Arial" w:cs="Arial"/>
          <w:szCs w:val="20"/>
        </w:rPr>
      </w:pPr>
      <w:r w:rsidRPr="005553D1">
        <w:rPr>
          <w:rFonts w:ascii="Arial" w:hAnsi="Arial" w:cs="Arial"/>
          <w:szCs w:val="20"/>
        </w:rPr>
        <w:t>Fecha de Solicitud</w:t>
      </w:r>
      <w:r w:rsidR="00FD24A8">
        <w:rPr>
          <w:rFonts w:ascii="Arial" w:hAnsi="Arial" w:cs="Arial"/>
          <w:szCs w:val="20"/>
        </w:rPr>
        <w:t xml:space="preserve"> Pase</w:t>
      </w:r>
      <w:r w:rsidRPr="005553D1">
        <w:rPr>
          <w:rFonts w:ascii="Arial" w:hAnsi="Arial" w:cs="Arial"/>
          <w:szCs w:val="20"/>
        </w:rPr>
        <w:t>_____</w:t>
      </w:r>
      <w:r w:rsidR="005D2B6F">
        <w:rPr>
          <w:rFonts w:ascii="Arial" w:hAnsi="Arial" w:cs="Arial"/>
          <w:szCs w:val="20"/>
        </w:rPr>
        <w:t>2</w:t>
      </w:r>
      <w:r w:rsidR="00532D31">
        <w:rPr>
          <w:rFonts w:ascii="Arial" w:hAnsi="Arial" w:cs="Arial"/>
          <w:szCs w:val="20"/>
        </w:rPr>
        <w:t>7</w:t>
      </w:r>
      <w:r w:rsidR="00CA6CA4">
        <w:rPr>
          <w:rFonts w:ascii="Arial" w:hAnsi="Arial" w:cs="Arial"/>
          <w:szCs w:val="20"/>
        </w:rPr>
        <w:t>/0</w:t>
      </w:r>
      <w:r w:rsidR="005D2B6F">
        <w:rPr>
          <w:rFonts w:ascii="Arial" w:hAnsi="Arial" w:cs="Arial"/>
          <w:szCs w:val="20"/>
        </w:rPr>
        <w:t>4</w:t>
      </w:r>
      <w:r w:rsidR="00CA6CA4">
        <w:rPr>
          <w:rFonts w:ascii="Arial" w:hAnsi="Arial" w:cs="Arial"/>
          <w:szCs w:val="20"/>
        </w:rPr>
        <w:t>/2024</w:t>
      </w:r>
      <w:r w:rsidRPr="005553D1">
        <w:rPr>
          <w:rFonts w:ascii="Arial" w:hAnsi="Arial" w:cs="Arial"/>
          <w:szCs w:val="20"/>
        </w:rPr>
        <w:t>________ Analista Solicitante ____</w:t>
      </w:r>
      <w:r w:rsidR="00CA6CA4">
        <w:rPr>
          <w:rFonts w:ascii="Arial" w:hAnsi="Arial" w:cs="Arial"/>
          <w:szCs w:val="20"/>
        </w:rPr>
        <w:t>Juan Gala</w:t>
      </w:r>
      <w:r w:rsidRPr="005553D1">
        <w:rPr>
          <w:rFonts w:ascii="Arial" w:hAnsi="Arial" w:cs="Arial"/>
          <w:szCs w:val="20"/>
        </w:rPr>
        <w:t>_____</w:t>
      </w:r>
      <w:r w:rsidR="00FA12D0">
        <w:rPr>
          <w:rFonts w:ascii="Arial" w:hAnsi="Arial" w:cs="Arial"/>
          <w:szCs w:val="20"/>
        </w:rPr>
        <w:t>_</w:t>
      </w:r>
    </w:p>
    <w:p w14:paraId="49CC5F20" w14:textId="77777777" w:rsidR="00090040" w:rsidRDefault="00090040" w:rsidP="005D2302">
      <w:pPr>
        <w:jc w:val="both"/>
        <w:rPr>
          <w:rFonts w:ascii="Arial" w:hAnsi="Arial" w:cs="Arial"/>
          <w:b/>
          <w:szCs w:val="20"/>
        </w:rPr>
      </w:pPr>
    </w:p>
    <w:p w14:paraId="4AF9D30E" w14:textId="306F9DBF" w:rsidR="00532D31" w:rsidRPr="005553D1" w:rsidRDefault="00532D31" w:rsidP="00532D31">
      <w:pPr>
        <w:jc w:val="both"/>
        <w:rPr>
          <w:rFonts w:ascii="Arial" w:hAnsi="Arial" w:cs="Arial"/>
          <w:szCs w:val="20"/>
        </w:rPr>
      </w:pPr>
      <w:bookmarkStart w:id="0" w:name="OLE_LINK1"/>
      <w:bookmarkStart w:id="1" w:name="OLE_LINK2"/>
      <w:r>
        <w:rPr>
          <w:rFonts w:ascii="Arial" w:hAnsi="Arial" w:cs="Arial"/>
          <w:szCs w:val="20"/>
        </w:rPr>
        <w:t>Usuario Final ____</w:t>
      </w:r>
      <w:r w:rsidRPr="00D43427">
        <w:rPr>
          <w:rFonts w:ascii="Arial" w:hAnsi="Arial" w:cs="Arial"/>
          <w:szCs w:val="20"/>
          <w:u w:val="single"/>
        </w:rPr>
        <w:t xml:space="preserve"> </w:t>
      </w:r>
      <w:r>
        <w:rPr>
          <w:rFonts w:ascii="Arial" w:hAnsi="Arial" w:cs="Arial"/>
          <w:szCs w:val="20"/>
          <w:u w:val="single"/>
        </w:rPr>
        <w:t>Diego Asmat</w:t>
      </w:r>
      <w:r>
        <w:rPr>
          <w:rFonts w:ascii="Arial" w:hAnsi="Arial" w:cs="Arial"/>
          <w:szCs w:val="20"/>
        </w:rPr>
        <w:t>______ Área Usuario Final _</w:t>
      </w:r>
      <w:r w:rsidRPr="00D43427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Productos y servicios para empresas</w:t>
      </w:r>
      <w:r w:rsidRPr="005553D1">
        <w:rPr>
          <w:rFonts w:ascii="Arial" w:hAnsi="Arial" w:cs="Arial"/>
          <w:szCs w:val="20"/>
        </w:rPr>
        <w:t>_</w:t>
      </w:r>
    </w:p>
    <w:bookmarkEnd w:id="0"/>
    <w:bookmarkEnd w:id="1"/>
    <w:p w14:paraId="6D22950D" w14:textId="77777777" w:rsidR="00532D31" w:rsidRDefault="00532D31" w:rsidP="00532D31">
      <w:pPr>
        <w:jc w:val="both"/>
        <w:rPr>
          <w:rFonts w:ascii="Arial" w:hAnsi="Arial" w:cs="Arial"/>
          <w:b/>
          <w:szCs w:val="20"/>
        </w:rPr>
      </w:pPr>
    </w:p>
    <w:p w14:paraId="62BD132D" w14:textId="77777777" w:rsidR="00532D31" w:rsidRPr="005553D1" w:rsidRDefault="00532D31" w:rsidP="00532D31">
      <w:pPr>
        <w:jc w:val="both"/>
        <w:rPr>
          <w:rFonts w:ascii="Arial" w:hAnsi="Arial" w:cs="Arial"/>
          <w:szCs w:val="20"/>
        </w:rPr>
      </w:pPr>
      <w:r w:rsidRPr="005553D1">
        <w:rPr>
          <w:rFonts w:ascii="Arial" w:hAnsi="Arial" w:cs="Arial"/>
          <w:szCs w:val="20"/>
        </w:rPr>
        <w:t>Fecha y Hora programa</w:t>
      </w:r>
      <w:r>
        <w:rPr>
          <w:rFonts w:ascii="Arial" w:hAnsi="Arial" w:cs="Arial"/>
          <w:szCs w:val="20"/>
        </w:rPr>
        <w:t>da</w:t>
      </w:r>
      <w:r w:rsidRPr="005553D1">
        <w:rPr>
          <w:rFonts w:ascii="Arial" w:hAnsi="Arial" w:cs="Arial"/>
          <w:szCs w:val="20"/>
        </w:rPr>
        <w:t xml:space="preserve"> de ejecución: ______</w:t>
      </w:r>
      <w:r>
        <w:rPr>
          <w:rFonts w:ascii="Arial" w:hAnsi="Arial" w:cs="Arial"/>
          <w:szCs w:val="20"/>
          <w:u w:val="single"/>
        </w:rPr>
        <w:t>27/09/2024</w:t>
      </w:r>
      <w:r w:rsidRPr="000D29F3">
        <w:rPr>
          <w:rFonts w:ascii="Arial" w:hAnsi="Arial" w:cs="Arial"/>
          <w:szCs w:val="20"/>
          <w:u w:val="single"/>
        </w:rPr>
        <w:t xml:space="preserve"> </w:t>
      </w:r>
      <w:r>
        <w:rPr>
          <w:rFonts w:ascii="Arial" w:hAnsi="Arial" w:cs="Arial"/>
          <w:szCs w:val="20"/>
          <w:u w:val="single"/>
        </w:rPr>
        <w:t>06</w:t>
      </w:r>
      <w:r w:rsidRPr="000D29F3">
        <w:rPr>
          <w:rFonts w:ascii="Arial" w:hAnsi="Arial" w:cs="Arial"/>
          <w:szCs w:val="20"/>
          <w:u w:val="single"/>
        </w:rPr>
        <w:t>:</w:t>
      </w:r>
      <w:r>
        <w:rPr>
          <w:rFonts w:ascii="Arial" w:hAnsi="Arial" w:cs="Arial"/>
          <w:szCs w:val="20"/>
          <w:u w:val="single"/>
        </w:rPr>
        <w:t>00</w:t>
      </w:r>
      <w:r w:rsidRPr="000D29F3">
        <w:rPr>
          <w:rFonts w:ascii="Arial" w:hAnsi="Arial" w:cs="Arial"/>
          <w:szCs w:val="20"/>
          <w:u w:val="single"/>
        </w:rPr>
        <w:t xml:space="preserve"> </w:t>
      </w:r>
      <w:r>
        <w:rPr>
          <w:rFonts w:ascii="Arial" w:hAnsi="Arial" w:cs="Arial"/>
          <w:szCs w:val="20"/>
          <w:u w:val="single"/>
        </w:rPr>
        <w:t>pm</w:t>
      </w:r>
      <w:r w:rsidRPr="005553D1">
        <w:rPr>
          <w:rFonts w:ascii="Arial" w:hAnsi="Arial" w:cs="Arial"/>
          <w:szCs w:val="20"/>
        </w:rPr>
        <w:t>__________________</w:t>
      </w:r>
      <w:r>
        <w:rPr>
          <w:rFonts w:ascii="Arial" w:hAnsi="Arial" w:cs="Arial"/>
          <w:szCs w:val="20"/>
        </w:rPr>
        <w:t>_</w:t>
      </w:r>
    </w:p>
    <w:p w14:paraId="0A957E24" w14:textId="77777777" w:rsidR="00532D31" w:rsidRDefault="00532D31" w:rsidP="00532D31">
      <w:pPr>
        <w:jc w:val="both"/>
        <w:rPr>
          <w:rFonts w:ascii="Arial" w:hAnsi="Arial" w:cs="Arial"/>
          <w:b/>
          <w:szCs w:val="20"/>
        </w:rPr>
      </w:pPr>
    </w:p>
    <w:p w14:paraId="4555C403" w14:textId="2414E7EC" w:rsidR="00F14ADC" w:rsidRDefault="00532D31" w:rsidP="00532D31">
      <w:pPr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Nombre Proyecto </w:t>
      </w:r>
      <w:r w:rsidRPr="005553D1">
        <w:rPr>
          <w:rFonts w:ascii="Arial" w:hAnsi="Arial" w:cs="Arial"/>
          <w:szCs w:val="20"/>
        </w:rPr>
        <w:t>_</w:t>
      </w:r>
      <w:r w:rsidRPr="00182E05">
        <w:t xml:space="preserve"> </w:t>
      </w:r>
      <w:r w:rsidRPr="00182E05">
        <w:rPr>
          <w:u w:val="single"/>
        </w:rPr>
        <w:t xml:space="preserve">Habilitador </w:t>
      </w:r>
      <w:proofErr w:type="spellStart"/>
      <w:r w:rsidRPr="00182E05">
        <w:rPr>
          <w:u w:val="single"/>
        </w:rPr>
        <w:t>Hos</w:t>
      </w:r>
      <w:proofErr w:type="spellEnd"/>
      <w:r w:rsidRPr="00182E05">
        <w:rPr>
          <w:u w:val="single"/>
        </w:rPr>
        <w:t xml:space="preserve"> </w:t>
      </w:r>
      <w:proofErr w:type="spellStart"/>
      <w:r w:rsidRPr="00182E05">
        <w:rPr>
          <w:u w:val="single"/>
        </w:rPr>
        <w:t>to</w:t>
      </w:r>
      <w:proofErr w:type="spellEnd"/>
      <w:r w:rsidRPr="00182E05">
        <w:rPr>
          <w:u w:val="single"/>
        </w:rPr>
        <w:t xml:space="preserve"> Web BXIE</w:t>
      </w:r>
      <w:r w:rsidRPr="005553D1">
        <w:rPr>
          <w:rFonts w:ascii="Arial" w:hAnsi="Arial" w:cs="Arial"/>
          <w:szCs w:val="20"/>
        </w:rPr>
        <w:t xml:space="preserve"> _</w:t>
      </w:r>
      <w:r>
        <w:rPr>
          <w:rFonts w:ascii="Arial" w:hAnsi="Arial" w:cs="Arial"/>
          <w:szCs w:val="20"/>
        </w:rPr>
        <w:t>_</w:t>
      </w:r>
    </w:p>
    <w:p w14:paraId="159AF950" w14:textId="77777777" w:rsidR="00532D31" w:rsidRDefault="00532D31" w:rsidP="00532D31">
      <w:pPr>
        <w:jc w:val="both"/>
        <w:rPr>
          <w:rFonts w:ascii="Arial" w:hAnsi="Arial" w:cs="Arial"/>
          <w:szCs w:val="20"/>
        </w:rPr>
      </w:pPr>
    </w:p>
    <w:p w14:paraId="064D9011" w14:textId="34D37AAA" w:rsidR="00B05871" w:rsidRPr="005553D1" w:rsidRDefault="00B05871" w:rsidP="00B05871">
      <w:pPr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Nombre Empresa Proveedor</w:t>
      </w:r>
      <w:r w:rsidRPr="005553D1">
        <w:rPr>
          <w:rFonts w:ascii="Arial" w:hAnsi="Arial" w:cs="Arial"/>
          <w:szCs w:val="20"/>
        </w:rPr>
        <w:t xml:space="preserve"> __</w:t>
      </w:r>
      <w:r w:rsidR="00495C47">
        <w:rPr>
          <w:rFonts w:ascii="Arial" w:hAnsi="Arial" w:cs="Arial"/>
          <w:szCs w:val="20"/>
        </w:rPr>
        <w:t>Fractal</w:t>
      </w:r>
      <w:r w:rsidRPr="005553D1">
        <w:rPr>
          <w:rFonts w:ascii="Arial" w:hAnsi="Arial" w:cs="Arial"/>
          <w:szCs w:val="20"/>
        </w:rPr>
        <w:t>_</w:t>
      </w:r>
      <w:r w:rsidR="0066265D">
        <w:rPr>
          <w:rFonts w:ascii="Arial" w:hAnsi="Arial" w:cs="Arial"/>
          <w:szCs w:val="20"/>
        </w:rPr>
        <w:t>__</w:t>
      </w:r>
      <w:r w:rsidRPr="005553D1">
        <w:rPr>
          <w:rFonts w:ascii="Arial" w:hAnsi="Arial" w:cs="Arial"/>
          <w:szCs w:val="20"/>
        </w:rPr>
        <w:t xml:space="preserve">_ </w:t>
      </w:r>
      <w:r>
        <w:rPr>
          <w:rFonts w:ascii="Arial" w:hAnsi="Arial" w:cs="Arial"/>
          <w:szCs w:val="20"/>
        </w:rPr>
        <w:t>Responsable Proveedor</w:t>
      </w:r>
      <w:r w:rsidRPr="005553D1">
        <w:rPr>
          <w:rFonts w:ascii="Arial" w:hAnsi="Arial" w:cs="Arial"/>
          <w:szCs w:val="20"/>
        </w:rPr>
        <w:t>_____________</w:t>
      </w:r>
    </w:p>
    <w:p w14:paraId="689CA202" w14:textId="77777777" w:rsidR="00BF7723" w:rsidRDefault="00BF7723" w:rsidP="005D2302">
      <w:pPr>
        <w:jc w:val="both"/>
        <w:rPr>
          <w:rFonts w:ascii="Arial" w:hAnsi="Arial" w:cs="Arial"/>
          <w:szCs w:val="20"/>
        </w:rPr>
      </w:pPr>
    </w:p>
    <w:p w14:paraId="5C000BA7" w14:textId="77777777" w:rsidR="005E3D48" w:rsidRDefault="005E3D48" w:rsidP="005D2302">
      <w:pPr>
        <w:jc w:val="both"/>
        <w:rPr>
          <w:rFonts w:ascii="Arial" w:hAnsi="Arial" w:cs="Arial"/>
          <w:szCs w:val="20"/>
        </w:rPr>
      </w:pPr>
    </w:p>
    <w:p w14:paraId="08CBF936" w14:textId="43951CED" w:rsidR="0066265D" w:rsidRPr="00B21428" w:rsidRDefault="00CF0B01" w:rsidP="00D919E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 xml:space="preserve">Información de la </w:t>
      </w:r>
      <w:proofErr w:type="gramStart"/>
      <w:r w:rsidRPr="00B21428">
        <w:rPr>
          <w:rFonts w:ascii="Arial" w:hAnsi="Arial" w:cs="Arial"/>
          <w:b/>
          <w:szCs w:val="20"/>
        </w:rPr>
        <w:t>Aplicación</w:t>
      </w:r>
      <w:r w:rsidR="0066265D" w:rsidRPr="00B21428">
        <w:rPr>
          <w:rFonts w:ascii="Arial" w:hAnsi="Arial" w:cs="Arial"/>
          <w:b/>
          <w:szCs w:val="20"/>
        </w:rPr>
        <w:t xml:space="preserve">  </w:t>
      </w:r>
      <w:r w:rsidR="0066265D" w:rsidRPr="00B21428">
        <w:rPr>
          <w:rFonts w:ascii="Arial" w:hAnsi="Arial" w:cs="Arial"/>
          <w:b/>
          <w:szCs w:val="20"/>
        </w:rPr>
        <w:tab/>
      </w:r>
      <w:proofErr w:type="gramEnd"/>
      <w:r w:rsidR="00815540" w:rsidRPr="00B21428">
        <w:rPr>
          <w:rFonts w:ascii="Arial" w:hAnsi="Arial" w:cs="Arial"/>
          <w:b/>
          <w:szCs w:val="20"/>
        </w:rPr>
        <w:tab/>
      </w:r>
      <w:r w:rsidR="00815540" w:rsidRPr="00B21428">
        <w:rPr>
          <w:rFonts w:ascii="Arial" w:hAnsi="Arial" w:cs="Arial"/>
          <w:b/>
          <w:szCs w:val="20"/>
        </w:rPr>
        <w:tab/>
      </w:r>
      <w:r w:rsidR="0066265D" w:rsidRPr="00B21428">
        <w:rPr>
          <w:rFonts w:ascii="Arial" w:hAnsi="Arial" w:cs="Arial"/>
          <w:szCs w:val="20"/>
        </w:rPr>
        <w:t xml:space="preserve">Nueva Aplicación : ( </w:t>
      </w:r>
      <w:r w:rsidR="00495C47">
        <w:rPr>
          <w:rFonts w:ascii="Arial" w:hAnsi="Arial" w:cs="Arial"/>
          <w:szCs w:val="20"/>
        </w:rPr>
        <w:t>X</w:t>
      </w:r>
      <w:r w:rsidR="0066265D" w:rsidRPr="00B21428">
        <w:rPr>
          <w:rFonts w:ascii="Arial" w:hAnsi="Arial" w:cs="Arial"/>
          <w:szCs w:val="20"/>
        </w:rPr>
        <w:t xml:space="preserve"> ) Si   (  ) No</w:t>
      </w:r>
    </w:p>
    <w:p w14:paraId="1424438B" w14:textId="77777777" w:rsidR="00CF0B01" w:rsidRDefault="00CF0B01" w:rsidP="00CF0B01">
      <w:pPr>
        <w:jc w:val="both"/>
        <w:rPr>
          <w:rFonts w:ascii="Arial" w:hAnsi="Arial" w:cs="Arial"/>
          <w:b/>
        </w:rPr>
      </w:pPr>
    </w:p>
    <w:tbl>
      <w:tblPr>
        <w:tblStyle w:val="Tablaconcuadrcula"/>
        <w:tblW w:w="9464" w:type="dxa"/>
        <w:tblLook w:val="04A0" w:firstRow="1" w:lastRow="0" w:firstColumn="1" w:lastColumn="0" w:noHBand="0" w:noVBand="1"/>
      </w:tblPr>
      <w:tblGrid>
        <w:gridCol w:w="1482"/>
        <w:gridCol w:w="1877"/>
        <w:gridCol w:w="4280"/>
        <w:gridCol w:w="1954"/>
      </w:tblGrid>
      <w:tr w:rsidR="002E0C59" w14:paraId="1873A566" w14:textId="77777777" w:rsidTr="00C971FB">
        <w:tc>
          <w:tcPr>
            <w:tcW w:w="3227" w:type="dxa"/>
          </w:tcPr>
          <w:p w14:paraId="4E3FE471" w14:textId="77777777" w:rsidR="004E1B89" w:rsidRPr="004E1B89" w:rsidRDefault="004E1B89" w:rsidP="00CF0B01">
            <w:pPr>
              <w:jc w:val="both"/>
              <w:rPr>
                <w:rFonts w:ascii="Arial" w:hAnsi="Arial" w:cs="Arial"/>
                <w:b/>
              </w:rPr>
            </w:pPr>
            <w:r w:rsidRPr="004E1B89">
              <w:rPr>
                <w:rFonts w:ascii="Arial" w:hAnsi="Arial" w:cs="Arial"/>
                <w:b/>
                <w:szCs w:val="20"/>
              </w:rPr>
              <w:t>Nombre de la aplicación</w:t>
            </w:r>
          </w:p>
        </w:tc>
        <w:tc>
          <w:tcPr>
            <w:tcW w:w="6237" w:type="dxa"/>
            <w:gridSpan w:val="3"/>
          </w:tcPr>
          <w:p w14:paraId="042B9EB1" w14:textId="11DAA127" w:rsidR="002E0C59" w:rsidRDefault="00CA6CA4" w:rsidP="00CF0B01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Host </w:t>
            </w:r>
            <w:proofErr w:type="spellStart"/>
            <w:r>
              <w:rPr>
                <w:rFonts w:ascii="Arial" w:hAnsi="Arial" w:cs="Arial"/>
              </w:rPr>
              <w:t>To</w:t>
            </w:r>
            <w:proofErr w:type="spellEnd"/>
            <w:r>
              <w:rPr>
                <w:rFonts w:ascii="Arial" w:hAnsi="Arial" w:cs="Arial"/>
              </w:rPr>
              <w:t xml:space="preserve"> Web – Registro de pago de Haberes, CTS y Proveedores</w:t>
            </w:r>
            <w:r w:rsidR="00BB6C17">
              <w:rPr>
                <w:rFonts w:ascii="Arial" w:hAnsi="Arial" w:cs="Arial"/>
              </w:rPr>
              <w:t xml:space="preserve"> </w:t>
            </w:r>
          </w:p>
        </w:tc>
      </w:tr>
      <w:tr w:rsidR="002E0C59" w14:paraId="21A351B2" w14:textId="77777777" w:rsidTr="00C971FB">
        <w:tc>
          <w:tcPr>
            <w:tcW w:w="3227" w:type="dxa"/>
          </w:tcPr>
          <w:p w14:paraId="279CFD44" w14:textId="77777777" w:rsidR="003A0FF5" w:rsidRPr="003A0FF5" w:rsidRDefault="003A0FF5" w:rsidP="00E54E2D">
            <w:pPr>
              <w:jc w:val="both"/>
              <w:rPr>
                <w:rFonts w:ascii="Arial" w:hAnsi="Arial" w:cs="Arial"/>
                <w:b/>
                <w:szCs w:val="20"/>
              </w:rPr>
            </w:pPr>
            <w:r w:rsidRPr="003A0FF5">
              <w:rPr>
                <w:rFonts w:ascii="Arial" w:hAnsi="Arial" w:cs="Arial"/>
                <w:b/>
                <w:szCs w:val="20"/>
              </w:rPr>
              <w:t>Lenguaje de Programación</w:t>
            </w:r>
          </w:p>
        </w:tc>
        <w:tc>
          <w:tcPr>
            <w:tcW w:w="6237" w:type="dxa"/>
            <w:gridSpan w:val="3"/>
          </w:tcPr>
          <w:p w14:paraId="4CACF0EB" w14:textId="33B74CD9" w:rsidR="003A0FF5" w:rsidRDefault="00CE53D7" w:rsidP="00CF0B01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GOANYWHERE</w:t>
            </w:r>
          </w:p>
        </w:tc>
      </w:tr>
      <w:tr w:rsidR="002E0C59" w14:paraId="26669E44" w14:textId="77777777" w:rsidTr="00C971FB">
        <w:tc>
          <w:tcPr>
            <w:tcW w:w="3227" w:type="dxa"/>
          </w:tcPr>
          <w:p w14:paraId="1181E9D7" w14:textId="77777777" w:rsidR="00F3742C" w:rsidRPr="003A0FF5" w:rsidRDefault="00F3742C" w:rsidP="00E54E2D">
            <w:pPr>
              <w:jc w:val="both"/>
              <w:rPr>
                <w:rFonts w:ascii="Arial" w:hAnsi="Arial" w:cs="Arial"/>
                <w:b/>
              </w:rPr>
            </w:pPr>
            <w:r w:rsidRPr="003A0FF5">
              <w:rPr>
                <w:rFonts w:ascii="Arial" w:hAnsi="Arial" w:cs="Arial"/>
                <w:b/>
                <w:szCs w:val="20"/>
              </w:rPr>
              <w:t>Ruta Carpeta de Desarrollo</w:t>
            </w:r>
          </w:p>
        </w:tc>
        <w:tc>
          <w:tcPr>
            <w:tcW w:w="6237" w:type="dxa"/>
            <w:gridSpan w:val="3"/>
          </w:tcPr>
          <w:p w14:paraId="3FF49E38" w14:textId="0934C957" w:rsidR="00F3742C" w:rsidRDefault="008F1B49" w:rsidP="00E54E2D">
            <w:pPr>
              <w:jc w:val="both"/>
              <w:rPr>
                <w:rFonts w:ascii="Arial" w:hAnsi="Arial" w:cs="Arial"/>
                <w:b/>
              </w:rPr>
            </w:pPr>
            <w:r w:rsidRPr="008F1B49">
              <w:t>\\Serbiffilex64\Sistemas_Distribuidos\CarpetaPase\</w:t>
            </w:r>
            <w:r w:rsidR="00D36F01">
              <w:t>jgala</w:t>
            </w:r>
            <w:r w:rsidRPr="008F1B49">
              <w:t>\</w:t>
            </w:r>
            <w:r w:rsidR="00D36F01">
              <w:t>BXIE</w:t>
            </w:r>
            <w:r w:rsidRPr="008F1B49">
              <w:t>\</w:t>
            </w:r>
            <w:r w:rsidR="005D2B6F">
              <w:t>15052</w:t>
            </w:r>
            <w:r w:rsidRPr="008F1B49">
              <w:t>\</w:t>
            </w:r>
            <w:r w:rsidR="005D2B6F" w:rsidRPr="005D2B6F">
              <w:t>2024-14361</w:t>
            </w:r>
            <w:r w:rsidRPr="008F1B49">
              <w:t>\</w:t>
            </w:r>
            <w:r w:rsidR="00D36F01" w:rsidRPr="00D36F01">
              <w:t>B2-BIFNET_EMPRESARIALREP_03.00.098</w:t>
            </w:r>
          </w:p>
        </w:tc>
      </w:tr>
      <w:tr w:rsidR="002E0C59" w14:paraId="48A36880" w14:textId="77777777" w:rsidTr="00E44CBA">
        <w:tc>
          <w:tcPr>
            <w:tcW w:w="3227" w:type="dxa"/>
          </w:tcPr>
          <w:p w14:paraId="49D25AF6" w14:textId="77777777" w:rsidR="000D7B2B" w:rsidRDefault="000D7B2B" w:rsidP="00CF0B01">
            <w:pPr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Ruta Carpeta Pruebas UAT</w:t>
            </w:r>
          </w:p>
        </w:tc>
        <w:tc>
          <w:tcPr>
            <w:tcW w:w="6237" w:type="dxa"/>
            <w:gridSpan w:val="3"/>
          </w:tcPr>
          <w:p w14:paraId="57283A3B" w14:textId="5FBA0F28" w:rsidR="000D7B2B" w:rsidRPr="00936719" w:rsidRDefault="00034882" w:rsidP="00034882">
            <w:pPr>
              <w:rPr>
                <w:rFonts w:ascii="Segoe UI" w:hAnsi="Segoe UI" w:cs="Segoe UI"/>
                <w:b/>
                <w:color w:val="0000FF"/>
                <w:sz w:val="21"/>
                <w:szCs w:val="21"/>
                <w:lang w:val="es-PE" w:eastAsia="es-PE"/>
              </w:rPr>
            </w:pPr>
            <w:r w:rsidRPr="00034882">
              <w:rPr>
                <w:rFonts w:ascii="Segoe UI" w:hAnsi="Segoe UI" w:cs="Segoe UI"/>
                <w:bCs w:val="0"/>
                <w:sz w:val="21"/>
                <w:szCs w:val="21"/>
                <w:lang w:val="es-PE" w:eastAsia="es-PE"/>
              </w:rPr>
              <w:t>\\serbiffilex64\Aseguramiento_Calidad_UA</w:t>
            </w:r>
            <w:r w:rsidR="009004F1">
              <w:rPr>
                <w:rFonts w:ascii="Segoe UI" w:hAnsi="Segoe UI" w:cs="Segoe UI"/>
                <w:bCs w:val="0"/>
                <w:sz w:val="21"/>
                <w:szCs w:val="21"/>
                <w:lang w:val="es-PE" w:eastAsia="es-PE"/>
              </w:rPr>
              <w:t>T\GOANYWHERE\</w:t>
            </w:r>
            <w:r w:rsidR="009004F1" w:rsidRPr="00936719">
              <w:rPr>
                <w:rFonts w:ascii="Segoe UI" w:hAnsi="Segoe UI" w:cs="Segoe UI"/>
                <w:bCs w:val="0"/>
                <w:color w:val="0000FF"/>
                <w:sz w:val="21"/>
                <w:szCs w:val="21"/>
                <w:highlight w:val="yellow"/>
                <w:lang w:val="es-PE" w:eastAsia="es-PE"/>
              </w:rPr>
              <w:t>GOANYWHERE_</w:t>
            </w:r>
            <w:r w:rsidR="00AB4EC5">
              <w:rPr>
                <w:rFonts w:ascii="Segoe UI" w:hAnsi="Segoe UI" w:cs="Segoe UI"/>
                <w:bCs w:val="0"/>
                <w:color w:val="0000FF"/>
                <w:sz w:val="21"/>
                <w:szCs w:val="21"/>
                <w:highlight w:val="yellow"/>
                <w:lang w:val="es-PE" w:eastAsia="es-PE"/>
              </w:rPr>
              <w:t>HOSTTOWE</w:t>
            </w:r>
            <w:r w:rsidR="008C5D88">
              <w:rPr>
                <w:rFonts w:ascii="Segoe UI" w:hAnsi="Segoe UI" w:cs="Segoe UI"/>
                <w:bCs w:val="0"/>
                <w:color w:val="0000FF"/>
                <w:sz w:val="21"/>
                <w:szCs w:val="21"/>
                <w:highlight w:val="yellow"/>
                <w:lang w:val="es-PE" w:eastAsia="es-PE"/>
              </w:rPr>
              <w:t>B</w:t>
            </w:r>
            <w:r w:rsidR="002E0C59" w:rsidRPr="00936719">
              <w:rPr>
                <w:rFonts w:ascii="Segoe UI" w:hAnsi="Segoe UI" w:cs="Segoe UI"/>
                <w:bCs w:val="0"/>
                <w:color w:val="0000FF"/>
                <w:sz w:val="21"/>
                <w:szCs w:val="21"/>
                <w:highlight w:val="yellow"/>
                <w:lang w:val="es-PE" w:eastAsia="es-PE"/>
              </w:rPr>
              <w:t>\</w:t>
            </w:r>
          </w:p>
          <w:p w14:paraId="25F87B6A" w14:textId="51423811" w:rsidR="00936719" w:rsidRPr="00936719" w:rsidRDefault="00936719" w:rsidP="00034882">
            <w:pPr>
              <w:rPr>
                <w:rFonts w:ascii="Segoe UI" w:hAnsi="Segoe UI" w:cs="Segoe UI"/>
                <w:b/>
                <w:sz w:val="21"/>
                <w:szCs w:val="21"/>
                <w:lang w:val="es-PE" w:eastAsia="es-PE"/>
              </w:rPr>
            </w:pPr>
            <w:r w:rsidRPr="00936719">
              <w:rPr>
                <w:rFonts w:ascii="Segoe UI" w:hAnsi="Segoe UI" w:cs="Segoe UI"/>
                <w:b/>
                <w:color w:val="0000FF"/>
                <w:sz w:val="21"/>
                <w:szCs w:val="21"/>
                <w:lang w:val="es-PE" w:eastAsia="es-PE"/>
              </w:rPr>
              <w:t>(en caso que no exista la carpeta, entonces crearlas.</w:t>
            </w:r>
          </w:p>
        </w:tc>
      </w:tr>
      <w:tr w:rsidR="002E0C59" w14:paraId="6FD183B1" w14:textId="77777777" w:rsidTr="00C971FB">
        <w:tc>
          <w:tcPr>
            <w:tcW w:w="3227" w:type="dxa"/>
          </w:tcPr>
          <w:p w14:paraId="3FECCBEB" w14:textId="77777777" w:rsidR="00F3742C" w:rsidRPr="003A0FF5" w:rsidRDefault="00F3742C" w:rsidP="00CF0B01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  <w:szCs w:val="20"/>
              </w:rPr>
              <w:t>Nº</w:t>
            </w:r>
            <w:proofErr w:type="spellEnd"/>
            <w:r>
              <w:rPr>
                <w:rFonts w:ascii="Arial" w:hAnsi="Arial" w:cs="Arial"/>
                <w:b/>
                <w:szCs w:val="20"/>
              </w:rPr>
              <w:t xml:space="preserve"> </w:t>
            </w:r>
            <w:r w:rsidRPr="003A0FF5">
              <w:rPr>
                <w:rFonts w:ascii="Arial" w:hAnsi="Arial" w:cs="Arial"/>
                <w:b/>
                <w:szCs w:val="20"/>
              </w:rPr>
              <w:t>Versión en producción</w:t>
            </w:r>
          </w:p>
        </w:tc>
        <w:tc>
          <w:tcPr>
            <w:tcW w:w="1572" w:type="dxa"/>
            <w:tcBorders>
              <w:right w:val="single" w:sz="4" w:space="0" w:color="auto"/>
            </w:tcBorders>
          </w:tcPr>
          <w:p w14:paraId="7A57D2E8" w14:textId="77777777" w:rsidR="00F3742C" w:rsidRDefault="00F3742C" w:rsidP="00CF0B01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106" w:type="dxa"/>
            <w:tcBorders>
              <w:left w:val="single" w:sz="4" w:space="0" w:color="auto"/>
              <w:right w:val="single" w:sz="4" w:space="0" w:color="auto"/>
            </w:tcBorders>
          </w:tcPr>
          <w:p w14:paraId="1642F4A3" w14:textId="77777777" w:rsidR="00F3742C" w:rsidRDefault="00F3742C" w:rsidP="00F3742C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  <w:szCs w:val="20"/>
              </w:rPr>
              <w:t>Nº</w:t>
            </w:r>
            <w:proofErr w:type="spellEnd"/>
            <w:r>
              <w:rPr>
                <w:rFonts w:ascii="Arial" w:hAnsi="Arial" w:cs="Arial"/>
                <w:b/>
                <w:szCs w:val="20"/>
              </w:rPr>
              <w:t xml:space="preserve"> </w:t>
            </w:r>
            <w:r w:rsidRPr="003A0FF5">
              <w:rPr>
                <w:rFonts w:ascii="Arial" w:hAnsi="Arial" w:cs="Arial"/>
                <w:b/>
                <w:szCs w:val="20"/>
              </w:rPr>
              <w:t xml:space="preserve">Versión </w:t>
            </w:r>
            <w:r>
              <w:rPr>
                <w:rFonts w:ascii="Arial" w:hAnsi="Arial" w:cs="Arial"/>
                <w:b/>
                <w:szCs w:val="20"/>
              </w:rPr>
              <w:t>después del pase</w:t>
            </w:r>
          </w:p>
        </w:tc>
        <w:tc>
          <w:tcPr>
            <w:tcW w:w="1559" w:type="dxa"/>
            <w:tcBorders>
              <w:left w:val="single" w:sz="4" w:space="0" w:color="auto"/>
            </w:tcBorders>
          </w:tcPr>
          <w:p w14:paraId="21AFC97D" w14:textId="3EE6C070" w:rsidR="00F3742C" w:rsidRDefault="00ED0371" w:rsidP="00CF0B01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</w:tr>
    </w:tbl>
    <w:p w14:paraId="53B621D9" w14:textId="77777777" w:rsidR="00BF7723" w:rsidRDefault="00D42C66" w:rsidP="0086007A">
      <w:pPr>
        <w:ind w:left="1080"/>
        <w:jc w:val="both"/>
        <w:rPr>
          <w:rFonts w:ascii="Arial" w:hAnsi="Arial" w:cs="Arial"/>
          <w:b/>
        </w:rPr>
      </w:pPr>
      <w:r w:rsidRPr="002A221F">
        <w:rPr>
          <w:rFonts w:ascii="Arial" w:hAnsi="Arial" w:cs="Arial"/>
          <w:szCs w:val="20"/>
        </w:rPr>
        <w:t xml:space="preserve">    </w:t>
      </w:r>
    </w:p>
    <w:p w14:paraId="0D3D681D" w14:textId="77777777" w:rsidR="00CF0B01" w:rsidRPr="00B21428" w:rsidRDefault="00E3137B" w:rsidP="00D919E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>Alcance</w:t>
      </w:r>
      <w:r w:rsidR="008F19F2" w:rsidRPr="00B21428">
        <w:rPr>
          <w:rFonts w:ascii="Arial" w:hAnsi="Arial" w:cs="Arial"/>
          <w:b/>
          <w:szCs w:val="20"/>
        </w:rPr>
        <w:t>. (Marcar con una X)</w:t>
      </w:r>
    </w:p>
    <w:p w14:paraId="07CFD1B1" w14:textId="77777777" w:rsidR="00CF0B01" w:rsidRPr="00E45672" w:rsidRDefault="00CF0B01" w:rsidP="00CF0B01">
      <w:pPr>
        <w:jc w:val="both"/>
        <w:rPr>
          <w:rFonts w:ascii="Arial" w:hAnsi="Arial" w:cs="Arial"/>
          <w:b/>
          <w:bCs w:val="0"/>
          <w:i/>
          <w:iCs/>
          <w:color w:val="0000FF"/>
          <w:szCs w:val="20"/>
          <w:u w:val="single"/>
        </w:rPr>
      </w:pPr>
      <w:r>
        <w:rPr>
          <w:rFonts w:ascii="Arial" w:hAnsi="Arial" w:cs="Arial"/>
          <w:b/>
          <w:bCs w:val="0"/>
          <w:i/>
          <w:iCs/>
          <w:color w:val="0000FF"/>
          <w:szCs w:val="20"/>
          <w:u w:val="single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06"/>
        <w:gridCol w:w="1080"/>
        <w:gridCol w:w="3260"/>
        <w:gridCol w:w="1418"/>
      </w:tblGrid>
      <w:tr w:rsidR="00D919ED" w14:paraId="511D55AE" w14:textId="77777777" w:rsidTr="00C971FB">
        <w:tc>
          <w:tcPr>
            <w:tcW w:w="3706" w:type="dxa"/>
          </w:tcPr>
          <w:p w14:paraId="4AAC2CC5" w14:textId="77777777" w:rsidR="00D919ED" w:rsidRDefault="00D919ED" w:rsidP="002C22AD">
            <w:pPr>
              <w:jc w:val="both"/>
              <w:rPr>
                <w:rFonts w:ascii="Arial" w:hAnsi="Arial" w:cs="Arial"/>
                <w:szCs w:val="20"/>
              </w:rPr>
            </w:pPr>
            <w:r w:rsidRPr="00CB292A">
              <w:rPr>
                <w:rFonts w:ascii="Arial" w:hAnsi="Arial" w:cs="Arial"/>
                <w:szCs w:val="20"/>
              </w:rPr>
              <w:t xml:space="preserve">Aplicaciones Web           </w:t>
            </w:r>
          </w:p>
        </w:tc>
        <w:tc>
          <w:tcPr>
            <w:tcW w:w="1080" w:type="dxa"/>
          </w:tcPr>
          <w:p w14:paraId="4A3E679E" w14:textId="77777777" w:rsidR="00D919ED" w:rsidRDefault="00D919ED" w:rsidP="00E3137B">
            <w:pPr>
              <w:rPr>
                <w:rFonts w:ascii="Arial" w:hAnsi="Arial" w:cs="Arial"/>
                <w:szCs w:val="20"/>
              </w:rPr>
            </w:pPr>
          </w:p>
        </w:tc>
        <w:tc>
          <w:tcPr>
            <w:tcW w:w="3260" w:type="dxa"/>
          </w:tcPr>
          <w:p w14:paraId="571A015F" w14:textId="77777777" w:rsidR="00D919ED" w:rsidRDefault="00D919ED" w:rsidP="00E54E2D">
            <w:pPr>
              <w:jc w:val="both"/>
              <w:rPr>
                <w:rFonts w:ascii="Arial" w:hAnsi="Arial" w:cs="Arial"/>
                <w:szCs w:val="20"/>
              </w:rPr>
            </w:pPr>
            <w:r w:rsidRPr="002A221F">
              <w:rPr>
                <w:rFonts w:ascii="Arial" w:hAnsi="Arial" w:cs="Arial"/>
                <w:szCs w:val="20"/>
              </w:rPr>
              <w:t>Base de Datos</w:t>
            </w:r>
          </w:p>
        </w:tc>
        <w:tc>
          <w:tcPr>
            <w:tcW w:w="1418" w:type="dxa"/>
          </w:tcPr>
          <w:p w14:paraId="1BB385B6" w14:textId="77777777" w:rsidR="00D919ED" w:rsidRDefault="00D919ED" w:rsidP="00E54E2D">
            <w:pPr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D919ED" w14:paraId="0CF6BBC5" w14:textId="77777777" w:rsidTr="00C971FB">
        <w:tc>
          <w:tcPr>
            <w:tcW w:w="3706" w:type="dxa"/>
          </w:tcPr>
          <w:p w14:paraId="6D6CE7BF" w14:textId="77777777" w:rsidR="00D919ED" w:rsidRDefault="00D919ED" w:rsidP="002C22AD">
            <w:pPr>
              <w:jc w:val="both"/>
              <w:rPr>
                <w:rFonts w:ascii="Arial" w:hAnsi="Arial" w:cs="Arial"/>
                <w:szCs w:val="20"/>
              </w:rPr>
            </w:pPr>
            <w:r w:rsidRPr="00182F61">
              <w:rPr>
                <w:rFonts w:ascii="Arial" w:hAnsi="Arial" w:cs="Arial"/>
                <w:szCs w:val="20"/>
              </w:rPr>
              <w:t>Componentes</w:t>
            </w:r>
            <w:r>
              <w:rPr>
                <w:rFonts w:ascii="Arial" w:hAnsi="Arial" w:cs="Arial"/>
                <w:szCs w:val="20"/>
              </w:rPr>
              <w:t xml:space="preserve"> COM+</w:t>
            </w:r>
          </w:p>
        </w:tc>
        <w:tc>
          <w:tcPr>
            <w:tcW w:w="1080" w:type="dxa"/>
          </w:tcPr>
          <w:p w14:paraId="06038E0A" w14:textId="77777777" w:rsidR="00D919ED" w:rsidRDefault="00D919ED" w:rsidP="002C22AD">
            <w:pPr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3260" w:type="dxa"/>
          </w:tcPr>
          <w:p w14:paraId="516CCEA7" w14:textId="77777777" w:rsidR="00D919ED" w:rsidRDefault="00D919ED" w:rsidP="001A2300">
            <w:pPr>
              <w:jc w:val="both"/>
              <w:rPr>
                <w:rFonts w:ascii="Arial" w:hAnsi="Arial" w:cs="Arial"/>
                <w:szCs w:val="20"/>
              </w:rPr>
            </w:pPr>
            <w:r w:rsidRPr="002A221F">
              <w:rPr>
                <w:rFonts w:ascii="Arial" w:hAnsi="Arial" w:cs="Arial"/>
                <w:szCs w:val="20"/>
              </w:rPr>
              <w:t xml:space="preserve">Ejecutables </w:t>
            </w:r>
          </w:p>
        </w:tc>
        <w:tc>
          <w:tcPr>
            <w:tcW w:w="1418" w:type="dxa"/>
          </w:tcPr>
          <w:p w14:paraId="5640BF46" w14:textId="77777777" w:rsidR="00D919ED" w:rsidRDefault="00D919ED" w:rsidP="00E54E2D">
            <w:pPr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1A2300" w14:paraId="44BAB6E7" w14:textId="77777777" w:rsidTr="00C971FB">
        <w:tc>
          <w:tcPr>
            <w:tcW w:w="3706" w:type="dxa"/>
          </w:tcPr>
          <w:p w14:paraId="708E3826" w14:textId="77777777" w:rsidR="001A2300" w:rsidRDefault="001A2300" w:rsidP="00E54E2D">
            <w:pPr>
              <w:jc w:val="both"/>
              <w:rPr>
                <w:rFonts w:ascii="Arial" w:hAnsi="Arial" w:cs="Arial"/>
                <w:szCs w:val="20"/>
              </w:rPr>
            </w:pPr>
            <w:r w:rsidRPr="00CB292A">
              <w:rPr>
                <w:rFonts w:ascii="Arial" w:hAnsi="Arial" w:cs="Arial"/>
                <w:szCs w:val="20"/>
              </w:rPr>
              <w:t xml:space="preserve">Instalación en </w:t>
            </w:r>
            <w:proofErr w:type="spellStart"/>
            <w:r w:rsidRPr="00CB292A">
              <w:rPr>
                <w:rFonts w:ascii="Arial" w:hAnsi="Arial" w:cs="Arial"/>
                <w:szCs w:val="20"/>
              </w:rPr>
              <w:t>PCs</w:t>
            </w:r>
            <w:proofErr w:type="spellEnd"/>
            <w:r w:rsidRPr="00CB292A">
              <w:rPr>
                <w:rFonts w:ascii="Arial" w:hAnsi="Arial" w:cs="Arial"/>
                <w:szCs w:val="20"/>
              </w:rPr>
              <w:t xml:space="preserve"> de usuario</w:t>
            </w:r>
          </w:p>
        </w:tc>
        <w:tc>
          <w:tcPr>
            <w:tcW w:w="1080" w:type="dxa"/>
          </w:tcPr>
          <w:p w14:paraId="1B0D03DE" w14:textId="77777777" w:rsidR="001A2300" w:rsidRDefault="001A2300" w:rsidP="002C22AD">
            <w:pPr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3260" w:type="dxa"/>
          </w:tcPr>
          <w:p w14:paraId="5D5A0B14" w14:textId="77777777" w:rsidR="001A2300" w:rsidRDefault="001A2300" w:rsidP="00E54E2D">
            <w:pPr>
              <w:jc w:val="both"/>
              <w:rPr>
                <w:rFonts w:ascii="Arial" w:hAnsi="Arial" w:cs="Arial"/>
                <w:szCs w:val="20"/>
              </w:rPr>
            </w:pPr>
            <w:r w:rsidRPr="002A221F">
              <w:rPr>
                <w:rFonts w:ascii="Arial" w:hAnsi="Arial" w:cs="Arial"/>
                <w:szCs w:val="20"/>
              </w:rPr>
              <w:t xml:space="preserve">Web </w:t>
            </w:r>
            <w:proofErr w:type="spellStart"/>
            <w:r w:rsidRPr="002A221F">
              <w:rPr>
                <w:rFonts w:ascii="Arial" w:hAnsi="Arial" w:cs="Arial"/>
                <w:szCs w:val="20"/>
              </w:rPr>
              <w:t>Services</w:t>
            </w:r>
            <w:proofErr w:type="spellEnd"/>
          </w:p>
        </w:tc>
        <w:tc>
          <w:tcPr>
            <w:tcW w:w="1418" w:type="dxa"/>
          </w:tcPr>
          <w:p w14:paraId="6267D747" w14:textId="77777777" w:rsidR="001A2300" w:rsidRDefault="001A2300" w:rsidP="00E54E2D">
            <w:pPr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1A2300" w14:paraId="27AFD12F" w14:textId="77777777" w:rsidTr="00C971FB">
        <w:tc>
          <w:tcPr>
            <w:tcW w:w="3706" w:type="dxa"/>
          </w:tcPr>
          <w:p w14:paraId="4A079C47" w14:textId="77777777" w:rsidR="001A2300" w:rsidRDefault="001A2300" w:rsidP="00E54E2D">
            <w:pPr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Aplicaciones Cliente Servidor</w:t>
            </w:r>
          </w:p>
        </w:tc>
        <w:tc>
          <w:tcPr>
            <w:tcW w:w="1080" w:type="dxa"/>
          </w:tcPr>
          <w:p w14:paraId="210319E6" w14:textId="77777777" w:rsidR="001A2300" w:rsidRDefault="001A2300" w:rsidP="00E54E2D">
            <w:pPr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0F0558AF" w14:textId="77777777" w:rsidR="001A2300" w:rsidRPr="00CB292A" w:rsidRDefault="001A2300" w:rsidP="00E54E2D">
            <w:pPr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Otros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5B27FA07" w14:textId="11D642C4" w:rsidR="001A2300" w:rsidRDefault="001A724A" w:rsidP="00E54E2D">
            <w:pPr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X</w:t>
            </w:r>
          </w:p>
        </w:tc>
      </w:tr>
    </w:tbl>
    <w:p w14:paraId="1EF8CE78" w14:textId="77777777" w:rsidR="005E3D48" w:rsidRDefault="005E3D48" w:rsidP="00CF0B01">
      <w:pPr>
        <w:ind w:left="360"/>
        <w:jc w:val="both"/>
        <w:rPr>
          <w:rFonts w:ascii="Arial" w:hAnsi="Arial" w:cs="Arial"/>
          <w:szCs w:val="20"/>
        </w:rPr>
      </w:pPr>
    </w:p>
    <w:p w14:paraId="4A1595A1" w14:textId="77777777" w:rsidR="007613AC" w:rsidRPr="00B21428" w:rsidRDefault="00815540" w:rsidP="00D919E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 xml:space="preserve">Recursos de </w:t>
      </w:r>
      <w:r w:rsidR="0066265D" w:rsidRPr="00B21428">
        <w:rPr>
          <w:rFonts w:ascii="Arial" w:hAnsi="Arial" w:cs="Arial"/>
          <w:b/>
          <w:szCs w:val="20"/>
        </w:rPr>
        <w:t>Software</w:t>
      </w:r>
      <w:r w:rsidRPr="00B21428">
        <w:rPr>
          <w:rFonts w:ascii="Arial" w:hAnsi="Arial" w:cs="Arial"/>
          <w:b/>
          <w:szCs w:val="20"/>
        </w:rPr>
        <w:t>/Aplicativo</w:t>
      </w:r>
      <w:r w:rsidR="0066265D" w:rsidRPr="00B21428">
        <w:rPr>
          <w:rFonts w:ascii="Arial" w:hAnsi="Arial" w:cs="Arial"/>
          <w:b/>
          <w:szCs w:val="20"/>
        </w:rPr>
        <w:t xml:space="preserve"> </w:t>
      </w:r>
      <w:proofErr w:type="spellStart"/>
      <w:r w:rsidR="0066265D" w:rsidRPr="00B21428">
        <w:rPr>
          <w:rFonts w:ascii="Arial" w:hAnsi="Arial" w:cs="Arial"/>
          <w:b/>
          <w:szCs w:val="20"/>
        </w:rPr>
        <w:t>pre</w:t>
      </w:r>
      <w:r w:rsidRPr="00B21428">
        <w:rPr>
          <w:rFonts w:ascii="Arial" w:hAnsi="Arial" w:cs="Arial"/>
          <w:b/>
          <w:szCs w:val="20"/>
        </w:rPr>
        <w:t>-</w:t>
      </w:r>
      <w:r w:rsidR="0066265D" w:rsidRPr="00B21428">
        <w:rPr>
          <w:rFonts w:ascii="Arial" w:hAnsi="Arial" w:cs="Arial"/>
          <w:b/>
          <w:szCs w:val="20"/>
        </w:rPr>
        <w:t>instalado</w:t>
      </w:r>
      <w:proofErr w:type="spellEnd"/>
      <w:r w:rsidR="0066265D" w:rsidRPr="00B21428">
        <w:rPr>
          <w:rFonts w:ascii="Arial" w:hAnsi="Arial" w:cs="Arial"/>
          <w:b/>
          <w:szCs w:val="20"/>
        </w:rPr>
        <w:t xml:space="preserve"> que requiere la aplicación </w:t>
      </w:r>
    </w:p>
    <w:p w14:paraId="391A18A1" w14:textId="77777777" w:rsidR="005D2302" w:rsidRPr="00182F61" w:rsidRDefault="005D2302" w:rsidP="005D2302">
      <w:pPr>
        <w:ind w:left="360"/>
        <w:jc w:val="both"/>
        <w:rPr>
          <w:rFonts w:ascii="Arial" w:hAnsi="Arial" w:cs="Arial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3"/>
        <w:gridCol w:w="1417"/>
        <w:gridCol w:w="1843"/>
        <w:gridCol w:w="1701"/>
      </w:tblGrid>
      <w:tr w:rsidR="007613AC" w:rsidRPr="007613AC" w14:paraId="274F0611" w14:textId="77777777" w:rsidTr="005E3D48">
        <w:tc>
          <w:tcPr>
            <w:tcW w:w="4503" w:type="dxa"/>
            <w:shd w:val="clear" w:color="auto" w:fill="auto"/>
          </w:tcPr>
          <w:p w14:paraId="392FBBD8" w14:textId="77777777" w:rsidR="007613AC" w:rsidRPr="007613AC" w:rsidRDefault="007613AC" w:rsidP="007613AC">
            <w:pPr>
              <w:jc w:val="center"/>
              <w:rPr>
                <w:rFonts w:ascii="Arial" w:hAnsi="Arial" w:cs="Arial"/>
                <w:b/>
              </w:rPr>
            </w:pPr>
            <w:r w:rsidRPr="007613AC">
              <w:rPr>
                <w:rFonts w:ascii="Arial" w:hAnsi="Arial" w:cs="Arial"/>
                <w:b/>
              </w:rPr>
              <w:t>Software / Aplicativo</w:t>
            </w:r>
          </w:p>
        </w:tc>
        <w:tc>
          <w:tcPr>
            <w:tcW w:w="1417" w:type="dxa"/>
            <w:shd w:val="clear" w:color="auto" w:fill="auto"/>
          </w:tcPr>
          <w:p w14:paraId="774621C3" w14:textId="77777777" w:rsidR="007613AC" w:rsidRPr="007613AC" w:rsidRDefault="007613AC" w:rsidP="007613AC">
            <w:pPr>
              <w:jc w:val="center"/>
              <w:rPr>
                <w:rFonts w:ascii="Arial" w:hAnsi="Arial" w:cs="Arial"/>
                <w:b/>
              </w:rPr>
            </w:pPr>
            <w:r w:rsidRPr="007613AC">
              <w:rPr>
                <w:rFonts w:ascii="Arial" w:hAnsi="Arial" w:cs="Arial"/>
                <w:b/>
              </w:rPr>
              <w:t>Versión</w:t>
            </w:r>
          </w:p>
        </w:tc>
        <w:tc>
          <w:tcPr>
            <w:tcW w:w="1843" w:type="dxa"/>
            <w:shd w:val="clear" w:color="auto" w:fill="auto"/>
          </w:tcPr>
          <w:p w14:paraId="588A1CF1" w14:textId="77777777" w:rsidR="007613AC" w:rsidRDefault="007613AC" w:rsidP="007613AC">
            <w:pPr>
              <w:jc w:val="center"/>
              <w:rPr>
                <w:rFonts w:ascii="Arial" w:hAnsi="Arial" w:cs="Arial"/>
                <w:b/>
              </w:rPr>
            </w:pPr>
            <w:r w:rsidRPr="007613AC">
              <w:rPr>
                <w:rFonts w:ascii="Arial" w:hAnsi="Arial" w:cs="Arial"/>
                <w:b/>
              </w:rPr>
              <w:t>En Cliente</w:t>
            </w:r>
          </w:p>
          <w:p w14:paraId="458520FE" w14:textId="77777777" w:rsidR="00B13445" w:rsidRPr="007613AC" w:rsidRDefault="00B13445" w:rsidP="007613AC">
            <w:pPr>
              <w:jc w:val="center"/>
              <w:rPr>
                <w:rFonts w:ascii="Arial" w:hAnsi="Arial" w:cs="Arial"/>
                <w:b/>
              </w:rPr>
            </w:pPr>
            <w:r w:rsidRPr="005C2303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  <w:tc>
          <w:tcPr>
            <w:tcW w:w="1701" w:type="dxa"/>
            <w:shd w:val="clear" w:color="auto" w:fill="auto"/>
          </w:tcPr>
          <w:p w14:paraId="1F4F8924" w14:textId="77777777" w:rsidR="007613AC" w:rsidRDefault="007613AC" w:rsidP="007613AC">
            <w:pPr>
              <w:jc w:val="center"/>
              <w:rPr>
                <w:rFonts w:ascii="Arial" w:hAnsi="Arial" w:cs="Arial"/>
                <w:b/>
              </w:rPr>
            </w:pPr>
            <w:r w:rsidRPr="007613AC">
              <w:rPr>
                <w:rFonts w:ascii="Arial" w:hAnsi="Arial" w:cs="Arial"/>
                <w:b/>
              </w:rPr>
              <w:t>En Servidor</w:t>
            </w:r>
          </w:p>
          <w:p w14:paraId="494CEDE3" w14:textId="77777777" w:rsidR="00B13445" w:rsidRPr="007613AC" w:rsidRDefault="00B13445" w:rsidP="007613AC">
            <w:pPr>
              <w:jc w:val="center"/>
              <w:rPr>
                <w:rFonts w:ascii="Arial" w:hAnsi="Arial" w:cs="Arial"/>
                <w:b/>
              </w:rPr>
            </w:pPr>
            <w:r w:rsidRPr="005C2303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</w:tr>
      <w:tr w:rsidR="007613AC" w14:paraId="5AC9ACC8" w14:textId="77777777" w:rsidTr="005E3D48">
        <w:tc>
          <w:tcPr>
            <w:tcW w:w="4503" w:type="dxa"/>
          </w:tcPr>
          <w:p w14:paraId="1DA88388" w14:textId="6F75A3A9" w:rsidR="007613AC" w:rsidRDefault="005A304A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  <w:dir w:val="ltr">
              <w:r w:rsidR="001A724A">
                <w:rPr>
                  <w:rFonts w:ascii="Arial" w:hAnsi="Arial" w:cs="Arial"/>
                  <w:i/>
                  <w:color w:val="0000FF"/>
                </w:rPr>
                <w:t>GOANYWHERE</w:t>
              </w:r>
              <w:r w:rsidR="00034882">
                <w:t>‬</w:t>
              </w:r>
              <w:r w:rsidR="000743EA">
                <w:t>‬</w:t>
              </w:r>
              <w:r w:rsidR="00E103C6">
                <w:t>‬</w:t>
              </w:r>
              <w:r w:rsidR="00171592">
                <w:t>‬</w:t>
              </w:r>
              <w:r w:rsidR="00C143E2">
                <w:t>‬</w:t>
              </w:r>
              <w:r w:rsidR="004111BA">
                <w:t>‬</w:t>
              </w:r>
              <w:r w:rsidR="00CB0890">
                <w:t>‬</w:t>
              </w:r>
              <w:r w:rsidR="00065867">
                <w:t>‬</w:t>
              </w:r>
              <w:r w:rsidR="004565B7">
                <w:t>‬</w:t>
              </w:r>
              <w:r w:rsidR="00084C52">
                <w:t>‬</w:t>
              </w:r>
              <w:r w:rsidR="00D00F95">
                <w:t>‬</w:t>
              </w:r>
              <w:r w:rsidR="00965FCB">
                <w:t>‬</w:t>
              </w:r>
              <w:r w:rsidR="00BB6C17">
                <w:t>‬</w:t>
              </w:r>
              <w:r w:rsidR="0070037C">
                <w:t>‬</w:t>
              </w:r>
              <w:r w:rsidR="00307C7D">
                <w:t>‬</w:t>
              </w:r>
              <w:r w:rsidR="00690EA4">
                <w:t>‬</w:t>
              </w:r>
              <w:r w:rsidR="002158F6">
                <w:t>‬</w:t>
              </w:r>
              <w:r w:rsidR="00E45220">
                <w:t>‬</w:t>
              </w:r>
              <w:r w:rsidR="00100158">
                <w:t>‬</w:t>
              </w:r>
              <w:r w:rsidR="00767B25">
                <w:t>‬</w:t>
              </w:r>
              <w:r w:rsidR="00CC0F3D">
                <w:t>‬</w:t>
              </w:r>
              <w:r w:rsidR="00FD4619">
                <w:t>‬</w:t>
              </w:r>
              <w:r w:rsidR="005401A0">
                <w:t>‬</w:t>
              </w:r>
              <w:r w:rsidR="00EB6372">
                <w:t>‬</w:t>
              </w:r>
              <w:r w:rsidR="0085079E">
                <w:t>‬</w:t>
              </w:r>
              <w:r w:rsidR="00160A8C">
                <w:t>‬</w:t>
              </w:r>
              <w:r w:rsidR="00E14BB0">
                <w:t>‬</w:t>
              </w:r>
              <w:r w:rsidR="00D36F01">
                <w:t>‬</w:t>
              </w:r>
              <w:r w:rsidR="008C5D88">
                <w:t>‬</w:t>
              </w:r>
              <w:r>
                <w:t>‬</w:t>
              </w:r>
            </w:dir>
          </w:p>
        </w:tc>
        <w:tc>
          <w:tcPr>
            <w:tcW w:w="1417" w:type="dxa"/>
          </w:tcPr>
          <w:p w14:paraId="64CACB93" w14:textId="37401580" w:rsidR="007613AC" w:rsidRDefault="001A724A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X</w:t>
            </w:r>
          </w:p>
        </w:tc>
        <w:tc>
          <w:tcPr>
            <w:tcW w:w="1843" w:type="dxa"/>
          </w:tcPr>
          <w:p w14:paraId="52F0B811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77D25311" w14:textId="4DC01CA3" w:rsidR="007613AC" w:rsidRDefault="001A724A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X</w:t>
            </w:r>
          </w:p>
        </w:tc>
      </w:tr>
      <w:tr w:rsidR="007613AC" w14:paraId="3A3A1969" w14:textId="77777777" w:rsidTr="005E3D48">
        <w:tc>
          <w:tcPr>
            <w:tcW w:w="4503" w:type="dxa"/>
          </w:tcPr>
          <w:p w14:paraId="05F66D5F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417" w:type="dxa"/>
          </w:tcPr>
          <w:p w14:paraId="59CE7A86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843" w:type="dxa"/>
          </w:tcPr>
          <w:p w14:paraId="613F5C8A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56CE0F9F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5E3D48" w14:paraId="1170248F" w14:textId="77777777" w:rsidTr="005E3D48">
        <w:tc>
          <w:tcPr>
            <w:tcW w:w="4503" w:type="dxa"/>
          </w:tcPr>
          <w:p w14:paraId="61ED9208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417" w:type="dxa"/>
          </w:tcPr>
          <w:p w14:paraId="72082248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843" w:type="dxa"/>
          </w:tcPr>
          <w:p w14:paraId="3D181B25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60D61F00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5E3D48" w14:paraId="299B7790" w14:textId="77777777" w:rsidTr="005E3D48">
        <w:tc>
          <w:tcPr>
            <w:tcW w:w="4503" w:type="dxa"/>
          </w:tcPr>
          <w:p w14:paraId="16374876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417" w:type="dxa"/>
          </w:tcPr>
          <w:p w14:paraId="61E3876B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843" w:type="dxa"/>
          </w:tcPr>
          <w:p w14:paraId="70CF08AF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518D023B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7613AC" w14:paraId="161C8978" w14:textId="77777777" w:rsidTr="005E3D48">
        <w:tc>
          <w:tcPr>
            <w:tcW w:w="4503" w:type="dxa"/>
          </w:tcPr>
          <w:p w14:paraId="4C4698E4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417" w:type="dxa"/>
          </w:tcPr>
          <w:p w14:paraId="4B644AE7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843" w:type="dxa"/>
          </w:tcPr>
          <w:p w14:paraId="619A6538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7B2A055C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7613AC" w14:paraId="59EC704B" w14:textId="77777777" w:rsidTr="005E3D48">
        <w:tc>
          <w:tcPr>
            <w:tcW w:w="4503" w:type="dxa"/>
          </w:tcPr>
          <w:p w14:paraId="5FD27B90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417" w:type="dxa"/>
          </w:tcPr>
          <w:p w14:paraId="28DB1B48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843" w:type="dxa"/>
          </w:tcPr>
          <w:p w14:paraId="78B25612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6C9CE43A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815540" w14:paraId="018E6861" w14:textId="77777777" w:rsidTr="005E3D48">
        <w:tc>
          <w:tcPr>
            <w:tcW w:w="4503" w:type="dxa"/>
          </w:tcPr>
          <w:p w14:paraId="5E9CC463" w14:textId="77777777" w:rsidR="00815540" w:rsidRDefault="00815540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417" w:type="dxa"/>
          </w:tcPr>
          <w:p w14:paraId="3F26ED52" w14:textId="77777777" w:rsidR="00815540" w:rsidRDefault="00815540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843" w:type="dxa"/>
          </w:tcPr>
          <w:p w14:paraId="536B3715" w14:textId="77777777" w:rsidR="00815540" w:rsidRDefault="00815540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532D07BB" w14:textId="77777777" w:rsidR="00815540" w:rsidRDefault="00815540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</w:tbl>
    <w:p w14:paraId="4F4703BD" w14:textId="77777777" w:rsidR="005E3D48" w:rsidRDefault="005E3D48" w:rsidP="00BF7723"/>
    <w:p w14:paraId="726753D5" w14:textId="77777777" w:rsidR="00815540" w:rsidRPr="00B21428" w:rsidRDefault="00815540" w:rsidP="00815540">
      <w:pPr>
        <w:pStyle w:val="Ttulo4"/>
        <w:numPr>
          <w:ilvl w:val="0"/>
          <w:numId w:val="21"/>
        </w:numPr>
        <w:rPr>
          <w:i/>
          <w:sz w:val="20"/>
          <w:szCs w:val="20"/>
        </w:rPr>
      </w:pPr>
      <w:r w:rsidRPr="00B21428">
        <w:rPr>
          <w:i/>
          <w:sz w:val="20"/>
          <w:szCs w:val="20"/>
        </w:rPr>
        <w:t>Archivos de despliegue</w:t>
      </w:r>
    </w:p>
    <w:p w14:paraId="01080672" w14:textId="77777777" w:rsidR="00815540" w:rsidRDefault="00815540" w:rsidP="00815540">
      <w:pPr>
        <w:jc w:val="both"/>
        <w:rPr>
          <w:rFonts w:ascii="Libre Sans Serif SSi" w:hAnsi="Libre Sans Serif SSi"/>
          <w:b/>
          <w:sz w:val="22"/>
        </w:rPr>
      </w:pPr>
    </w:p>
    <w:tbl>
      <w:tblPr>
        <w:tblStyle w:val="Tablaconcuadrcula"/>
        <w:tblW w:w="9464" w:type="dxa"/>
        <w:tblLook w:val="04A0" w:firstRow="1" w:lastRow="0" w:firstColumn="1" w:lastColumn="0" w:noHBand="0" w:noVBand="1"/>
      </w:tblPr>
      <w:tblGrid>
        <w:gridCol w:w="632"/>
        <w:gridCol w:w="5713"/>
        <w:gridCol w:w="3119"/>
      </w:tblGrid>
      <w:tr w:rsidR="00815540" w:rsidRPr="00421F4B" w14:paraId="0AE393A8" w14:textId="77777777" w:rsidTr="006C1CC4">
        <w:tc>
          <w:tcPr>
            <w:tcW w:w="632" w:type="dxa"/>
            <w:shd w:val="clear" w:color="auto" w:fill="auto"/>
          </w:tcPr>
          <w:p w14:paraId="2BEC04D4" w14:textId="77777777" w:rsidR="00815540" w:rsidRPr="00421F4B" w:rsidRDefault="00815540" w:rsidP="00E54E2D">
            <w:pPr>
              <w:jc w:val="center"/>
              <w:rPr>
                <w:rFonts w:ascii="Arial" w:hAnsi="Arial" w:cs="Arial"/>
                <w:b/>
              </w:rPr>
            </w:pPr>
            <w:r w:rsidRPr="00421F4B">
              <w:rPr>
                <w:rFonts w:ascii="Arial" w:hAnsi="Arial" w:cs="Arial"/>
                <w:b/>
              </w:rPr>
              <w:t>#</w:t>
            </w:r>
          </w:p>
        </w:tc>
        <w:tc>
          <w:tcPr>
            <w:tcW w:w="5713" w:type="dxa"/>
            <w:shd w:val="clear" w:color="auto" w:fill="auto"/>
          </w:tcPr>
          <w:p w14:paraId="18820273" w14:textId="77777777" w:rsidR="00815540" w:rsidRPr="00421F4B" w:rsidRDefault="00815540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421F4B">
              <w:rPr>
                <w:rFonts w:ascii="Arial" w:hAnsi="Arial" w:cs="Arial"/>
                <w:b/>
                <w:sz w:val="18"/>
                <w:szCs w:val="18"/>
              </w:rPr>
              <w:t>Nombre</w:t>
            </w:r>
          </w:p>
        </w:tc>
        <w:tc>
          <w:tcPr>
            <w:tcW w:w="3119" w:type="dxa"/>
            <w:shd w:val="clear" w:color="auto" w:fill="auto"/>
          </w:tcPr>
          <w:p w14:paraId="4EA4B50E" w14:textId="77777777" w:rsidR="00815540" w:rsidRPr="00421F4B" w:rsidRDefault="00815540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21F4B">
              <w:rPr>
                <w:rFonts w:ascii="Arial" w:hAnsi="Arial" w:cs="Arial"/>
                <w:b/>
                <w:sz w:val="18"/>
                <w:szCs w:val="18"/>
              </w:rPr>
              <w:t>Tipo</w:t>
            </w:r>
          </w:p>
          <w:p w14:paraId="1FC2AFEB" w14:textId="77777777" w:rsidR="00815540" w:rsidRPr="00421F4B" w:rsidRDefault="00815540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21F4B">
              <w:rPr>
                <w:rFonts w:ascii="Arial" w:hAnsi="Arial" w:cs="Arial"/>
                <w:b/>
                <w:sz w:val="18"/>
                <w:szCs w:val="18"/>
              </w:rPr>
              <w:t xml:space="preserve">(Instalador o </w:t>
            </w:r>
            <w:proofErr w:type="spellStart"/>
            <w:r w:rsidRPr="00421F4B">
              <w:rPr>
                <w:rFonts w:ascii="Arial" w:hAnsi="Arial" w:cs="Arial"/>
                <w:b/>
                <w:sz w:val="18"/>
                <w:szCs w:val="18"/>
              </w:rPr>
              <w:t>Deployment</w:t>
            </w:r>
            <w:proofErr w:type="spellEnd"/>
            <w:r w:rsidRPr="00421F4B">
              <w:rPr>
                <w:rFonts w:ascii="Arial" w:hAnsi="Arial" w:cs="Arial"/>
                <w:b/>
                <w:sz w:val="18"/>
                <w:szCs w:val="18"/>
              </w:rPr>
              <w:t>)</w:t>
            </w:r>
          </w:p>
        </w:tc>
      </w:tr>
      <w:tr w:rsidR="00815540" w:rsidRPr="00421F4B" w14:paraId="14252C3D" w14:textId="77777777" w:rsidTr="006C1CC4">
        <w:tc>
          <w:tcPr>
            <w:tcW w:w="632" w:type="dxa"/>
          </w:tcPr>
          <w:p w14:paraId="57A439DE" w14:textId="77777777" w:rsidR="00815540" w:rsidRPr="00421F4B" w:rsidRDefault="00815540" w:rsidP="00E54E2D">
            <w:pPr>
              <w:jc w:val="center"/>
              <w:rPr>
                <w:rFonts w:ascii="Arial" w:hAnsi="Arial" w:cs="Arial"/>
              </w:rPr>
            </w:pPr>
            <w:r w:rsidRPr="00421F4B">
              <w:rPr>
                <w:rFonts w:ascii="Arial" w:hAnsi="Arial" w:cs="Arial"/>
              </w:rPr>
              <w:lastRenderedPageBreak/>
              <w:t>1</w:t>
            </w:r>
          </w:p>
        </w:tc>
        <w:tc>
          <w:tcPr>
            <w:tcW w:w="5713" w:type="dxa"/>
          </w:tcPr>
          <w:p w14:paraId="524CEF6F" w14:textId="10ABD14E" w:rsidR="00815540" w:rsidRPr="00CC0F3D" w:rsidRDefault="00AB4EC5" w:rsidP="00E54E2D">
            <w:pPr>
              <w:jc w:val="both"/>
              <w:rPr>
                <w:rFonts w:ascii="Arial" w:hAnsi="Arial" w:cs="Arial"/>
                <w:b/>
                <w:highlight w:val="yellow"/>
              </w:rPr>
            </w:pPr>
            <w:r w:rsidRPr="00AB4EC5">
              <w:rPr>
                <w:rFonts w:ascii="Arial" w:hAnsi="Arial" w:cs="Arial"/>
                <w:i/>
              </w:rPr>
              <w:t>H2W_BXIE_POST_HAB</w:t>
            </w:r>
          </w:p>
        </w:tc>
        <w:tc>
          <w:tcPr>
            <w:tcW w:w="3119" w:type="dxa"/>
          </w:tcPr>
          <w:p w14:paraId="6C8A63D7" w14:textId="6FA5A148" w:rsidR="00815540" w:rsidRPr="00421F4B" w:rsidRDefault="001A724A" w:rsidP="00E54E2D">
            <w:pPr>
              <w:jc w:val="both"/>
              <w:rPr>
                <w:rFonts w:ascii="Arial" w:hAnsi="Arial" w:cs="Arial"/>
                <w:i/>
              </w:rPr>
            </w:pPr>
            <w:proofErr w:type="spellStart"/>
            <w:r w:rsidRPr="00421F4B">
              <w:rPr>
                <w:rFonts w:ascii="Arial" w:hAnsi="Arial" w:cs="Arial"/>
                <w:b/>
                <w:sz w:val="18"/>
                <w:szCs w:val="18"/>
              </w:rPr>
              <w:t>Deployment</w:t>
            </w:r>
            <w:proofErr w:type="spellEnd"/>
          </w:p>
        </w:tc>
      </w:tr>
      <w:tr w:rsidR="00834015" w:rsidRPr="00421F4B" w14:paraId="78F49935" w14:textId="77777777" w:rsidTr="006802FA">
        <w:trPr>
          <w:trHeight w:val="86"/>
        </w:trPr>
        <w:tc>
          <w:tcPr>
            <w:tcW w:w="632" w:type="dxa"/>
          </w:tcPr>
          <w:p w14:paraId="711EE0D2" w14:textId="77777777" w:rsidR="00834015" w:rsidRPr="00421F4B" w:rsidRDefault="00834015" w:rsidP="00834015">
            <w:pPr>
              <w:jc w:val="center"/>
              <w:rPr>
                <w:rFonts w:ascii="Arial" w:hAnsi="Arial" w:cs="Arial"/>
              </w:rPr>
            </w:pPr>
            <w:r w:rsidRPr="00421F4B">
              <w:rPr>
                <w:rFonts w:ascii="Arial" w:hAnsi="Arial" w:cs="Arial"/>
              </w:rPr>
              <w:t>2</w:t>
            </w:r>
          </w:p>
        </w:tc>
        <w:tc>
          <w:tcPr>
            <w:tcW w:w="5713" w:type="dxa"/>
          </w:tcPr>
          <w:p w14:paraId="48A3CF20" w14:textId="17154ED3" w:rsidR="00834015" w:rsidRPr="00CC0F3D" w:rsidRDefault="00AB4EC5" w:rsidP="00834015">
            <w:pPr>
              <w:jc w:val="both"/>
              <w:rPr>
                <w:rFonts w:ascii="Arial" w:hAnsi="Arial" w:cs="Arial"/>
                <w:i/>
                <w:highlight w:val="yellow"/>
              </w:rPr>
            </w:pPr>
            <w:r w:rsidRPr="00AB4EC5">
              <w:rPr>
                <w:rFonts w:ascii="Arial" w:hAnsi="Arial" w:cs="Arial"/>
                <w:i/>
              </w:rPr>
              <w:t>H2W_BXIE_POST_PRV</w:t>
            </w:r>
          </w:p>
        </w:tc>
        <w:tc>
          <w:tcPr>
            <w:tcW w:w="3119" w:type="dxa"/>
          </w:tcPr>
          <w:p w14:paraId="4F4DDBC3" w14:textId="074E067E" w:rsidR="00834015" w:rsidRPr="00421F4B" w:rsidRDefault="00834015" w:rsidP="00834015">
            <w:pPr>
              <w:jc w:val="both"/>
              <w:rPr>
                <w:rFonts w:ascii="Arial" w:hAnsi="Arial" w:cs="Arial"/>
                <w:i/>
              </w:rPr>
            </w:pPr>
            <w:proofErr w:type="spellStart"/>
            <w:r w:rsidRPr="00421F4B">
              <w:rPr>
                <w:rFonts w:ascii="Arial" w:hAnsi="Arial" w:cs="Arial"/>
                <w:b/>
                <w:sz w:val="18"/>
                <w:szCs w:val="18"/>
              </w:rPr>
              <w:t>Deployment</w:t>
            </w:r>
            <w:proofErr w:type="spellEnd"/>
          </w:p>
        </w:tc>
      </w:tr>
      <w:tr w:rsidR="00834015" w:rsidRPr="00421F4B" w14:paraId="2B20A8F3" w14:textId="77777777" w:rsidTr="006C1CC4">
        <w:tc>
          <w:tcPr>
            <w:tcW w:w="632" w:type="dxa"/>
          </w:tcPr>
          <w:p w14:paraId="5AA6907F" w14:textId="77777777" w:rsidR="00834015" w:rsidRPr="00421F4B" w:rsidRDefault="00834015" w:rsidP="00834015">
            <w:pPr>
              <w:jc w:val="center"/>
              <w:rPr>
                <w:rFonts w:ascii="Arial" w:hAnsi="Arial" w:cs="Arial"/>
              </w:rPr>
            </w:pPr>
            <w:r w:rsidRPr="00421F4B">
              <w:rPr>
                <w:rFonts w:ascii="Arial" w:hAnsi="Arial" w:cs="Arial"/>
              </w:rPr>
              <w:t>3</w:t>
            </w:r>
          </w:p>
        </w:tc>
        <w:tc>
          <w:tcPr>
            <w:tcW w:w="5713" w:type="dxa"/>
          </w:tcPr>
          <w:p w14:paraId="430236EC" w14:textId="61A804ED" w:rsidR="00834015" w:rsidRPr="00CC0F3D" w:rsidRDefault="00AB4EC5" w:rsidP="00834015">
            <w:pPr>
              <w:jc w:val="both"/>
              <w:rPr>
                <w:rFonts w:ascii="Arial" w:hAnsi="Arial" w:cs="Arial"/>
                <w:i/>
                <w:highlight w:val="yellow"/>
              </w:rPr>
            </w:pPr>
            <w:r w:rsidRPr="00AB4EC5">
              <w:rPr>
                <w:rFonts w:ascii="Arial" w:hAnsi="Arial" w:cs="Arial"/>
                <w:i/>
              </w:rPr>
              <w:t>Share_BIF</w:t>
            </w:r>
            <w:r w:rsidR="00532D31">
              <w:rPr>
                <w:rFonts w:ascii="Arial" w:hAnsi="Arial" w:cs="Arial"/>
                <w:i/>
              </w:rPr>
              <w:t>1</w:t>
            </w:r>
            <w:r w:rsidRPr="00AB4EC5">
              <w:rPr>
                <w:rFonts w:ascii="Arial" w:hAnsi="Arial" w:cs="Arial"/>
                <w:i/>
              </w:rPr>
              <w:t>BPIPJ14</w:t>
            </w:r>
          </w:p>
        </w:tc>
        <w:tc>
          <w:tcPr>
            <w:tcW w:w="3119" w:type="dxa"/>
          </w:tcPr>
          <w:p w14:paraId="4701CCF5" w14:textId="07C8853A" w:rsidR="00834015" w:rsidRPr="00421F4B" w:rsidRDefault="00834015" w:rsidP="00834015">
            <w:pPr>
              <w:jc w:val="both"/>
              <w:rPr>
                <w:rFonts w:ascii="Arial" w:hAnsi="Arial" w:cs="Arial"/>
                <w:i/>
              </w:rPr>
            </w:pPr>
            <w:proofErr w:type="spellStart"/>
            <w:r w:rsidRPr="00421F4B">
              <w:rPr>
                <w:rFonts w:ascii="Arial" w:hAnsi="Arial" w:cs="Arial"/>
                <w:b/>
                <w:sz w:val="18"/>
                <w:szCs w:val="18"/>
              </w:rPr>
              <w:t>Deployment</w:t>
            </w:r>
            <w:proofErr w:type="spellEnd"/>
          </w:p>
        </w:tc>
      </w:tr>
      <w:tr w:rsidR="00834015" w:rsidRPr="00421F4B" w14:paraId="69E093DA" w14:textId="77777777" w:rsidTr="006C1CC4">
        <w:tc>
          <w:tcPr>
            <w:tcW w:w="632" w:type="dxa"/>
          </w:tcPr>
          <w:p w14:paraId="1EFE32DE" w14:textId="77777777" w:rsidR="00834015" w:rsidRPr="00421F4B" w:rsidRDefault="00834015" w:rsidP="00834015">
            <w:pPr>
              <w:jc w:val="center"/>
              <w:rPr>
                <w:rFonts w:ascii="Arial" w:hAnsi="Arial" w:cs="Arial"/>
              </w:rPr>
            </w:pPr>
            <w:r w:rsidRPr="00421F4B">
              <w:rPr>
                <w:rFonts w:ascii="Arial" w:hAnsi="Arial" w:cs="Arial"/>
              </w:rPr>
              <w:t>4</w:t>
            </w:r>
          </w:p>
        </w:tc>
        <w:tc>
          <w:tcPr>
            <w:tcW w:w="5713" w:type="dxa"/>
          </w:tcPr>
          <w:p w14:paraId="18F23828" w14:textId="3A3CF10A" w:rsidR="00834015" w:rsidRPr="00CC0F3D" w:rsidRDefault="00086750" w:rsidP="0049332C">
            <w:pPr>
              <w:ind w:left="720" w:hanging="720"/>
              <w:jc w:val="both"/>
              <w:rPr>
                <w:rFonts w:ascii="Arial" w:hAnsi="Arial" w:cs="Arial"/>
                <w:i/>
                <w:highlight w:val="yellow"/>
              </w:rPr>
            </w:pPr>
            <w:r w:rsidRPr="00086750">
              <w:rPr>
                <w:rFonts w:ascii="Arial" w:hAnsi="Arial" w:cs="Arial"/>
                <w:i/>
              </w:rPr>
              <w:t>B</w:t>
            </w:r>
            <w:r w:rsidR="00532D31">
              <w:rPr>
                <w:rFonts w:ascii="Arial" w:hAnsi="Arial" w:cs="Arial"/>
                <w:i/>
              </w:rPr>
              <w:t>XIE_PRD</w:t>
            </w:r>
          </w:p>
        </w:tc>
        <w:tc>
          <w:tcPr>
            <w:tcW w:w="3119" w:type="dxa"/>
          </w:tcPr>
          <w:p w14:paraId="1F611147" w14:textId="32AA0120" w:rsidR="00834015" w:rsidRPr="00421F4B" w:rsidRDefault="00086750" w:rsidP="00834015">
            <w:pPr>
              <w:jc w:val="both"/>
              <w:rPr>
                <w:rFonts w:ascii="Arial" w:hAnsi="Arial" w:cs="Arial"/>
                <w:i/>
              </w:rPr>
            </w:pPr>
            <w:proofErr w:type="spellStart"/>
            <w:r w:rsidRPr="00421F4B">
              <w:rPr>
                <w:rFonts w:ascii="Arial" w:hAnsi="Arial" w:cs="Arial"/>
                <w:b/>
                <w:sz w:val="18"/>
                <w:szCs w:val="18"/>
              </w:rPr>
              <w:t>Deployment</w:t>
            </w:r>
            <w:proofErr w:type="spellEnd"/>
          </w:p>
        </w:tc>
      </w:tr>
      <w:tr w:rsidR="00086750" w:rsidRPr="00421F4B" w14:paraId="5ABC69DB" w14:textId="77777777" w:rsidTr="006C1CC4">
        <w:tc>
          <w:tcPr>
            <w:tcW w:w="632" w:type="dxa"/>
          </w:tcPr>
          <w:p w14:paraId="0353823E" w14:textId="04CED219" w:rsidR="00086750" w:rsidRPr="00421F4B" w:rsidRDefault="00086750" w:rsidP="0008675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5713" w:type="dxa"/>
          </w:tcPr>
          <w:p w14:paraId="35B83288" w14:textId="1C967EA2" w:rsidR="00086750" w:rsidRPr="009004F1" w:rsidRDefault="00086750" w:rsidP="00086750">
            <w:pPr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  <w:highlight w:val="yellow"/>
              </w:rPr>
              <w:t xml:space="preserve">Schedule: </w:t>
            </w:r>
            <w:proofErr w:type="spellStart"/>
            <w:r w:rsidRPr="00AB4EC5">
              <w:rPr>
                <w:rFonts w:ascii="Arial" w:hAnsi="Arial" w:cs="Arial"/>
                <w:i/>
              </w:rPr>
              <w:t>HostToWeb</w:t>
            </w:r>
            <w:proofErr w:type="spellEnd"/>
            <w:r w:rsidRPr="00AB4EC5">
              <w:rPr>
                <w:rFonts w:ascii="Arial" w:hAnsi="Arial" w:cs="Arial"/>
                <w:i/>
              </w:rPr>
              <w:t xml:space="preserve"> BXIE Proveedor</w:t>
            </w:r>
          </w:p>
        </w:tc>
        <w:tc>
          <w:tcPr>
            <w:tcW w:w="3119" w:type="dxa"/>
          </w:tcPr>
          <w:p w14:paraId="7677531D" w14:textId="5484DDEC" w:rsidR="00086750" w:rsidRPr="00421F4B" w:rsidRDefault="00086750" w:rsidP="00086750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i/>
              </w:rPr>
              <w:t>Configuración</w:t>
            </w:r>
          </w:p>
        </w:tc>
      </w:tr>
      <w:tr w:rsidR="00086750" w:rsidRPr="00421F4B" w14:paraId="6BA70AC7" w14:textId="77777777" w:rsidTr="006C1CC4">
        <w:tc>
          <w:tcPr>
            <w:tcW w:w="632" w:type="dxa"/>
          </w:tcPr>
          <w:p w14:paraId="679501D6" w14:textId="547748E3" w:rsidR="00086750" w:rsidRPr="00421F4B" w:rsidRDefault="00086750" w:rsidP="0008675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5713" w:type="dxa"/>
          </w:tcPr>
          <w:p w14:paraId="5A74614E" w14:textId="0842951C" w:rsidR="00086750" w:rsidRPr="00421F4B" w:rsidRDefault="00086750" w:rsidP="00086750">
            <w:pPr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  <w:highlight w:val="yellow"/>
              </w:rPr>
              <w:t xml:space="preserve">Schedule: </w:t>
            </w:r>
            <w:proofErr w:type="spellStart"/>
            <w:r w:rsidRPr="00AB4EC5">
              <w:rPr>
                <w:rFonts w:ascii="Arial" w:hAnsi="Arial" w:cs="Arial"/>
                <w:i/>
              </w:rPr>
              <w:t>HostToWeb</w:t>
            </w:r>
            <w:proofErr w:type="spellEnd"/>
            <w:r w:rsidRPr="00AB4EC5">
              <w:rPr>
                <w:rFonts w:ascii="Arial" w:hAnsi="Arial" w:cs="Arial"/>
                <w:i/>
              </w:rPr>
              <w:t xml:space="preserve"> BXIE </w:t>
            </w:r>
            <w:r>
              <w:rPr>
                <w:rFonts w:ascii="Arial" w:hAnsi="Arial" w:cs="Arial"/>
                <w:i/>
              </w:rPr>
              <w:t>Haberes</w:t>
            </w:r>
          </w:p>
        </w:tc>
        <w:tc>
          <w:tcPr>
            <w:tcW w:w="3119" w:type="dxa"/>
          </w:tcPr>
          <w:p w14:paraId="3DC5E320" w14:textId="7D5EF5A3" w:rsidR="00086750" w:rsidRPr="00421F4B" w:rsidRDefault="00086750" w:rsidP="00086750">
            <w:pPr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Configuración</w:t>
            </w:r>
          </w:p>
        </w:tc>
      </w:tr>
      <w:tr w:rsidR="00086750" w:rsidRPr="00421F4B" w14:paraId="72DCCC8C" w14:textId="77777777" w:rsidTr="006C1CC4">
        <w:tc>
          <w:tcPr>
            <w:tcW w:w="632" w:type="dxa"/>
          </w:tcPr>
          <w:p w14:paraId="0255716D" w14:textId="338F7BD8" w:rsidR="00086750" w:rsidRPr="00421F4B" w:rsidRDefault="00086750" w:rsidP="0008675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5713" w:type="dxa"/>
          </w:tcPr>
          <w:p w14:paraId="22ED2343" w14:textId="1BDA0188" w:rsidR="00086750" w:rsidRPr="00421F4B" w:rsidRDefault="00086750" w:rsidP="00086750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3119" w:type="dxa"/>
          </w:tcPr>
          <w:p w14:paraId="7E6E91D0" w14:textId="00BE1F53" w:rsidR="00086750" w:rsidRPr="00421F4B" w:rsidRDefault="00086750" w:rsidP="00086750">
            <w:pPr>
              <w:jc w:val="both"/>
              <w:rPr>
                <w:rFonts w:ascii="Arial" w:hAnsi="Arial" w:cs="Arial"/>
                <w:i/>
              </w:rPr>
            </w:pPr>
          </w:p>
        </w:tc>
      </w:tr>
    </w:tbl>
    <w:p w14:paraId="1BA01DF5" w14:textId="77777777" w:rsidR="007613AC" w:rsidRDefault="007613AC" w:rsidP="000A76E9">
      <w:pPr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 xml:space="preserve">Nombres y tipos de archivos a actualizar </w:t>
      </w:r>
    </w:p>
    <w:p w14:paraId="68AA06A9" w14:textId="77777777" w:rsidR="00317748" w:rsidRPr="00B21428" w:rsidRDefault="00317748" w:rsidP="00317748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</w:p>
    <w:p w14:paraId="5DCE663F" w14:textId="77777777" w:rsidR="005D23B6" w:rsidRPr="00A97199" w:rsidRDefault="001E6994" w:rsidP="001E6994">
      <w:pPr>
        <w:pStyle w:val="Ttulo4"/>
        <w:rPr>
          <w:b w:val="0"/>
          <w:i/>
        </w:rPr>
      </w:pPr>
      <w:r w:rsidRPr="001E6994">
        <w:rPr>
          <w:i/>
          <w:u w:val="single"/>
        </w:rPr>
        <w:t xml:space="preserve">Base de </w:t>
      </w:r>
      <w:proofErr w:type="gramStart"/>
      <w:r w:rsidRPr="001E6994">
        <w:rPr>
          <w:i/>
          <w:u w:val="single"/>
        </w:rPr>
        <w:t>datos</w:t>
      </w:r>
      <w:r w:rsidR="005D23B6">
        <w:rPr>
          <w:i/>
          <w:u w:val="single"/>
        </w:rPr>
        <w:t xml:space="preserve"> :</w:t>
      </w:r>
      <w:proofErr w:type="gramEnd"/>
      <w:r w:rsidR="00A97199">
        <w:rPr>
          <w:i/>
        </w:rPr>
        <w:tab/>
        <w:t>_________________</w:t>
      </w:r>
      <w:r w:rsidR="00A97199">
        <w:rPr>
          <w:i/>
        </w:rPr>
        <w:tab/>
      </w:r>
      <w:r w:rsidR="00A97199" w:rsidRPr="00A97199">
        <w:rPr>
          <w:i/>
          <w:u w:val="single"/>
        </w:rPr>
        <w:t>Servidor:</w:t>
      </w:r>
      <w:r w:rsidR="00A97199">
        <w:rPr>
          <w:i/>
          <w:u w:val="single"/>
        </w:rPr>
        <w:t xml:space="preserve">  </w:t>
      </w:r>
      <w:r w:rsidR="00A97199">
        <w:rPr>
          <w:b w:val="0"/>
          <w:i/>
        </w:rPr>
        <w:t xml:space="preserve">   ______________________</w:t>
      </w:r>
    </w:p>
    <w:p w14:paraId="52356B75" w14:textId="77777777" w:rsidR="005D23B6" w:rsidRPr="005D23B6" w:rsidRDefault="005D23B6" w:rsidP="005D23B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(A Agregar, E Eliminar, M Modificar)</w:t>
      </w:r>
    </w:p>
    <w:p w14:paraId="666848E9" w14:textId="77777777" w:rsidR="001E6994" w:rsidRDefault="001E6994" w:rsidP="00CC26BE">
      <w:pPr>
        <w:jc w:val="both"/>
        <w:rPr>
          <w:rFonts w:ascii="Libre Sans Serif SSi" w:hAnsi="Libre Sans Serif SSi"/>
          <w:b/>
          <w:sz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59"/>
        <w:gridCol w:w="2613"/>
        <w:gridCol w:w="2201"/>
        <w:gridCol w:w="1931"/>
        <w:gridCol w:w="707"/>
        <w:gridCol w:w="707"/>
        <w:gridCol w:w="775"/>
      </w:tblGrid>
      <w:tr w:rsidR="005C2303" w:rsidRPr="007613AC" w14:paraId="63DE3D19" w14:textId="77777777" w:rsidTr="00B13445">
        <w:tc>
          <w:tcPr>
            <w:tcW w:w="675" w:type="dxa"/>
            <w:shd w:val="clear" w:color="auto" w:fill="auto"/>
          </w:tcPr>
          <w:p w14:paraId="49C1F194" w14:textId="77777777" w:rsidR="005C2303" w:rsidRPr="005C2303" w:rsidRDefault="005C2303" w:rsidP="00E54E2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#</w:t>
            </w:r>
          </w:p>
        </w:tc>
        <w:tc>
          <w:tcPr>
            <w:tcW w:w="2694" w:type="dxa"/>
            <w:shd w:val="clear" w:color="auto" w:fill="auto"/>
          </w:tcPr>
          <w:p w14:paraId="305D99ED" w14:textId="77777777" w:rsidR="005C2303" w:rsidRPr="007613AC" w:rsidRDefault="005C2303" w:rsidP="00E54E2D">
            <w:pPr>
              <w:jc w:val="center"/>
              <w:rPr>
                <w:rFonts w:ascii="Arial" w:hAnsi="Arial" w:cs="Arial"/>
                <w:b/>
              </w:rPr>
            </w:pPr>
            <w:r w:rsidRPr="005C2303">
              <w:rPr>
                <w:rFonts w:ascii="Arial" w:hAnsi="Arial" w:cs="Arial"/>
                <w:b/>
              </w:rPr>
              <w:t>Nombre de Script</w:t>
            </w:r>
          </w:p>
        </w:tc>
        <w:tc>
          <w:tcPr>
            <w:tcW w:w="2268" w:type="dxa"/>
            <w:shd w:val="clear" w:color="auto" w:fill="auto"/>
          </w:tcPr>
          <w:p w14:paraId="11E6E6CD" w14:textId="77777777" w:rsidR="005C2303" w:rsidRPr="007613AC" w:rsidRDefault="005C2303" w:rsidP="00E54E2D">
            <w:pPr>
              <w:jc w:val="center"/>
              <w:rPr>
                <w:rFonts w:ascii="Arial" w:hAnsi="Arial" w:cs="Arial"/>
                <w:b/>
              </w:rPr>
            </w:pPr>
            <w:r w:rsidRPr="005C2303">
              <w:rPr>
                <w:rFonts w:ascii="Arial" w:hAnsi="Arial" w:cs="Arial"/>
                <w:b/>
              </w:rPr>
              <w:t>Objeto</w:t>
            </w:r>
          </w:p>
        </w:tc>
        <w:tc>
          <w:tcPr>
            <w:tcW w:w="1984" w:type="dxa"/>
            <w:shd w:val="clear" w:color="auto" w:fill="auto"/>
          </w:tcPr>
          <w:p w14:paraId="623107CF" w14:textId="77777777" w:rsidR="005C2303" w:rsidRDefault="005C2303" w:rsidP="00E54E2D">
            <w:pPr>
              <w:jc w:val="center"/>
              <w:rPr>
                <w:rFonts w:ascii="Arial" w:hAnsi="Arial" w:cs="Arial"/>
                <w:b/>
              </w:rPr>
            </w:pPr>
            <w:r w:rsidRPr="005C2303">
              <w:rPr>
                <w:rFonts w:ascii="Arial" w:hAnsi="Arial" w:cs="Arial"/>
                <w:b/>
              </w:rPr>
              <w:t>Tipo</w:t>
            </w:r>
          </w:p>
          <w:p w14:paraId="0E057907" w14:textId="77777777" w:rsidR="00DF4006" w:rsidRPr="00DF4006" w:rsidRDefault="00DF4006" w:rsidP="00790796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(</w:t>
            </w:r>
            <w:r w:rsidR="00790796">
              <w:rPr>
                <w:rFonts w:asciiTheme="minorHAnsi" w:hAnsiTheme="minorHAnsi" w:cs="Arial"/>
                <w:i/>
                <w:sz w:val="14"/>
                <w:szCs w:val="14"/>
              </w:rPr>
              <w:t>D</w:t>
            </w: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e la lista</w:t>
            </w:r>
            <w:r>
              <w:rPr>
                <w:rFonts w:asciiTheme="minorHAnsi" w:hAnsiTheme="minorHAnsi" w:cs="Arial"/>
                <w:i/>
                <w:sz w:val="14"/>
                <w:szCs w:val="14"/>
              </w:rPr>
              <w:t xml:space="preserve"> de tipos, ver instructivo</w:t>
            </w: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)</w:t>
            </w:r>
          </w:p>
        </w:tc>
        <w:tc>
          <w:tcPr>
            <w:tcW w:w="709" w:type="dxa"/>
            <w:shd w:val="clear" w:color="auto" w:fill="auto"/>
          </w:tcPr>
          <w:p w14:paraId="0300B972" w14:textId="77777777" w:rsidR="005C2303" w:rsidRDefault="005C2303" w:rsidP="00E54E2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</w:t>
            </w:r>
          </w:p>
          <w:p w14:paraId="4DD6EADC" w14:textId="77777777" w:rsidR="005C2303" w:rsidRPr="005C2303" w:rsidRDefault="005C2303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5C2303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  <w:tc>
          <w:tcPr>
            <w:tcW w:w="709" w:type="dxa"/>
            <w:shd w:val="clear" w:color="auto" w:fill="auto"/>
          </w:tcPr>
          <w:p w14:paraId="48FCC65A" w14:textId="77777777" w:rsidR="005C2303" w:rsidRDefault="00E9770D" w:rsidP="00E54E2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</w:t>
            </w:r>
          </w:p>
          <w:p w14:paraId="24523FAA" w14:textId="77777777" w:rsidR="005C2303" w:rsidRPr="00DF4006" w:rsidRDefault="005C2303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  <w:tc>
          <w:tcPr>
            <w:tcW w:w="780" w:type="dxa"/>
            <w:shd w:val="clear" w:color="auto" w:fill="auto"/>
          </w:tcPr>
          <w:p w14:paraId="026135DA" w14:textId="77777777" w:rsidR="005C2303" w:rsidRDefault="005C2303" w:rsidP="00E54E2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</w:t>
            </w:r>
          </w:p>
          <w:p w14:paraId="665B9E8C" w14:textId="77777777" w:rsidR="005C2303" w:rsidRPr="00DF4006" w:rsidRDefault="005C2303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</w:tr>
      <w:tr w:rsidR="005C2303" w14:paraId="62F8CFEC" w14:textId="77777777" w:rsidTr="00E20911">
        <w:tc>
          <w:tcPr>
            <w:tcW w:w="675" w:type="dxa"/>
          </w:tcPr>
          <w:p w14:paraId="5FDAC990" w14:textId="77777777" w:rsidR="005C2303" w:rsidRPr="00F1713C" w:rsidRDefault="005C2303" w:rsidP="005C2303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1</w:t>
            </w:r>
          </w:p>
        </w:tc>
        <w:tc>
          <w:tcPr>
            <w:tcW w:w="2694" w:type="dxa"/>
          </w:tcPr>
          <w:p w14:paraId="67737F37" w14:textId="77777777" w:rsidR="005C2303" w:rsidRPr="00F1713C" w:rsidRDefault="005C2303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268" w:type="dxa"/>
          </w:tcPr>
          <w:p w14:paraId="54E43C04" w14:textId="77777777" w:rsidR="005C2303" w:rsidRPr="00F1713C" w:rsidRDefault="005C2303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1984" w:type="dxa"/>
          </w:tcPr>
          <w:p w14:paraId="52DF59E4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5D886401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547174F2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80" w:type="dxa"/>
          </w:tcPr>
          <w:p w14:paraId="1FA0480D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5C2303" w14:paraId="2E33F738" w14:textId="77777777" w:rsidTr="00E20911">
        <w:tc>
          <w:tcPr>
            <w:tcW w:w="675" w:type="dxa"/>
          </w:tcPr>
          <w:p w14:paraId="7E4D6939" w14:textId="77777777" w:rsidR="005C2303" w:rsidRPr="00F1713C" w:rsidRDefault="005C2303" w:rsidP="005C2303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2</w:t>
            </w:r>
          </w:p>
        </w:tc>
        <w:tc>
          <w:tcPr>
            <w:tcW w:w="2694" w:type="dxa"/>
          </w:tcPr>
          <w:p w14:paraId="7ACA9D66" w14:textId="77777777" w:rsidR="005C2303" w:rsidRPr="00F1713C" w:rsidRDefault="005C2303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268" w:type="dxa"/>
          </w:tcPr>
          <w:p w14:paraId="4A054F42" w14:textId="77777777" w:rsidR="005C2303" w:rsidRPr="00F1713C" w:rsidRDefault="005C2303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1984" w:type="dxa"/>
          </w:tcPr>
          <w:p w14:paraId="48BE84E5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4FFD30F0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3F4B48AB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80" w:type="dxa"/>
          </w:tcPr>
          <w:p w14:paraId="462FAE06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5C2303" w14:paraId="7CD81255" w14:textId="77777777" w:rsidTr="00E20911">
        <w:tc>
          <w:tcPr>
            <w:tcW w:w="675" w:type="dxa"/>
          </w:tcPr>
          <w:p w14:paraId="1A9FED6C" w14:textId="77777777" w:rsidR="005C2303" w:rsidRPr="00F1713C" w:rsidRDefault="005C2303" w:rsidP="005C2303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3</w:t>
            </w:r>
          </w:p>
        </w:tc>
        <w:tc>
          <w:tcPr>
            <w:tcW w:w="2694" w:type="dxa"/>
          </w:tcPr>
          <w:p w14:paraId="0464060E" w14:textId="77777777" w:rsidR="005C2303" w:rsidRPr="00F1713C" w:rsidRDefault="005C2303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268" w:type="dxa"/>
          </w:tcPr>
          <w:p w14:paraId="0C48F4F2" w14:textId="77777777" w:rsidR="005C2303" w:rsidRPr="00F1713C" w:rsidRDefault="005C2303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1984" w:type="dxa"/>
          </w:tcPr>
          <w:p w14:paraId="65E9A1AF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4EEC9223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64AF2134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80" w:type="dxa"/>
          </w:tcPr>
          <w:p w14:paraId="2D99B596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1A2300" w14:paraId="21255F26" w14:textId="77777777" w:rsidTr="00E20911">
        <w:tc>
          <w:tcPr>
            <w:tcW w:w="675" w:type="dxa"/>
          </w:tcPr>
          <w:p w14:paraId="084434BA" w14:textId="77777777" w:rsidR="001A2300" w:rsidRPr="00F1713C" w:rsidRDefault="001A2300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4</w:t>
            </w:r>
          </w:p>
        </w:tc>
        <w:tc>
          <w:tcPr>
            <w:tcW w:w="2694" w:type="dxa"/>
          </w:tcPr>
          <w:p w14:paraId="3BA78223" w14:textId="77777777" w:rsidR="001A2300" w:rsidRPr="00F1713C" w:rsidRDefault="001A2300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268" w:type="dxa"/>
          </w:tcPr>
          <w:p w14:paraId="243845E5" w14:textId="77777777" w:rsidR="001A2300" w:rsidRPr="00F1713C" w:rsidRDefault="001A2300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1984" w:type="dxa"/>
          </w:tcPr>
          <w:p w14:paraId="1DDE191E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6C764CD7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116ED61C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80" w:type="dxa"/>
          </w:tcPr>
          <w:p w14:paraId="6418A957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1A2300" w14:paraId="7D79EAC0" w14:textId="77777777" w:rsidTr="00E20911">
        <w:tc>
          <w:tcPr>
            <w:tcW w:w="675" w:type="dxa"/>
          </w:tcPr>
          <w:p w14:paraId="31C007E7" w14:textId="77777777" w:rsidR="001A2300" w:rsidRPr="00F1713C" w:rsidRDefault="001A2300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5</w:t>
            </w:r>
          </w:p>
        </w:tc>
        <w:tc>
          <w:tcPr>
            <w:tcW w:w="2694" w:type="dxa"/>
          </w:tcPr>
          <w:p w14:paraId="2EFBED41" w14:textId="77777777" w:rsidR="001A2300" w:rsidRPr="00F1713C" w:rsidRDefault="001A2300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268" w:type="dxa"/>
          </w:tcPr>
          <w:p w14:paraId="11C9A345" w14:textId="77777777" w:rsidR="001A2300" w:rsidRPr="00F1713C" w:rsidRDefault="001A2300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1984" w:type="dxa"/>
          </w:tcPr>
          <w:p w14:paraId="7F893A92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4E98EF32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5C1D2A41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80" w:type="dxa"/>
          </w:tcPr>
          <w:p w14:paraId="65EAD854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790796" w14:paraId="2A15E2AA" w14:textId="77777777" w:rsidTr="00F46C27">
        <w:trPr>
          <w:gridBefore w:val="2"/>
          <w:wBefore w:w="3369" w:type="dxa"/>
        </w:trPr>
        <w:tc>
          <w:tcPr>
            <w:tcW w:w="4252" w:type="dxa"/>
            <w:gridSpan w:val="2"/>
          </w:tcPr>
          <w:p w14:paraId="492FB897" w14:textId="77777777" w:rsidR="00790796" w:rsidRPr="00F1713C" w:rsidRDefault="00790796" w:rsidP="00E54E2D">
            <w:pPr>
              <w:jc w:val="both"/>
              <w:rPr>
                <w:rFonts w:ascii="Arial" w:hAnsi="Arial" w:cs="Arial"/>
                <w:i/>
              </w:rPr>
            </w:pPr>
            <w:r w:rsidRPr="00F1713C">
              <w:rPr>
                <w:rFonts w:ascii="Arial" w:hAnsi="Arial" w:cs="Arial"/>
                <w:i/>
              </w:rPr>
              <w:t>Totales:</w:t>
            </w:r>
          </w:p>
        </w:tc>
        <w:tc>
          <w:tcPr>
            <w:tcW w:w="709" w:type="dxa"/>
          </w:tcPr>
          <w:p w14:paraId="46C967F9" w14:textId="77777777" w:rsidR="00790796" w:rsidRDefault="00790796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37A6A39C" w14:textId="77777777" w:rsidR="00790796" w:rsidRDefault="00790796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80" w:type="dxa"/>
          </w:tcPr>
          <w:p w14:paraId="0EDF5D95" w14:textId="77777777" w:rsidR="00790796" w:rsidRDefault="00790796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</w:tbl>
    <w:p w14:paraId="24A55CD1" w14:textId="77777777" w:rsidR="00CB6616" w:rsidRDefault="00CB6616" w:rsidP="00CB6616">
      <w:pPr>
        <w:pStyle w:val="Ttulo4"/>
        <w:rPr>
          <w:i/>
          <w:u w:val="single"/>
        </w:rPr>
      </w:pPr>
      <w:r>
        <w:rPr>
          <w:i/>
          <w:u w:val="single"/>
        </w:rPr>
        <w:t>Aplicación</w:t>
      </w:r>
      <w:r w:rsidR="005D23B6">
        <w:rPr>
          <w:i/>
          <w:u w:val="single"/>
        </w:rPr>
        <w:t xml:space="preserve"> </w:t>
      </w:r>
    </w:p>
    <w:p w14:paraId="76E67538" w14:textId="77777777" w:rsidR="005D23B6" w:rsidRPr="005D23B6" w:rsidRDefault="005D23B6" w:rsidP="005D23B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(A Agregar, E Eliminar, M Modificar)</w:t>
      </w:r>
    </w:p>
    <w:tbl>
      <w:tblPr>
        <w:tblStyle w:val="Tablaconcuadrcula"/>
        <w:tblW w:w="9889" w:type="dxa"/>
        <w:tblLook w:val="04A0" w:firstRow="1" w:lastRow="0" w:firstColumn="1" w:lastColumn="0" w:noHBand="0" w:noVBand="1"/>
      </w:tblPr>
      <w:tblGrid>
        <w:gridCol w:w="632"/>
        <w:gridCol w:w="2417"/>
        <w:gridCol w:w="2551"/>
        <w:gridCol w:w="708"/>
        <w:gridCol w:w="709"/>
        <w:gridCol w:w="691"/>
        <w:gridCol w:w="2181"/>
      </w:tblGrid>
      <w:tr w:rsidR="00F46C27" w:rsidRPr="007613AC" w14:paraId="6D878B49" w14:textId="77777777" w:rsidTr="00B13445">
        <w:tc>
          <w:tcPr>
            <w:tcW w:w="632" w:type="dxa"/>
            <w:shd w:val="clear" w:color="auto" w:fill="auto"/>
          </w:tcPr>
          <w:p w14:paraId="022BE780" w14:textId="77777777" w:rsidR="00F46C27" w:rsidRPr="005C2303" w:rsidRDefault="00F46C27" w:rsidP="00E54E2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#</w:t>
            </w:r>
          </w:p>
        </w:tc>
        <w:tc>
          <w:tcPr>
            <w:tcW w:w="2417" w:type="dxa"/>
            <w:shd w:val="clear" w:color="auto" w:fill="auto"/>
          </w:tcPr>
          <w:p w14:paraId="695CBA3E" w14:textId="77777777" w:rsidR="00F46C27" w:rsidRPr="002D18B5" w:rsidRDefault="00F46C27" w:rsidP="002D18B5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gramStart"/>
            <w:r w:rsidRPr="002D18B5">
              <w:rPr>
                <w:rFonts w:ascii="Arial" w:hAnsi="Arial" w:cs="Arial"/>
                <w:b/>
                <w:sz w:val="18"/>
                <w:szCs w:val="18"/>
              </w:rPr>
              <w:t>Nombre  Fuente</w:t>
            </w:r>
            <w:proofErr w:type="gramEnd"/>
          </w:p>
        </w:tc>
        <w:tc>
          <w:tcPr>
            <w:tcW w:w="2551" w:type="dxa"/>
            <w:shd w:val="clear" w:color="auto" w:fill="auto"/>
          </w:tcPr>
          <w:p w14:paraId="2561C4D4" w14:textId="77777777" w:rsidR="00F46C27" w:rsidRPr="002D18B5" w:rsidRDefault="00F46C27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2D18B5">
              <w:rPr>
                <w:rFonts w:ascii="Arial" w:hAnsi="Arial" w:cs="Arial"/>
                <w:b/>
                <w:sz w:val="18"/>
                <w:szCs w:val="18"/>
              </w:rPr>
              <w:t>Nombre Compilado</w:t>
            </w:r>
          </w:p>
        </w:tc>
        <w:tc>
          <w:tcPr>
            <w:tcW w:w="708" w:type="dxa"/>
            <w:shd w:val="clear" w:color="auto" w:fill="auto"/>
          </w:tcPr>
          <w:p w14:paraId="32C8BD80" w14:textId="77777777" w:rsidR="00F46C27" w:rsidRPr="002D18B5" w:rsidRDefault="00F46C27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2D18B5">
              <w:rPr>
                <w:rFonts w:ascii="Arial" w:hAnsi="Arial" w:cs="Arial"/>
                <w:b/>
                <w:sz w:val="18"/>
                <w:szCs w:val="18"/>
              </w:rPr>
              <w:t>A</w:t>
            </w:r>
          </w:p>
          <w:p w14:paraId="5A1AB216" w14:textId="77777777" w:rsidR="00F46C27" w:rsidRPr="005C2303" w:rsidRDefault="00F46C27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5C2303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  <w:tc>
          <w:tcPr>
            <w:tcW w:w="709" w:type="dxa"/>
            <w:shd w:val="clear" w:color="auto" w:fill="auto"/>
          </w:tcPr>
          <w:p w14:paraId="4D2EE6FC" w14:textId="77777777" w:rsidR="00F46C27" w:rsidRPr="002D18B5" w:rsidRDefault="00F46C27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2D18B5">
              <w:rPr>
                <w:rFonts w:ascii="Arial" w:hAnsi="Arial" w:cs="Arial"/>
                <w:b/>
                <w:sz w:val="18"/>
                <w:szCs w:val="18"/>
              </w:rPr>
              <w:t>E</w:t>
            </w:r>
          </w:p>
          <w:p w14:paraId="1B602817" w14:textId="77777777" w:rsidR="00F46C27" w:rsidRPr="00DF4006" w:rsidRDefault="00F46C27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  <w:tc>
          <w:tcPr>
            <w:tcW w:w="691" w:type="dxa"/>
            <w:shd w:val="clear" w:color="auto" w:fill="auto"/>
          </w:tcPr>
          <w:p w14:paraId="52EECC54" w14:textId="77777777" w:rsidR="00F46C27" w:rsidRPr="002D18B5" w:rsidRDefault="00F46C27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2D18B5">
              <w:rPr>
                <w:rFonts w:ascii="Arial" w:hAnsi="Arial" w:cs="Arial"/>
                <w:b/>
                <w:sz w:val="18"/>
                <w:szCs w:val="18"/>
              </w:rPr>
              <w:t>M</w:t>
            </w:r>
          </w:p>
          <w:p w14:paraId="2E21816B" w14:textId="77777777" w:rsidR="00F46C27" w:rsidRPr="00DF4006" w:rsidRDefault="00F46C27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  <w:tc>
          <w:tcPr>
            <w:tcW w:w="2181" w:type="dxa"/>
            <w:shd w:val="clear" w:color="auto" w:fill="auto"/>
          </w:tcPr>
          <w:p w14:paraId="566EA39C" w14:textId="77777777" w:rsidR="00F46C27" w:rsidRPr="002D18B5" w:rsidRDefault="00F46C27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Observaciones</w:t>
            </w:r>
          </w:p>
        </w:tc>
      </w:tr>
      <w:tr w:rsidR="00F46C27" w14:paraId="21D54AC7" w14:textId="77777777" w:rsidTr="00F46C27">
        <w:tc>
          <w:tcPr>
            <w:tcW w:w="632" w:type="dxa"/>
          </w:tcPr>
          <w:p w14:paraId="03F753C7" w14:textId="77777777" w:rsidR="00F46C27" w:rsidRPr="00F1713C" w:rsidRDefault="00F46C27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1</w:t>
            </w:r>
          </w:p>
        </w:tc>
        <w:tc>
          <w:tcPr>
            <w:tcW w:w="2417" w:type="dxa"/>
          </w:tcPr>
          <w:p w14:paraId="4255AE44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551" w:type="dxa"/>
          </w:tcPr>
          <w:p w14:paraId="6C0B50A6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708" w:type="dxa"/>
          </w:tcPr>
          <w:p w14:paraId="0921EA5E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7528C793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691" w:type="dxa"/>
          </w:tcPr>
          <w:p w14:paraId="387D51C8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2181" w:type="dxa"/>
          </w:tcPr>
          <w:p w14:paraId="3AB73767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F46C27" w14:paraId="27467A58" w14:textId="77777777" w:rsidTr="00F46C27">
        <w:tc>
          <w:tcPr>
            <w:tcW w:w="632" w:type="dxa"/>
          </w:tcPr>
          <w:p w14:paraId="0EA27E66" w14:textId="77777777" w:rsidR="00F46C27" w:rsidRPr="00F1713C" w:rsidRDefault="00F46C27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2</w:t>
            </w:r>
          </w:p>
        </w:tc>
        <w:tc>
          <w:tcPr>
            <w:tcW w:w="2417" w:type="dxa"/>
          </w:tcPr>
          <w:p w14:paraId="0AD7DB2F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551" w:type="dxa"/>
          </w:tcPr>
          <w:p w14:paraId="16006288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708" w:type="dxa"/>
          </w:tcPr>
          <w:p w14:paraId="27D0C7AF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0F895AF8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691" w:type="dxa"/>
          </w:tcPr>
          <w:p w14:paraId="2373A021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2181" w:type="dxa"/>
          </w:tcPr>
          <w:p w14:paraId="25D2E922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F46C27" w14:paraId="0C549A15" w14:textId="77777777" w:rsidTr="00F46C27">
        <w:tc>
          <w:tcPr>
            <w:tcW w:w="632" w:type="dxa"/>
          </w:tcPr>
          <w:p w14:paraId="55D05643" w14:textId="77777777" w:rsidR="00F46C27" w:rsidRPr="00F1713C" w:rsidRDefault="00F46C27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3</w:t>
            </w:r>
          </w:p>
        </w:tc>
        <w:tc>
          <w:tcPr>
            <w:tcW w:w="2417" w:type="dxa"/>
          </w:tcPr>
          <w:p w14:paraId="348A2F71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551" w:type="dxa"/>
          </w:tcPr>
          <w:p w14:paraId="344AD97E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708" w:type="dxa"/>
          </w:tcPr>
          <w:p w14:paraId="36868FA4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63414A63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691" w:type="dxa"/>
          </w:tcPr>
          <w:p w14:paraId="5ACFA090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2181" w:type="dxa"/>
          </w:tcPr>
          <w:p w14:paraId="6A4FA407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F46C27" w14:paraId="2898D7F3" w14:textId="77777777" w:rsidTr="00F46C27">
        <w:tc>
          <w:tcPr>
            <w:tcW w:w="632" w:type="dxa"/>
          </w:tcPr>
          <w:p w14:paraId="24A7BC92" w14:textId="77777777" w:rsidR="00F46C27" w:rsidRPr="00F1713C" w:rsidRDefault="00F46C27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4</w:t>
            </w:r>
          </w:p>
        </w:tc>
        <w:tc>
          <w:tcPr>
            <w:tcW w:w="2417" w:type="dxa"/>
          </w:tcPr>
          <w:p w14:paraId="51F9F592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551" w:type="dxa"/>
          </w:tcPr>
          <w:p w14:paraId="7D4EB548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708" w:type="dxa"/>
          </w:tcPr>
          <w:p w14:paraId="4F8D83CA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0305C74F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691" w:type="dxa"/>
          </w:tcPr>
          <w:p w14:paraId="0FBBDCE5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2181" w:type="dxa"/>
          </w:tcPr>
          <w:p w14:paraId="351603B4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F46C27" w14:paraId="56D2B4BB" w14:textId="77777777" w:rsidTr="00F46C27">
        <w:tc>
          <w:tcPr>
            <w:tcW w:w="632" w:type="dxa"/>
          </w:tcPr>
          <w:p w14:paraId="0AA14AAA" w14:textId="77777777" w:rsidR="00F46C27" w:rsidRPr="00F1713C" w:rsidRDefault="00F46C27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5</w:t>
            </w:r>
          </w:p>
        </w:tc>
        <w:tc>
          <w:tcPr>
            <w:tcW w:w="2417" w:type="dxa"/>
          </w:tcPr>
          <w:p w14:paraId="68BA16E0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551" w:type="dxa"/>
          </w:tcPr>
          <w:p w14:paraId="460C7547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708" w:type="dxa"/>
          </w:tcPr>
          <w:p w14:paraId="66FBFFD4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6C925C74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691" w:type="dxa"/>
          </w:tcPr>
          <w:p w14:paraId="45F1B252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2181" w:type="dxa"/>
          </w:tcPr>
          <w:p w14:paraId="6452C815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F46C27" w14:paraId="6F92BEEB" w14:textId="77777777" w:rsidTr="00F46C27">
        <w:tc>
          <w:tcPr>
            <w:tcW w:w="6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C6C415F" w14:textId="77777777" w:rsidR="00F46C27" w:rsidRPr="00F1713C" w:rsidRDefault="00F46C27" w:rsidP="00E54E2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41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014D8BE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551" w:type="dxa"/>
            <w:tcBorders>
              <w:left w:val="single" w:sz="4" w:space="0" w:color="auto"/>
            </w:tcBorders>
          </w:tcPr>
          <w:p w14:paraId="0ACBB4FD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  <w:r w:rsidRPr="00F1713C">
              <w:rPr>
                <w:rFonts w:ascii="Arial" w:hAnsi="Arial" w:cs="Arial"/>
                <w:i/>
              </w:rPr>
              <w:t>Totales:</w:t>
            </w:r>
          </w:p>
        </w:tc>
        <w:tc>
          <w:tcPr>
            <w:tcW w:w="708" w:type="dxa"/>
          </w:tcPr>
          <w:p w14:paraId="43EAF7B8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282E3552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691" w:type="dxa"/>
            <w:tcBorders>
              <w:right w:val="single" w:sz="4" w:space="0" w:color="auto"/>
            </w:tcBorders>
          </w:tcPr>
          <w:p w14:paraId="0FC05EB6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1FE3060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</w:tbl>
    <w:p w14:paraId="6BB33AB9" w14:textId="77777777" w:rsidR="00756A8F" w:rsidRDefault="00756A8F" w:rsidP="007B55CF">
      <w:pPr>
        <w:pStyle w:val="Prrafodelista"/>
        <w:rPr>
          <w:rFonts w:ascii="Arial" w:hAnsi="Arial" w:cs="Arial"/>
          <w:lang w:val="es-PE"/>
        </w:rPr>
      </w:pPr>
    </w:p>
    <w:p w14:paraId="55E0C710" w14:textId="77777777" w:rsidR="006358A3" w:rsidRDefault="000973A9" w:rsidP="00D919E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Procedimiento de ejecución</w:t>
      </w:r>
      <w:r w:rsidR="006358A3">
        <w:rPr>
          <w:rFonts w:ascii="Arial" w:hAnsi="Arial" w:cs="Arial"/>
          <w:b/>
        </w:rPr>
        <w:t xml:space="preserve"> del Pase a Producción</w:t>
      </w:r>
      <w:r w:rsidR="001679EE">
        <w:rPr>
          <w:rFonts w:ascii="Arial" w:hAnsi="Arial" w:cs="Arial"/>
          <w:b/>
        </w:rPr>
        <w:t xml:space="preserve"> – Plan de Instalación</w:t>
      </w:r>
    </w:p>
    <w:p w14:paraId="2B419465" w14:textId="77777777" w:rsidR="00E36ADF" w:rsidRDefault="00E36ADF" w:rsidP="006358A3">
      <w:pPr>
        <w:ind w:left="90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0"/>
        <w:gridCol w:w="9283"/>
      </w:tblGrid>
      <w:tr w:rsidR="00B05871" w14:paraId="2B2D2339" w14:textId="77777777" w:rsidTr="006C1CC4">
        <w:tc>
          <w:tcPr>
            <w:tcW w:w="675" w:type="dxa"/>
          </w:tcPr>
          <w:p w14:paraId="0DE6A988" w14:textId="77777777" w:rsidR="00B05871" w:rsidRDefault="00B05871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1</w:t>
            </w:r>
          </w:p>
        </w:tc>
        <w:tc>
          <w:tcPr>
            <w:tcW w:w="8789" w:type="dxa"/>
          </w:tcPr>
          <w:p w14:paraId="2339EA95" w14:textId="77777777" w:rsidR="00AB4EC5" w:rsidRDefault="00AB4EC5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1CF89155" w14:textId="77777777" w:rsidR="00AB4EC5" w:rsidRDefault="00AB4EC5" w:rsidP="00AB4EC5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Paso 1: Recurso</w:t>
            </w:r>
          </w:p>
          <w:p w14:paraId="06EC3A22" w14:textId="02682BF7" w:rsidR="00AB4EC5" w:rsidRDefault="00AB4EC5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  <w:r w:rsidRPr="00AB4EC5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Share_BIF</w:t>
            </w:r>
            <w:r w:rsidR="0049332C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1</w:t>
            </w:r>
            <w:r w:rsidRPr="00AB4EC5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BPIPJ14</w:t>
            </w:r>
            <w:r w:rsidR="00A979CA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 xml:space="preserve"> (SSH Server)</w:t>
            </w:r>
          </w:p>
          <w:p w14:paraId="694C41C9" w14:textId="2CF32D2B" w:rsidR="00086750" w:rsidRPr="00086750" w:rsidRDefault="00086750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  <w:r w:rsidRPr="00086750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B</w:t>
            </w:r>
            <w:r w:rsidR="00532D31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XIE_PRD</w:t>
            </w:r>
            <w:r w:rsidR="00A979CA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 xml:space="preserve"> (REST Server)</w:t>
            </w:r>
          </w:p>
          <w:p w14:paraId="68BB7103" w14:textId="77777777" w:rsidR="00AB4EC5" w:rsidRDefault="00AB4EC5" w:rsidP="00AB4EC5">
            <w:p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</w:p>
          <w:p w14:paraId="6CE0F617" w14:textId="77777777" w:rsidR="00086750" w:rsidRPr="009577B2" w:rsidRDefault="00086750" w:rsidP="00086750">
            <w:pPr>
              <w:pStyle w:val="Prrafodelista"/>
              <w:numPr>
                <w:ilvl w:val="0"/>
                <w:numId w:val="33"/>
              </w:numPr>
              <w:spacing w:after="160" w:line="259" w:lineRule="auto"/>
              <w:rPr>
                <w:rFonts w:cstheme="minorHAnsi"/>
                <w:b/>
                <w:sz w:val="18"/>
                <w:szCs w:val="18"/>
              </w:rPr>
            </w:pPr>
            <w:r w:rsidRPr="009577B2">
              <w:rPr>
                <w:rFonts w:cstheme="minorHAnsi"/>
                <w:b/>
                <w:sz w:val="18"/>
                <w:szCs w:val="18"/>
              </w:rPr>
              <w:t>Importar Recursos</w:t>
            </w:r>
          </w:p>
          <w:p w14:paraId="0D4DD163" w14:textId="77777777" w:rsidR="00086750" w:rsidRPr="009577B2" w:rsidRDefault="00086750" w:rsidP="00086750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Ingresar al menú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Resources</w:t>
            </w:r>
            <w:proofErr w:type="spellEnd"/>
          </w:p>
          <w:p w14:paraId="7D666E58" w14:textId="77777777" w:rsidR="00086750" w:rsidRPr="009577B2" w:rsidRDefault="00086750" w:rsidP="00086750">
            <w:pPr>
              <w:pStyle w:val="Prrafodelista"/>
              <w:ind w:left="792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119446E3" wp14:editId="00702D10">
                  <wp:extent cx="5400040" cy="1013460"/>
                  <wp:effectExtent l="0" t="0" r="0" b="0"/>
                  <wp:docPr id="17424781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47813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01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A42CB0" w14:textId="77777777" w:rsidR="00086750" w:rsidRPr="009577B2" w:rsidRDefault="00086750" w:rsidP="00086750">
            <w:pPr>
              <w:pStyle w:val="Prrafodelista"/>
              <w:ind w:left="792"/>
              <w:rPr>
                <w:rFonts w:cstheme="minorHAnsi"/>
                <w:sz w:val="18"/>
                <w:szCs w:val="18"/>
              </w:rPr>
            </w:pPr>
          </w:p>
          <w:p w14:paraId="7E534C8D" w14:textId="77777777" w:rsidR="00086750" w:rsidRPr="009577B2" w:rsidRDefault="00086750" w:rsidP="00086750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En la sesión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Resource</w:t>
            </w:r>
            <w:proofErr w:type="spellEnd"/>
            <w:r w:rsidRPr="009577B2">
              <w:rPr>
                <w:rFonts w:cstheme="minorHAnsi"/>
                <w:b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Type</w:t>
            </w:r>
            <w:proofErr w:type="spellEnd"/>
            <w:r w:rsidRPr="009577B2">
              <w:rPr>
                <w:rFonts w:cstheme="minorHAnsi"/>
                <w:sz w:val="18"/>
                <w:szCs w:val="18"/>
              </w:rPr>
              <w:t xml:space="preserve">, seleccionar el tipo 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SSH Servers (SFTP/SCP/SSH)</w:t>
            </w:r>
          </w:p>
          <w:p w14:paraId="5CACBDA6" w14:textId="77777777" w:rsidR="00086750" w:rsidRPr="009577B2" w:rsidRDefault="00086750" w:rsidP="00086750">
            <w:pPr>
              <w:pStyle w:val="Prrafodelista"/>
              <w:ind w:left="792"/>
              <w:rPr>
                <w:rFonts w:cstheme="minorHAnsi"/>
                <w:bCs w:val="0"/>
                <w:sz w:val="18"/>
                <w:szCs w:val="18"/>
              </w:rPr>
            </w:pPr>
          </w:p>
          <w:p w14:paraId="69F47007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Seleccionar el tipo 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SSH Servers (SFTP/SCP/SSH)</w:t>
            </w:r>
          </w:p>
          <w:p w14:paraId="617ABDDE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/>
                <w:bCs w:val="0"/>
                <w:i/>
                <w:iCs/>
                <w:sz w:val="18"/>
                <w:szCs w:val="18"/>
              </w:rPr>
            </w:pPr>
          </w:p>
          <w:p w14:paraId="3CD2DB1F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lastRenderedPageBreak/>
              <w:drawing>
                <wp:inline distT="0" distB="0" distL="0" distR="0" wp14:anchorId="6A7D73EF" wp14:editId="69D58FB5">
                  <wp:extent cx="5400040" cy="3162935"/>
                  <wp:effectExtent l="0" t="0" r="0" b="0"/>
                  <wp:docPr id="13222984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29842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6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CF634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Dar clic en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Import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Resources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sym w:font="Wingdings" w:char="F0E0"/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Import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from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XML</w:t>
            </w:r>
          </w:p>
          <w:p w14:paraId="57EDD65F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40F71009" wp14:editId="612EF7B8">
                  <wp:extent cx="5400040" cy="1133475"/>
                  <wp:effectExtent l="0" t="0" r="0" b="9525"/>
                  <wp:docPr id="10504371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43711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5DE2B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</w:p>
          <w:p w14:paraId="4568EFD0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Elegir la opción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Work</w:t>
            </w:r>
            <w:proofErr w:type="spellEnd"/>
            <w:r w:rsidRPr="009577B2">
              <w:rPr>
                <w:rFonts w:cstheme="minorHAnsi"/>
                <w:b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Station</w:t>
            </w:r>
            <w:proofErr w:type="spellEnd"/>
            <w:r w:rsidRPr="009577B2">
              <w:rPr>
                <w:rFonts w:cstheme="minorHAnsi"/>
                <w:b/>
                <w:sz w:val="18"/>
                <w:szCs w:val="18"/>
              </w:rPr>
              <w:t xml:space="preserve"> (PC)</w:t>
            </w:r>
            <w:r w:rsidRPr="009577B2">
              <w:rPr>
                <w:rFonts w:cstheme="minorHAnsi"/>
                <w:sz w:val="18"/>
                <w:szCs w:val="18"/>
              </w:rPr>
              <w:t xml:space="preserve"> y dar clic al botón 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Elegir Archivo</w:t>
            </w:r>
          </w:p>
          <w:p w14:paraId="65C4D062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/>
                <w:bCs w:val="0"/>
                <w:i/>
                <w:iCs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61E22E80" wp14:editId="3D1ECA7A">
                  <wp:extent cx="5400040" cy="1184910"/>
                  <wp:effectExtent l="0" t="0" r="0" b="0"/>
                  <wp:docPr id="13289872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98726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8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B26ED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</w:p>
          <w:p w14:paraId="71913E71" w14:textId="43455274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Seleccionar el </w:t>
            </w:r>
            <w:r w:rsidR="004019D4" w:rsidRPr="004019D4">
              <w:rPr>
                <w:rFonts w:cstheme="minorHAnsi"/>
                <w:b/>
                <w:bCs w:val="0"/>
                <w:sz w:val="18"/>
                <w:szCs w:val="18"/>
              </w:rPr>
              <w:t>Share_BIF1BPIPJ14</w:t>
            </w:r>
            <w:r w:rsidRPr="004019D4">
              <w:rPr>
                <w:rFonts w:cstheme="minorHAnsi"/>
                <w:b/>
                <w:bCs w:val="0"/>
                <w:sz w:val="18"/>
                <w:szCs w:val="18"/>
              </w:rPr>
              <w:t>.XML</w:t>
            </w:r>
            <w:r w:rsidRPr="009577B2">
              <w:rPr>
                <w:rFonts w:cstheme="minorHAnsi"/>
                <w:sz w:val="18"/>
                <w:szCs w:val="18"/>
              </w:rPr>
              <w:t xml:space="preserve"> desde su directorio local y dar clic en </w:t>
            </w:r>
            <w:r w:rsidRPr="009577B2">
              <w:rPr>
                <w:rFonts w:cstheme="minorHAnsi"/>
                <w:b/>
                <w:sz w:val="18"/>
                <w:szCs w:val="18"/>
              </w:rPr>
              <w:t>Abrir</w:t>
            </w:r>
          </w:p>
          <w:p w14:paraId="6C1567EA" w14:textId="7691CCB5" w:rsidR="00086750" w:rsidRDefault="007A3A7C" w:rsidP="00086750">
            <w:pPr>
              <w:pStyle w:val="Prrafodelista"/>
              <w:ind w:left="1224"/>
              <w:rPr>
                <w:rFonts w:cstheme="minorHAnsi"/>
                <w:b/>
                <w:bCs w:val="0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672780" wp14:editId="52FE74EF">
                  <wp:extent cx="5400000" cy="2749203"/>
                  <wp:effectExtent l="0" t="0" r="0" b="0"/>
                  <wp:docPr id="13831398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13986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749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8318C" w14:textId="77777777" w:rsidR="007A3A7C" w:rsidRDefault="007A3A7C" w:rsidP="00086750">
            <w:pPr>
              <w:pStyle w:val="Prrafodelista"/>
              <w:ind w:left="1224"/>
              <w:rPr>
                <w:rFonts w:cstheme="minorHAnsi"/>
                <w:b/>
                <w:bCs w:val="0"/>
                <w:sz w:val="18"/>
                <w:szCs w:val="18"/>
              </w:rPr>
            </w:pPr>
          </w:p>
          <w:p w14:paraId="6B7DE097" w14:textId="77777777" w:rsidR="007A3A7C" w:rsidRPr="009577B2" w:rsidRDefault="007A3A7C" w:rsidP="00086750">
            <w:pPr>
              <w:pStyle w:val="Prrafodelista"/>
              <w:ind w:left="1224"/>
              <w:rPr>
                <w:rFonts w:cstheme="minorHAnsi"/>
                <w:b/>
                <w:bCs w:val="0"/>
                <w:sz w:val="18"/>
                <w:szCs w:val="18"/>
              </w:rPr>
            </w:pPr>
          </w:p>
          <w:p w14:paraId="0C406762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</w:p>
          <w:p w14:paraId="1DCAD952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Luego dar clic en el botón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Import</w:t>
            </w:r>
            <w:proofErr w:type="spellEnd"/>
          </w:p>
          <w:p w14:paraId="09FFD38B" w14:textId="26AA3A42" w:rsidR="00086750" w:rsidRPr="009577B2" w:rsidRDefault="007A3A7C" w:rsidP="00086750">
            <w:pPr>
              <w:pStyle w:val="Prrafodelista"/>
              <w:ind w:left="1224"/>
              <w:rPr>
                <w:rFonts w:cstheme="minorHAnsi"/>
                <w:b/>
                <w:bCs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B89CC5E" wp14:editId="4E3F9FF1">
                  <wp:extent cx="5400000" cy="973946"/>
                  <wp:effectExtent l="0" t="0" r="0" b="0"/>
                  <wp:docPr id="15269825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98259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97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32A2D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</w:p>
          <w:p w14:paraId="1555E069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Validar que se muestra el mensaje de importación exitosa</w:t>
            </w:r>
          </w:p>
          <w:p w14:paraId="1A8ECA61" w14:textId="40272303" w:rsidR="00086750" w:rsidRPr="009577B2" w:rsidRDefault="007A3A7C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87708BA" wp14:editId="1A1818A3">
                  <wp:extent cx="5400000" cy="922774"/>
                  <wp:effectExtent l="0" t="0" r="0" b="0"/>
                  <wp:docPr id="6221544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15446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922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F6A17C" w14:textId="77777777" w:rsidR="00086750" w:rsidRPr="009577B2" w:rsidRDefault="00086750" w:rsidP="00086750">
            <w:pPr>
              <w:pStyle w:val="Prrafodelista"/>
              <w:ind w:left="792"/>
              <w:rPr>
                <w:rFonts w:cstheme="minorHAnsi"/>
                <w:sz w:val="18"/>
                <w:szCs w:val="18"/>
              </w:rPr>
            </w:pPr>
          </w:p>
          <w:p w14:paraId="7A9DFF5D" w14:textId="77777777" w:rsidR="00086750" w:rsidRPr="009577B2" w:rsidRDefault="00086750" w:rsidP="00086750">
            <w:pPr>
              <w:pStyle w:val="Prrafodelista"/>
              <w:ind w:left="792"/>
              <w:rPr>
                <w:rFonts w:cstheme="minorHAnsi"/>
                <w:sz w:val="18"/>
                <w:szCs w:val="18"/>
              </w:rPr>
            </w:pPr>
          </w:p>
          <w:p w14:paraId="1A5A9397" w14:textId="77777777" w:rsidR="00086750" w:rsidRPr="009577B2" w:rsidRDefault="00086750" w:rsidP="00086750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En la sesión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Resource</w:t>
            </w:r>
            <w:proofErr w:type="spellEnd"/>
            <w:r w:rsidRPr="009577B2">
              <w:rPr>
                <w:rFonts w:cstheme="minorHAnsi"/>
                <w:b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Type</w:t>
            </w:r>
            <w:proofErr w:type="spellEnd"/>
            <w:r w:rsidRPr="009577B2">
              <w:rPr>
                <w:rFonts w:cstheme="minorHAnsi"/>
                <w:sz w:val="18"/>
                <w:szCs w:val="18"/>
              </w:rPr>
              <w:t xml:space="preserve">, seleccionar el tipo </w:t>
            </w:r>
            <w:r w:rsidRPr="009577B2">
              <w:rPr>
                <w:rFonts w:cstheme="minorHAnsi"/>
                <w:b/>
                <w:bCs w:val="0"/>
                <w:i/>
                <w:iCs/>
                <w:sz w:val="18"/>
                <w:szCs w:val="18"/>
              </w:rPr>
              <w:t>REST Servers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</w:p>
          <w:p w14:paraId="1FDCC4A0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Seleccionar el tipo </w:t>
            </w:r>
            <w:r w:rsidRPr="009577B2">
              <w:rPr>
                <w:rFonts w:cstheme="minorHAnsi"/>
                <w:b/>
                <w:bCs w:val="0"/>
                <w:i/>
                <w:iCs/>
                <w:sz w:val="18"/>
                <w:szCs w:val="18"/>
              </w:rPr>
              <w:t>REST Servers</w:t>
            </w:r>
          </w:p>
          <w:p w14:paraId="736FED83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lastRenderedPageBreak/>
              <w:drawing>
                <wp:inline distT="0" distB="0" distL="0" distR="0" wp14:anchorId="749E1115" wp14:editId="6F024C63">
                  <wp:extent cx="5400040" cy="2817495"/>
                  <wp:effectExtent l="0" t="0" r="0" b="1905"/>
                  <wp:docPr id="8846549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65498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1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7AE0E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</w:p>
          <w:p w14:paraId="63DD257A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Dar clic en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Import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Resources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sym w:font="Wingdings" w:char="F0E0"/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Import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from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XML</w:t>
            </w:r>
          </w:p>
          <w:p w14:paraId="35F3A3B8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4639523F" wp14:editId="20152477">
                  <wp:extent cx="5400040" cy="2914015"/>
                  <wp:effectExtent l="0" t="0" r="0" b="635"/>
                  <wp:docPr id="17037570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75703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1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CA0FC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</w:p>
          <w:p w14:paraId="5118C6E7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Elegir la opción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Work</w:t>
            </w:r>
            <w:proofErr w:type="spellEnd"/>
            <w:r w:rsidRPr="009577B2">
              <w:rPr>
                <w:rFonts w:cstheme="minorHAnsi"/>
                <w:b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Station</w:t>
            </w:r>
            <w:proofErr w:type="spellEnd"/>
            <w:r w:rsidRPr="009577B2">
              <w:rPr>
                <w:rFonts w:cstheme="minorHAnsi"/>
                <w:b/>
                <w:sz w:val="18"/>
                <w:szCs w:val="18"/>
              </w:rPr>
              <w:t xml:space="preserve"> (PC)</w:t>
            </w:r>
            <w:r w:rsidRPr="009577B2">
              <w:rPr>
                <w:rFonts w:cstheme="minorHAnsi"/>
                <w:sz w:val="18"/>
                <w:szCs w:val="18"/>
              </w:rPr>
              <w:t xml:space="preserve"> y dar clic al botón 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Elegir Archivo</w:t>
            </w:r>
          </w:p>
          <w:p w14:paraId="3E936036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66249A15" wp14:editId="253801F4">
                  <wp:extent cx="5400040" cy="1411605"/>
                  <wp:effectExtent l="0" t="0" r="0" b="0"/>
                  <wp:docPr id="19944099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40995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41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DEDEB8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</w:p>
          <w:p w14:paraId="1F13104A" w14:textId="6E0F1AE5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Seleccionar el </w:t>
            </w:r>
            <w:r w:rsidR="004019D4" w:rsidRPr="004019D4">
              <w:rPr>
                <w:rFonts w:cstheme="minorHAnsi"/>
                <w:b/>
                <w:bCs w:val="0"/>
                <w:sz w:val="18"/>
                <w:szCs w:val="18"/>
              </w:rPr>
              <w:t>BXIE_PRD</w:t>
            </w:r>
            <w:r w:rsidRPr="004019D4">
              <w:rPr>
                <w:rFonts w:cstheme="minorHAnsi"/>
                <w:b/>
                <w:bCs w:val="0"/>
                <w:sz w:val="18"/>
                <w:szCs w:val="18"/>
              </w:rPr>
              <w:t>.XML</w:t>
            </w:r>
            <w:r w:rsidRPr="009577B2">
              <w:rPr>
                <w:rFonts w:cstheme="minorHAnsi"/>
                <w:sz w:val="18"/>
                <w:szCs w:val="18"/>
              </w:rPr>
              <w:t xml:space="preserve"> desde su directorio local y dar clic en </w:t>
            </w:r>
            <w:r w:rsidRPr="009577B2">
              <w:rPr>
                <w:rFonts w:cstheme="minorHAnsi"/>
                <w:b/>
                <w:sz w:val="18"/>
                <w:szCs w:val="18"/>
              </w:rPr>
              <w:t>Abrir</w:t>
            </w:r>
          </w:p>
          <w:p w14:paraId="39649963" w14:textId="48DBDF01" w:rsidR="00086750" w:rsidRPr="009577B2" w:rsidRDefault="007A3A7C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06FD35" wp14:editId="452CBDE9">
                  <wp:extent cx="6097905" cy="3082925"/>
                  <wp:effectExtent l="0" t="0" r="0" b="3175"/>
                  <wp:docPr id="1360441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04412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905" cy="308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D2EC6" w14:textId="77777777" w:rsidR="00086750" w:rsidRPr="009577B2" w:rsidRDefault="00086750" w:rsidP="00086750">
            <w:pPr>
              <w:pStyle w:val="Prrafodelista"/>
              <w:rPr>
                <w:rFonts w:cstheme="minorHAnsi"/>
                <w:sz w:val="18"/>
                <w:szCs w:val="18"/>
              </w:rPr>
            </w:pPr>
          </w:p>
          <w:p w14:paraId="08D84A89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Luego dar clic en el botón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Import</w:t>
            </w:r>
            <w:proofErr w:type="spellEnd"/>
          </w:p>
          <w:p w14:paraId="6CB00CC2" w14:textId="6AAE1F8D" w:rsidR="00086750" w:rsidRPr="009577B2" w:rsidRDefault="007A3A7C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4FD5165" wp14:editId="30024757">
                  <wp:extent cx="5400000" cy="1180319"/>
                  <wp:effectExtent l="0" t="0" r="0" b="1270"/>
                  <wp:docPr id="14328470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84700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180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66803" w14:textId="77777777" w:rsidR="00086750" w:rsidRPr="009577B2" w:rsidRDefault="00086750" w:rsidP="00086750">
            <w:pPr>
              <w:pStyle w:val="Prrafodelista"/>
              <w:rPr>
                <w:rFonts w:cstheme="minorHAnsi"/>
                <w:sz w:val="18"/>
                <w:szCs w:val="18"/>
              </w:rPr>
            </w:pPr>
          </w:p>
          <w:p w14:paraId="7A31068A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Validar que se muestra el mensaje de importación exitosa</w:t>
            </w:r>
          </w:p>
          <w:p w14:paraId="45D4D8F7" w14:textId="2A112777" w:rsidR="00086750" w:rsidRPr="009577B2" w:rsidRDefault="007A3A7C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F23D0C7" wp14:editId="4759F825">
                  <wp:extent cx="5400000" cy="1173008"/>
                  <wp:effectExtent l="0" t="0" r="0" b="8255"/>
                  <wp:docPr id="1245177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1778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17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9F7FD9" w14:textId="77777777" w:rsidR="00AB4EC5" w:rsidRDefault="00AB4EC5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2ABD8A00" w14:textId="77777777" w:rsidR="00AB4EC5" w:rsidRDefault="00AB4EC5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48A86128" w14:textId="23122D0B" w:rsidR="00AB4EC5" w:rsidRDefault="00690EA4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 xml:space="preserve">En la </w:t>
            </w:r>
            <w:r w:rsidRPr="00BF01D6">
              <w:rPr>
                <w:rFonts w:ascii="Arial" w:hAnsi="Arial" w:cs="Arial"/>
                <w:b/>
                <w:bCs w:val="0"/>
              </w:rPr>
              <w:t xml:space="preserve">ruta </w:t>
            </w:r>
            <w:r w:rsidRPr="00BF01D6">
              <w:rPr>
                <w:rFonts w:ascii="Arial" w:hAnsi="Arial" w:cs="Arial"/>
                <w:b/>
                <w:bCs w:val="0"/>
                <w:color w:val="0000FF"/>
              </w:rPr>
              <w:t>/PROCESOS/</w:t>
            </w:r>
            <w:r w:rsidR="00A979CA">
              <w:rPr>
                <w:rFonts w:ascii="Arial" w:hAnsi="Arial" w:cs="Arial"/>
                <w:b/>
                <w:bCs w:val="0"/>
                <w:color w:val="0000FF"/>
              </w:rPr>
              <w:t>BANCA_X_INTERNET_EMPRESAS/</w:t>
            </w:r>
            <w:r w:rsidR="00AB4EC5">
              <w:rPr>
                <w:rFonts w:ascii="Arial" w:hAnsi="Arial" w:cs="Arial"/>
                <w:b/>
                <w:bCs w:val="0"/>
                <w:color w:val="0000FF"/>
              </w:rPr>
              <w:t>HOSTTOWEB</w:t>
            </w:r>
            <w:r w:rsidR="002158F6" w:rsidRPr="00BF01D6">
              <w:rPr>
                <w:rFonts w:ascii="Arial" w:hAnsi="Arial" w:cs="Arial"/>
                <w:b/>
                <w:bCs w:val="0"/>
                <w:color w:val="0000FF"/>
              </w:rPr>
              <w:t>/</w:t>
            </w:r>
            <w:r w:rsidR="00901DE2" w:rsidRPr="00BF01D6">
              <w:rPr>
                <w:rFonts w:ascii="Arial" w:hAnsi="Arial" w:cs="Arial"/>
                <w:b/>
                <w:bCs w:val="0"/>
                <w:color w:val="0000FF"/>
              </w:rPr>
              <w:t>,</w:t>
            </w:r>
            <w:r>
              <w:rPr>
                <w:rFonts w:ascii="Arial" w:hAnsi="Arial" w:cs="Arial"/>
                <w:b/>
                <w:bCs w:val="0"/>
              </w:rPr>
              <w:t xml:space="preserve"> </w:t>
            </w:r>
            <w:r w:rsidR="00901DE2">
              <w:rPr>
                <w:rFonts w:ascii="Arial" w:hAnsi="Arial" w:cs="Arial"/>
                <w:b/>
                <w:bCs w:val="0"/>
              </w:rPr>
              <w:t>d</w:t>
            </w:r>
            <w:r w:rsidR="001A724A">
              <w:rPr>
                <w:rFonts w:ascii="Arial" w:hAnsi="Arial" w:cs="Arial"/>
                <w:b/>
                <w:bCs w:val="0"/>
              </w:rPr>
              <w:t>esplegar en GOANYWHERE los siguientes XML</w:t>
            </w:r>
          </w:p>
          <w:p w14:paraId="6548B7E8" w14:textId="77777777" w:rsidR="00167814" w:rsidRDefault="00167814" w:rsidP="00167814">
            <w:pPr>
              <w:jc w:val="both"/>
              <w:rPr>
                <w:rFonts w:ascii="Arial" w:hAnsi="Arial" w:cs="Arial"/>
                <w:bCs w:val="0"/>
                <w:i/>
              </w:rPr>
            </w:pPr>
          </w:p>
          <w:p w14:paraId="6F17208D" w14:textId="4F265C57" w:rsidR="00167814" w:rsidRDefault="00167814" w:rsidP="00234F6D">
            <w:pPr>
              <w:jc w:val="both"/>
              <w:rPr>
                <w:rFonts w:ascii="Arial" w:hAnsi="Arial" w:cs="Arial"/>
                <w:bCs w:val="0"/>
                <w:i/>
              </w:rPr>
            </w:pPr>
            <w:r>
              <w:rPr>
                <w:rFonts w:ascii="Arial" w:hAnsi="Arial" w:cs="Arial"/>
                <w:bCs w:val="0"/>
                <w:i/>
              </w:rPr>
              <w:t>En caso de que no exista las carpetas, se deben crear</w:t>
            </w:r>
          </w:p>
          <w:p w14:paraId="68E23BD2" w14:textId="77777777" w:rsidR="00167814" w:rsidRPr="00167814" w:rsidRDefault="00167814" w:rsidP="00234F6D">
            <w:pPr>
              <w:jc w:val="both"/>
              <w:rPr>
                <w:rFonts w:ascii="Arial" w:hAnsi="Arial" w:cs="Arial"/>
                <w:bCs w:val="0"/>
                <w:i/>
              </w:rPr>
            </w:pPr>
          </w:p>
          <w:p w14:paraId="073DAC41" w14:textId="77777777" w:rsidR="00167814" w:rsidRDefault="00167814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53A41372" w14:textId="575F0154" w:rsidR="00167814" w:rsidRPr="00167814" w:rsidRDefault="00167814" w:rsidP="00167814">
            <w:pPr>
              <w:pStyle w:val="Prrafodelista"/>
              <w:numPr>
                <w:ilvl w:val="0"/>
                <w:numId w:val="33"/>
              </w:numPr>
              <w:spacing w:after="160" w:line="259" w:lineRule="auto"/>
              <w:rPr>
                <w:b/>
                <w:bCs w:val="0"/>
                <w:sz w:val="18"/>
                <w:szCs w:val="18"/>
              </w:rPr>
            </w:pPr>
            <w:r w:rsidRPr="00167814">
              <w:rPr>
                <w:b/>
                <w:sz w:val="18"/>
                <w:szCs w:val="18"/>
              </w:rPr>
              <w:t>Crear carpeta del Proyecto</w:t>
            </w:r>
          </w:p>
          <w:p w14:paraId="588ADAAC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 xml:space="preserve">Ingresar al menú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Workflows</w:t>
            </w:r>
            <w:proofErr w:type="spellEnd"/>
            <w:r w:rsidRPr="00167814">
              <w:rPr>
                <w:b/>
                <w:i/>
                <w:iCs/>
                <w:sz w:val="16"/>
                <w:szCs w:val="16"/>
              </w:rPr>
              <w:t xml:space="preserve"> </w:t>
            </w:r>
            <w:r w:rsidRPr="00167814">
              <w:rPr>
                <w:b/>
                <w:i/>
                <w:iCs/>
                <w:sz w:val="16"/>
                <w:szCs w:val="16"/>
              </w:rPr>
              <w:sym w:font="Wingdings" w:char="F0E0"/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Projects</w:t>
            </w:r>
            <w:proofErr w:type="spellEnd"/>
            <w:r w:rsidRPr="00167814">
              <w:rPr>
                <w:sz w:val="16"/>
                <w:szCs w:val="16"/>
              </w:rPr>
              <w:t xml:space="preserve"> del GoAnyWhere</w:t>
            </w:r>
          </w:p>
          <w:p w14:paraId="61F3E5A7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  <w:r w:rsidRPr="00167814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7E138D0E" wp14:editId="4F175D74">
                  <wp:extent cx="5400040" cy="2006600"/>
                  <wp:effectExtent l="0" t="0" r="0" b="0"/>
                  <wp:docPr id="9216052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60528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00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E2A75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</w:p>
          <w:p w14:paraId="6E6FAED5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 xml:space="preserve">Seleccionar la carpeta </w:t>
            </w:r>
            <w:r w:rsidRPr="00167814">
              <w:rPr>
                <w:b/>
                <w:i/>
                <w:iCs/>
                <w:sz w:val="16"/>
                <w:szCs w:val="16"/>
              </w:rPr>
              <w:t>PROCESOS</w:t>
            </w:r>
            <w:r w:rsidRPr="00167814">
              <w:rPr>
                <w:sz w:val="16"/>
                <w:szCs w:val="16"/>
              </w:rPr>
              <w:t xml:space="preserve"> y dar clic en la opción </w:t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Folder </w:t>
            </w:r>
            <w:r w:rsidRPr="00167814">
              <w:rPr>
                <w:b/>
                <w:i/>
                <w:iCs/>
                <w:sz w:val="16"/>
                <w:szCs w:val="16"/>
              </w:rPr>
              <w:sym w:font="Wingdings" w:char="F0E0"/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Add</w:t>
            </w:r>
            <w:proofErr w:type="spellEnd"/>
          </w:p>
          <w:p w14:paraId="4D930389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  <w:r w:rsidRPr="00167814">
              <w:rPr>
                <w:noProof/>
                <w:sz w:val="16"/>
                <w:szCs w:val="16"/>
              </w:rPr>
              <w:drawing>
                <wp:inline distT="0" distB="0" distL="0" distR="0" wp14:anchorId="4E68FF49" wp14:editId="2D166CB0">
                  <wp:extent cx="5400040" cy="1388110"/>
                  <wp:effectExtent l="0" t="0" r="0" b="2540"/>
                  <wp:docPr id="17262239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22393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38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B76D0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</w:p>
          <w:p w14:paraId="1909CD73" w14:textId="77777777" w:rsid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 xml:space="preserve">Ingresar los campos </w:t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Folder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Name</w:t>
            </w:r>
            <w:proofErr w:type="spellEnd"/>
            <w:r w:rsidRPr="00167814">
              <w:rPr>
                <w:b/>
                <w:i/>
                <w:iCs/>
                <w:sz w:val="16"/>
                <w:szCs w:val="16"/>
              </w:rPr>
              <w:t xml:space="preserve"> y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Description</w:t>
            </w:r>
            <w:proofErr w:type="spellEnd"/>
            <w:r w:rsidRPr="00167814">
              <w:rPr>
                <w:sz w:val="16"/>
                <w:szCs w:val="16"/>
              </w:rPr>
              <w:t xml:space="preserve"> con los siguientes valores.</w:t>
            </w:r>
          </w:p>
          <w:p w14:paraId="2816B4AB" w14:textId="4EE2382B" w:rsidR="00A979CA" w:rsidRPr="00167814" w:rsidRDefault="00A979CA" w:rsidP="00A979CA">
            <w:pPr>
              <w:ind w:left="792"/>
              <w:rPr>
                <w:b/>
                <w:bCs w:val="0"/>
                <w:i/>
                <w:iCs/>
                <w:sz w:val="16"/>
                <w:szCs w:val="16"/>
              </w:rPr>
            </w:pPr>
            <w:r w:rsidRPr="00167814">
              <w:rPr>
                <w:b/>
                <w:color w:val="FF0000"/>
                <w:sz w:val="16"/>
                <w:szCs w:val="16"/>
              </w:rPr>
              <w:t xml:space="preserve">Folder </w:t>
            </w:r>
            <w:proofErr w:type="spellStart"/>
            <w:r w:rsidRPr="00167814">
              <w:rPr>
                <w:b/>
                <w:color w:val="FF0000"/>
                <w:sz w:val="16"/>
                <w:szCs w:val="16"/>
              </w:rPr>
              <w:t>Name</w:t>
            </w:r>
            <w:proofErr w:type="spellEnd"/>
            <w:r w:rsidRPr="00167814">
              <w:rPr>
                <w:sz w:val="16"/>
                <w:szCs w:val="16"/>
              </w:rPr>
              <w:t xml:space="preserve">: </w:t>
            </w:r>
            <w:r w:rsidRPr="00A979CA">
              <w:rPr>
                <w:b/>
                <w:i/>
                <w:iCs/>
                <w:sz w:val="16"/>
                <w:szCs w:val="16"/>
              </w:rPr>
              <w:t>BANCA_X_INTERNET_EMPRESAS</w:t>
            </w:r>
          </w:p>
          <w:p w14:paraId="3A4298F4" w14:textId="4AB5B6EF" w:rsidR="00A979CA" w:rsidRDefault="00A979CA" w:rsidP="00A979CA">
            <w:pPr>
              <w:pStyle w:val="Prrafodelista"/>
              <w:spacing w:after="160" w:line="259" w:lineRule="auto"/>
              <w:ind w:left="792"/>
              <w:rPr>
                <w:b/>
                <w:i/>
                <w:iCs/>
                <w:sz w:val="16"/>
                <w:szCs w:val="16"/>
              </w:rPr>
            </w:pPr>
            <w:proofErr w:type="spellStart"/>
            <w:r w:rsidRPr="00167814">
              <w:rPr>
                <w:b/>
                <w:color w:val="FF0000"/>
                <w:sz w:val="16"/>
                <w:szCs w:val="16"/>
              </w:rPr>
              <w:t>Description</w:t>
            </w:r>
            <w:proofErr w:type="spellEnd"/>
            <w:r w:rsidRPr="00167814">
              <w:rPr>
                <w:sz w:val="16"/>
                <w:szCs w:val="16"/>
              </w:rPr>
              <w:t xml:space="preserve">: </w:t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Proceso de carga de archivos </w:t>
            </w:r>
            <w:r>
              <w:rPr>
                <w:b/>
                <w:i/>
                <w:iCs/>
                <w:sz w:val="16"/>
                <w:szCs w:val="16"/>
              </w:rPr>
              <w:t xml:space="preserve">Host </w:t>
            </w:r>
            <w:proofErr w:type="spellStart"/>
            <w:r>
              <w:rPr>
                <w:b/>
                <w:i/>
                <w:iCs/>
                <w:sz w:val="16"/>
                <w:szCs w:val="16"/>
              </w:rPr>
              <w:t>To</w:t>
            </w:r>
            <w:proofErr w:type="spellEnd"/>
            <w:r>
              <w:rPr>
                <w:b/>
                <w:i/>
                <w:iCs/>
                <w:sz w:val="16"/>
                <w:szCs w:val="16"/>
              </w:rPr>
              <w:t xml:space="preserve"> WEB</w:t>
            </w:r>
          </w:p>
          <w:p w14:paraId="475E4783" w14:textId="77777777" w:rsidR="00A979CA" w:rsidRDefault="00A979CA" w:rsidP="00A979CA">
            <w:pPr>
              <w:pStyle w:val="Prrafodelista"/>
              <w:spacing w:after="160" w:line="259" w:lineRule="auto"/>
              <w:ind w:left="792"/>
              <w:rPr>
                <w:b/>
                <w:i/>
                <w:iCs/>
                <w:sz w:val="16"/>
                <w:szCs w:val="16"/>
              </w:rPr>
            </w:pPr>
          </w:p>
          <w:p w14:paraId="63522A81" w14:textId="63D12DB6" w:rsidR="00A979CA" w:rsidRDefault="00A979CA" w:rsidP="00A979CA">
            <w:pPr>
              <w:pStyle w:val="Prrafodelista"/>
              <w:spacing w:after="160" w:line="259" w:lineRule="auto"/>
              <w:ind w:left="792"/>
              <w:rPr>
                <w:b/>
                <w:i/>
                <w:iCs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AD39C3F" wp14:editId="7B2ADFDE">
                  <wp:extent cx="5400000" cy="2591753"/>
                  <wp:effectExtent l="0" t="0" r="0" b="0"/>
                  <wp:docPr id="2546683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66836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59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C3899" w14:textId="77777777" w:rsidR="00A979CA" w:rsidRPr="00167814" w:rsidRDefault="00A979CA" w:rsidP="00A979CA">
            <w:pPr>
              <w:pStyle w:val="Prrafodelista"/>
              <w:ind w:left="792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 xml:space="preserve">Luego dar clic en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Save</w:t>
            </w:r>
            <w:proofErr w:type="spellEnd"/>
          </w:p>
          <w:p w14:paraId="163ABE1E" w14:textId="77777777" w:rsidR="00A979CA" w:rsidRDefault="00A979CA" w:rsidP="00A979CA">
            <w:pPr>
              <w:pStyle w:val="Prrafodelista"/>
              <w:spacing w:after="160" w:line="259" w:lineRule="auto"/>
              <w:ind w:left="792"/>
              <w:rPr>
                <w:b/>
                <w:i/>
                <w:iCs/>
                <w:sz w:val="16"/>
                <w:szCs w:val="16"/>
              </w:rPr>
            </w:pPr>
          </w:p>
          <w:p w14:paraId="334D19D0" w14:textId="77777777" w:rsidR="00A979CA" w:rsidRDefault="00A979CA" w:rsidP="00A979CA">
            <w:pPr>
              <w:pStyle w:val="Prrafodelista"/>
              <w:spacing w:after="160" w:line="259" w:lineRule="auto"/>
              <w:ind w:left="792"/>
              <w:rPr>
                <w:sz w:val="16"/>
                <w:szCs w:val="16"/>
              </w:rPr>
            </w:pPr>
          </w:p>
          <w:p w14:paraId="3CB9C78B" w14:textId="71254AE8" w:rsidR="00AF3F67" w:rsidRDefault="00AF3F67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>Validar que se muestra el mensaje de creación de carpeta exitosa</w:t>
            </w:r>
          </w:p>
          <w:p w14:paraId="5A001567" w14:textId="77777777" w:rsidR="00AF3F67" w:rsidRDefault="00AF3F67" w:rsidP="00AF3F67">
            <w:pPr>
              <w:pStyle w:val="Prrafodelista"/>
              <w:spacing w:after="160" w:line="259" w:lineRule="auto"/>
              <w:ind w:left="792"/>
              <w:rPr>
                <w:sz w:val="16"/>
                <w:szCs w:val="16"/>
              </w:rPr>
            </w:pPr>
          </w:p>
          <w:p w14:paraId="37DE0DA8" w14:textId="6B79E454" w:rsidR="005A304A" w:rsidRDefault="005A304A" w:rsidP="00AF3F67">
            <w:pPr>
              <w:pStyle w:val="Prrafodelista"/>
              <w:spacing w:after="160" w:line="259" w:lineRule="auto"/>
              <w:ind w:left="792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BEDAA08" wp14:editId="4CB8BDDB">
                  <wp:extent cx="5400000" cy="926773"/>
                  <wp:effectExtent l="0" t="0" r="0" b="6985"/>
                  <wp:docPr id="20475413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9267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37E1CAC" w14:textId="66584C01" w:rsidR="00AF3F67" w:rsidRDefault="00AF3F67" w:rsidP="00AF3F67">
            <w:pPr>
              <w:pStyle w:val="Prrafodelista"/>
              <w:spacing w:after="160" w:line="259" w:lineRule="auto"/>
              <w:ind w:left="792"/>
              <w:rPr>
                <w:sz w:val="16"/>
                <w:szCs w:val="16"/>
              </w:rPr>
            </w:pPr>
          </w:p>
          <w:p w14:paraId="6709A304" w14:textId="77777777" w:rsidR="00AF3F67" w:rsidRDefault="00AF3F67" w:rsidP="00AF3F67">
            <w:pPr>
              <w:pStyle w:val="Prrafodelista"/>
              <w:spacing w:after="160" w:line="259" w:lineRule="auto"/>
              <w:ind w:left="792"/>
              <w:rPr>
                <w:sz w:val="16"/>
                <w:szCs w:val="16"/>
              </w:rPr>
            </w:pPr>
          </w:p>
          <w:p w14:paraId="7EFEF004" w14:textId="77777777" w:rsidR="004F2AB1" w:rsidRDefault="004F2AB1" w:rsidP="00AF3F67">
            <w:pPr>
              <w:pStyle w:val="Prrafodelista"/>
              <w:spacing w:after="160" w:line="259" w:lineRule="auto"/>
              <w:ind w:left="792"/>
              <w:rPr>
                <w:sz w:val="16"/>
                <w:szCs w:val="16"/>
              </w:rPr>
            </w:pPr>
          </w:p>
          <w:p w14:paraId="1EB5A442" w14:textId="7C510449" w:rsidR="004F2AB1" w:rsidRPr="004F2AB1" w:rsidRDefault="004F2AB1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 xml:space="preserve">Seleccionar la carpeta </w:t>
            </w:r>
            <w:r w:rsidRPr="00A979CA">
              <w:rPr>
                <w:b/>
                <w:i/>
                <w:iCs/>
                <w:sz w:val="16"/>
                <w:szCs w:val="16"/>
              </w:rPr>
              <w:t>BANCA_X_INTERNET_EMPRESAS</w:t>
            </w:r>
            <w:r w:rsidRPr="00167814">
              <w:rPr>
                <w:sz w:val="16"/>
                <w:szCs w:val="16"/>
              </w:rPr>
              <w:t xml:space="preserve"> y dar clic en la opción </w:t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Folder </w:t>
            </w:r>
            <w:r w:rsidRPr="00167814">
              <w:rPr>
                <w:b/>
                <w:i/>
                <w:iCs/>
                <w:sz w:val="16"/>
                <w:szCs w:val="16"/>
              </w:rPr>
              <w:sym w:font="Wingdings" w:char="F0E0"/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Add</w:t>
            </w:r>
            <w:proofErr w:type="spellEnd"/>
          </w:p>
          <w:p w14:paraId="65D1B88F" w14:textId="77777777" w:rsidR="004F2AB1" w:rsidRDefault="004F2AB1" w:rsidP="004F2AB1">
            <w:pPr>
              <w:pStyle w:val="Prrafodelista"/>
              <w:spacing w:after="160" w:line="259" w:lineRule="auto"/>
              <w:ind w:left="792"/>
              <w:rPr>
                <w:b/>
                <w:i/>
                <w:iCs/>
                <w:sz w:val="16"/>
                <w:szCs w:val="16"/>
              </w:rPr>
            </w:pPr>
          </w:p>
          <w:p w14:paraId="30BE282B" w14:textId="6F7981EE" w:rsidR="004F2AB1" w:rsidRDefault="004F2AB1" w:rsidP="004F2AB1">
            <w:pPr>
              <w:pStyle w:val="Prrafodelista"/>
              <w:spacing w:after="160" w:line="259" w:lineRule="auto"/>
              <w:ind w:left="792"/>
              <w:rPr>
                <w:b/>
                <w:i/>
                <w:iCs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37A71DC" wp14:editId="630A43B4">
                  <wp:extent cx="5400000" cy="1418182"/>
                  <wp:effectExtent l="0" t="0" r="0" b="0"/>
                  <wp:docPr id="16237054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70541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418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11CF5" w14:textId="77777777" w:rsidR="004F2AB1" w:rsidRDefault="004F2AB1" w:rsidP="004F2AB1">
            <w:pPr>
              <w:pStyle w:val="Prrafodelista"/>
              <w:spacing w:after="160" w:line="259" w:lineRule="auto"/>
              <w:ind w:left="792"/>
              <w:rPr>
                <w:sz w:val="16"/>
                <w:szCs w:val="16"/>
              </w:rPr>
            </w:pPr>
          </w:p>
          <w:p w14:paraId="1AB89EB9" w14:textId="1F0F0814" w:rsidR="00A979CA" w:rsidRPr="00167814" w:rsidRDefault="00A979CA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 xml:space="preserve">Ingresar los campos </w:t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Folder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Name</w:t>
            </w:r>
            <w:proofErr w:type="spellEnd"/>
            <w:r w:rsidRPr="00167814">
              <w:rPr>
                <w:b/>
                <w:i/>
                <w:iCs/>
                <w:sz w:val="16"/>
                <w:szCs w:val="16"/>
              </w:rPr>
              <w:t xml:space="preserve"> y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Description</w:t>
            </w:r>
            <w:proofErr w:type="spellEnd"/>
            <w:r w:rsidRPr="00167814">
              <w:rPr>
                <w:sz w:val="16"/>
                <w:szCs w:val="16"/>
              </w:rPr>
              <w:t xml:space="preserve"> con los siguientes valores</w:t>
            </w:r>
          </w:p>
          <w:p w14:paraId="281B7DFC" w14:textId="77777777" w:rsidR="00167814" w:rsidRPr="00167814" w:rsidRDefault="00167814" w:rsidP="00167814">
            <w:pPr>
              <w:ind w:left="792"/>
              <w:rPr>
                <w:b/>
                <w:bCs w:val="0"/>
                <w:i/>
                <w:iCs/>
                <w:sz w:val="16"/>
                <w:szCs w:val="16"/>
              </w:rPr>
            </w:pPr>
            <w:r w:rsidRPr="00167814">
              <w:rPr>
                <w:b/>
                <w:color w:val="FF0000"/>
                <w:sz w:val="16"/>
                <w:szCs w:val="16"/>
              </w:rPr>
              <w:t xml:space="preserve">Folder </w:t>
            </w:r>
            <w:proofErr w:type="spellStart"/>
            <w:r w:rsidRPr="00167814">
              <w:rPr>
                <w:b/>
                <w:color w:val="FF0000"/>
                <w:sz w:val="16"/>
                <w:szCs w:val="16"/>
              </w:rPr>
              <w:t>Name</w:t>
            </w:r>
            <w:proofErr w:type="spellEnd"/>
            <w:r w:rsidRPr="00167814">
              <w:rPr>
                <w:sz w:val="16"/>
                <w:szCs w:val="16"/>
              </w:rPr>
              <w:t xml:space="preserve">: </w:t>
            </w:r>
            <w:r w:rsidRPr="00167814">
              <w:rPr>
                <w:b/>
                <w:i/>
                <w:iCs/>
                <w:sz w:val="16"/>
                <w:szCs w:val="16"/>
              </w:rPr>
              <w:t>HOSTTOWEB</w:t>
            </w:r>
          </w:p>
          <w:p w14:paraId="41BCF1C8" w14:textId="77777777" w:rsidR="00167814" w:rsidRPr="00167814" w:rsidRDefault="00167814" w:rsidP="00167814">
            <w:pPr>
              <w:ind w:left="792"/>
              <w:rPr>
                <w:sz w:val="16"/>
                <w:szCs w:val="16"/>
              </w:rPr>
            </w:pPr>
            <w:proofErr w:type="spellStart"/>
            <w:r w:rsidRPr="00167814">
              <w:rPr>
                <w:b/>
                <w:color w:val="FF0000"/>
                <w:sz w:val="16"/>
                <w:szCs w:val="16"/>
              </w:rPr>
              <w:t>Description</w:t>
            </w:r>
            <w:proofErr w:type="spellEnd"/>
            <w:r w:rsidRPr="00167814">
              <w:rPr>
                <w:sz w:val="16"/>
                <w:szCs w:val="16"/>
              </w:rPr>
              <w:t xml:space="preserve">: </w:t>
            </w:r>
            <w:r w:rsidRPr="00167814">
              <w:rPr>
                <w:b/>
                <w:i/>
                <w:iCs/>
                <w:sz w:val="16"/>
                <w:szCs w:val="16"/>
              </w:rPr>
              <w:t>Proceso de carga de archivos de pagos Haberes, CTS y Proveedores</w:t>
            </w:r>
          </w:p>
          <w:p w14:paraId="08945934" w14:textId="5501DA68" w:rsidR="00167814" w:rsidRPr="00167814" w:rsidRDefault="004F2AB1" w:rsidP="00167814">
            <w:pPr>
              <w:pStyle w:val="Prrafodelista"/>
              <w:ind w:left="792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3249CE6" wp14:editId="0632A146">
                  <wp:extent cx="5400000" cy="1845548"/>
                  <wp:effectExtent l="0" t="0" r="0" b="2540"/>
                  <wp:docPr id="17056681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566814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845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EE7AC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</w:p>
          <w:p w14:paraId="287A8BC6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 xml:space="preserve">Luego dar clic en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Save</w:t>
            </w:r>
            <w:proofErr w:type="spellEnd"/>
          </w:p>
          <w:p w14:paraId="0051000D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</w:p>
          <w:p w14:paraId="3E7BB363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>Validar que se muestra el mensaje de creación de carpeta exitosa</w:t>
            </w:r>
          </w:p>
          <w:p w14:paraId="2A9DAD71" w14:textId="77777777" w:rsidR="00167814" w:rsidRDefault="00167814" w:rsidP="00167814">
            <w:pPr>
              <w:pStyle w:val="Prrafodelista"/>
              <w:ind w:left="792"/>
            </w:pPr>
            <w:r>
              <w:rPr>
                <w:noProof/>
              </w:rPr>
              <w:drawing>
                <wp:inline distT="0" distB="0" distL="0" distR="0" wp14:anchorId="12326C93" wp14:editId="337C087D">
                  <wp:extent cx="5400040" cy="1438275"/>
                  <wp:effectExtent l="0" t="0" r="0" b="9525"/>
                  <wp:docPr id="5760464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173D8" w14:textId="77777777" w:rsidR="00167814" w:rsidRDefault="00167814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5F6E6950" w14:textId="77777777" w:rsidR="00BF01D6" w:rsidRDefault="00BF01D6" w:rsidP="00BF01D6">
            <w:pPr>
              <w:pStyle w:val="Prrafodelista"/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</w:p>
          <w:p w14:paraId="2746782A" w14:textId="18698C10" w:rsidR="00A052C8" w:rsidRPr="00142E23" w:rsidRDefault="00A052C8" w:rsidP="00A052C8">
            <w:pPr>
              <w:jc w:val="both"/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</w:pP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 xml:space="preserve">Paso </w:t>
            </w:r>
            <w:proofErr w:type="gramStart"/>
            <w:r w:rsidR="00167814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3</w:t>
            </w: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:Proyectos</w:t>
            </w:r>
            <w:proofErr w:type="gramEnd"/>
          </w:p>
          <w:p w14:paraId="218EF123" w14:textId="2B3FB6FB" w:rsidR="00834015" w:rsidRPr="00142E23" w:rsidRDefault="00AB4EC5" w:rsidP="0083401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Consolas" w:eastAsia="Calibri" w:hAnsi="Consolas" w:cs="Consolas"/>
                <w:i/>
                <w:sz w:val="19"/>
                <w:szCs w:val="19"/>
                <w:highlight w:val="yellow"/>
                <w:lang w:eastAsia="en-US"/>
              </w:rPr>
              <w:t>H2W_BXIE_POST_HAB</w:t>
            </w:r>
          </w:p>
          <w:p w14:paraId="03C59D64" w14:textId="57A057DB" w:rsidR="00834015" w:rsidRPr="00167814" w:rsidRDefault="00AB4EC5" w:rsidP="0083401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Consolas" w:eastAsia="Calibri" w:hAnsi="Consolas" w:cs="Consolas"/>
                <w:i/>
                <w:sz w:val="19"/>
                <w:szCs w:val="19"/>
                <w:highlight w:val="yellow"/>
                <w:lang w:eastAsia="en-US"/>
              </w:rPr>
              <w:t>H2W_BXIE_POST_</w:t>
            </w:r>
            <w:r>
              <w:rPr>
                <w:rFonts w:ascii="Consolas" w:eastAsia="Calibri" w:hAnsi="Consolas" w:cs="Consolas"/>
                <w:i/>
                <w:sz w:val="19"/>
                <w:szCs w:val="19"/>
                <w:highlight w:val="yellow"/>
                <w:lang w:eastAsia="en-US"/>
              </w:rPr>
              <w:t>PRV</w:t>
            </w:r>
          </w:p>
          <w:p w14:paraId="2918FA9D" w14:textId="77777777" w:rsidR="00167814" w:rsidRDefault="00167814" w:rsidP="00167814">
            <w:p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</w:p>
          <w:p w14:paraId="2CEC24A2" w14:textId="5D84D751" w:rsidR="00167814" w:rsidRPr="00167814" w:rsidRDefault="00167814" w:rsidP="00167814">
            <w:pPr>
              <w:pStyle w:val="Prrafodelista"/>
              <w:numPr>
                <w:ilvl w:val="0"/>
                <w:numId w:val="33"/>
              </w:numPr>
              <w:spacing w:after="160" w:line="259" w:lineRule="auto"/>
              <w:rPr>
                <w:b/>
                <w:bCs w:val="0"/>
                <w:sz w:val="18"/>
                <w:szCs w:val="18"/>
              </w:rPr>
            </w:pPr>
            <w:r w:rsidRPr="00167814">
              <w:rPr>
                <w:b/>
                <w:sz w:val="18"/>
                <w:szCs w:val="18"/>
              </w:rPr>
              <w:t>Importar proyectos</w:t>
            </w:r>
          </w:p>
          <w:p w14:paraId="7A461CDC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 w:rsidRPr="00167814">
              <w:rPr>
                <w:sz w:val="18"/>
                <w:szCs w:val="22"/>
              </w:rPr>
              <w:t xml:space="preserve">Luego de crear la carpeta HOSTTOWEB, deberá seleccionarla para importar los proyectos. Para ello se debe dar clic en la opción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Import</w:t>
            </w:r>
            <w:proofErr w:type="spellEnd"/>
            <w:r w:rsidRPr="00167814">
              <w:rPr>
                <w:b/>
                <w:i/>
                <w:iCs/>
                <w:sz w:val="18"/>
                <w:szCs w:val="22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Proyects</w:t>
            </w:r>
            <w:proofErr w:type="spellEnd"/>
            <w:r w:rsidRPr="00167814">
              <w:rPr>
                <w:b/>
                <w:i/>
                <w:iCs/>
                <w:sz w:val="18"/>
                <w:szCs w:val="22"/>
              </w:rPr>
              <w:t xml:space="preserve"> </w:t>
            </w:r>
            <w:r w:rsidRPr="00167814">
              <w:rPr>
                <w:b/>
                <w:i/>
                <w:iCs/>
                <w:sz w:val="18"/>
                <w:szCs w:val="22"/>
              </w:rPr>
              <w:sym w:font="Wingdings" w:char="F0E0"/>
            </w:r>
            <w:r w:rsidRPr="00167814">
              <w:rPr>
                <w:b/>
                <w:i/>
                <w:iCs/>
                <w:sz w:val="18"/>
                <w:szCs w:val="22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Import</w:t>
            </w:r>
            <w:proofErr w:type="spellEnd"/>
            <w:r w:rsidRPr="00167814">
              <w:rPr>
                <w:b/>
                <w:i/>
                <w:iCs/>
                <w:sz w:val="18"/>
                <w:szCs w:val="22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from</w:t>
            </w:r>
            <w:proofErr w:type="spellEnd"/>
            <w:r w:rsidRPr="00167814">
              <w:rPr>
                <w:b/>
                <w:i/>
                <w:iCs/>
                <w:sz w:val="18"/>
                <w:szCs w:val="22"/>
              </w:rPr>
              <w:t xml:space="preserve"> ZIP</w:t>
            </w:r>
          </w:p>
          <w:p w14:paraId="6ECE2519" w14:textId="1E642B00" w:rsidR="00167814" w:rsidRDefault="004F2AB1" w:rsidP="00167814">
            <w:pPr>
              <w:pStyle w:val="Prrafodelista"/>
              <w:ind w:left="792"/>
              <w:rPr>
                <w:sz w:val="18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D25900" wp14:editId="1AB13F7F">
                  <wp:extent cx="5400000" cy="1408060"/>
                  <wp:effectExtent l="0" t="0" r="0" b="1905"/>
                  <wp:docPr id="3776284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62842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40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5F7B6" w14:textId="77777777" w:rsidR="00AF3F67" w:rsidRDefault="00AF3F67" w:rsidP="00167814">
            <w:pPr>
              <w:pStyle w:val="Prrafodelista"/>
              <w:ind w:left="792"/>
              <w:rPr>
                <w:sz w:val="18"/>
                <w:szCs w:val="22"/>
              </w:rPr>
            </w:pPr>
          </w:p>
          <w:p w14:paraId="764435E7" w14:textId="560FEB8E" w:rsidR="00AF3F67" w:rsidRPr="00167814" w:rsidRDefault="00AF3F67" w:rsidP="00167814">
            <w:pPr>
              <w:pStyle w:val="Prrafodelista"/>
              <w:ind w:left="792"/>
              <w:rPr>
                <w:sz w:val="18"/>
                <w:szCs w:val="22"/>
              </w:rPr>
            </w:pPr>
          </w:p>
          <w:p w14:paraId="75720F9D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</w:p>
          <w:p w14:paraId="33CDEAA7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 w:rsidRPr="00167814">
              <w:rPr>
                <w:sz w:val="18"/>
                <w:szCs w:val="22"/>
              </w:rPr>
              <w:t xml:space="preserve">En la pantalla de importación, elegir la opción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Work</w:t>
            </w:r>
            <w:proofErr w:type="spellEnd"/>
            <w:r w:rsidRPr="00167814">
              <w:rPr>
                <w:b/>
                <w:i/>
                <w:iCs/>
                <w:sz w:val="18"/>
                <w:szCs w:val="22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Station</w:t>
            </w:r>
            <w:proofErr w:type="spellEnd"/>
            <w:r w:rsidRPr="00167814">
              <w:rPr>
                <w:b/>
                <w:i/>
                <w:iCs/>
                <w:sz w:val="18"/>
                <w:szCs w:val="22"/>
              </w:rPr>
              <w:t xml:space="preserve"> (PC)</w:t>
            </w:r>
            <w:r w:rsidRPr="00167814">
              <w:rPr>
                <w:sz w:val="18"/>
                <w:szCs w:val="22"/>
              </w:rPr>
              <w:t xml:space="preserve"> y dar clic en el botón </w:t>
            </w:r>
            <w:r w:rsidRPr="00167814">
              <w:rPr>
                <w:b/>
                <w:sz w:val="18"/>
                <w:szCs w:val="22"/>
              </w:rPr>
              <w:t>Elegir archivo</w:t>
            </w:r>
          </w:p>
          <w:p w14:paraId="7DAFE2CE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  <w:r w:rsidRPr="00167814">
              <w:rPr>
                <w:noProof/>
                <w:sz w:val="18"/>
                <w:szCs w:val="22"/>
              </w:rPr>
              <w:drawing>
                <wp:inline distT="0" distB="0" distL="0" distR="0" wp14:anchorId="3AD09017" wp14:editId="6E349EE4">
                  <wp:extent cx="5400040" cy="1812925"/>
                  <wp:effectExtent l="0" t="0" r="0" b="0"/>
                  <wp:docPr id="16034007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40073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1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CE661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</w:p>
          <w:p w14:paraId="213F06A9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 w:rsidRPr="00167814">
              <w:rPr>
                <w:sz w:val="18"/>
                <w:szCs w:val="22"/>
              </w:rPr>
              <w:t xml:space="preserve">Seleccionar el .ZIP desde su directorio local y dar clic al </w:t>
            </w:r>
            <w:r w:rsidRPr="00167814">
              <w:rPr>
                <w:b/>
                <w:i/>
                <w:iCs/>
                <w:sz w:val="18"/>
                <w:szCs w:val="22"/>
              </w:rPr>
              <w:t>Abrir</w:t>
            </w:r>
          </w:p>
          <w:p w14:paraId="09EF38B2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  <w:r w:rsidRPr="00167814">
              <w:rPr>
                <w:noProof/>
                <w:sz w:val="18"/>
                <w:szCs w:val="22"/>
              </w:rPr>
              <w:drawing>
                <wp:inline distT="0" distB="0" distL="0" distR="0" wp14:anchorId="73C0772D" wp14:editId="39A8FE59">
                  <wp:extent cx="5400040" cy="2242185"/>
                  <wp:effectExtent l="0" t="0" r="0" b="5715"/>
                  <wp:docPr id="13783556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35567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EBA17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</w:p>
          <w:p w14:paraId="0215CB64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 w:rsidRPr="00167814">
              <w:rPr>
                <w:sz w:val="18"/>
                <w:szCs w:val="22"/>
              </w:rPr>
              <w:t xml:space="preserve">Seguidamente dar clic en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Import</w:t>
            </w:r>
            <w:proofErr w:type="spellEnd"/>
          </w:p>
          <w:p w14:paraId="1928764D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  <w:r w:rsidRPr="00167814">
              <w:rPr>
                <w:noProof/>
                <w:sz w:val="18"/>
                <w:szCs w:val="22"/>
              </w:rPr>
              <w:drawing>
                <wp:inline distT="0" distB="0" distL="0" distR="0" wp14:anchorId="23325FB2" wp14:editId="5E8DEE74">
                  <wp:extent cx="5400040" cy="1809115"/>
                  <wp:effectExtent l="0" t="0" r="0" b="635"/>
                  <wp:docPr id="4697684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76848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0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F1994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</w:p>
          <w:p w14:paraId="359516B0" w14:textId="77777777" w:rsidR="00167814" w:rsidRPr="004F2AB1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 w:rsidRPr="00167814">
              <w:rPr>
                <w:sz w:val="18"/>
                <w:szCs w:val="22"/>
              </w:rPr>
              <w:lastRenderedPageBreak/>
              <w:t xml:space="preserve">Comprobar que se han importado correctamente los proyectos </w:t>
            </w:r>
            <w:r w:rsidRPr="00167814">
              <w:rPr>
                <w:b/>
                <w:i/>
                <w:iCs/>
                <w:sz w:val="18"/>
                <w:szCs w:val="22"/>
              </w:rPr>
              <w:t>H2W_BXIE_POST_HAB</w:t>
            </w:r>
            <w:r w:rsidRPr="00167814">
              <w:rPr>
                <w:sz w:val="18"/>
                <w:szCs w:val="22"/>
              </w:rPr>
              <w:t xml:space="preserve"> y </w:t>
            </w:r>
            <w:r w:rsidRPr="00167814">
              <w:rPr>
                <w:b/>
                <w:i/>
                <w:iCs/>
                <w:sz w:val="18"/>
                <w:szCs w:val="22"/>
              </w:rPr>
              <w:t>H2W_BXIE_POST_PRV</w:t>
            </w:r>
          </w:p>
          <w:p w14:paraId="2AA9A058" w14:textId="23D2EB89" w:rsidR="004F2AB1" w:rsidRDefault="004F2AB1" w:rsidP="004F2AB1">
            <w:pPr>
              <w:pStyle w:val="Prrafodelista"/>
              <w:spacing w:after="160" w:line="259" w:lineRule="auto"/>
              <w:ind w:left="792"/>
              <w:rPr>
                <w:b/>
                <w:i/>
                <w:iCs/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DA2BBBC" wp14:editId="17091AC1">
                  <wp:extent cx="5400000" cy="1250609"/>
                  <wp:effectExtent l="0" t="0" r="0" b="6985"/>
                  <wp:docPr id="434009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0097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250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09E11D" w14:textId="77777777" w:rsidR="004F2AB1" w:rsidRPr="004F2AB1" w:rsidRDefault="004F2AB1" w:rsidP="004F2AB1">
            <w:pPr>
              <w:pStyle w:val="Prrafodelista"/>
              <w:spacing w:after="160" w:line="259" w:lineRule="auto"/>
              <w:ind w:left="792"/>
              <w:rPr>
                <w:sz w:val="18"/>
                <w:szCs w:val="22"/>
              </w:rPr>
            </w:pPr>
          </w:p>
          <w:p w14:paraId="7CB8F333" w14:textId="52C035AC" w:rsidR="004F2AB1" w:rsidRDefault="004F2AB1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Crear carpetas Local </w:t>
            </w:r>
            <w:r w:rsidRPr="004F2AB1">
              <w:rPr>
                <w:b/>
                <w:bCs w:val="0"/>
                <w:sz w:val="18"/>
                <w:szCs w:val="22"/>
              </w:rPr>
              <w:t>/BXIE/HABERES_H2W</w:t>
            </w:r>
            <w:r>
              <w:rPr>
                <w:sz w:val="18"/>
                <w:szCs w:val="22"/>
              </w:rPr>
              <w:t xml:space="preserve"> y </w:t>
            </w:r>
            <w:r w:rsidRPr="004F2AB1">
              <w:rPr>
                <w:b/>
                <w:bCs w:val="0"/>
                <w:sz w:val="18"/>
                <w:szCs w:val="22"/>
              </w:rPr>
              <w:t>/BXIE/PROVEEDOR_H2W</w:t>
            </w:r>
          </w:p>
          <w:p w14:paraId="20F4476B" w14:textId="16A65722" w:rsidR="004F2AB1" w:rsidRDefault="004F2AB1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Dar clic al proyecto </w:t>
            </w:r>
            <w:r w:rsidRPr="00167814">
              <w:rPr>
                <w:b/>
                <w:i/>
                <w:iCs/>
                <w:sz w:val="18"/>
                <w:szCs w:val="22"/>
              </w:rPr>
              <w:t>H2W_BXIE_POST_HAB</w:t>
            </w:r>
          </w:p>
          <w:p w14:paraId="7C398355" w14:textId="3DC5A952" w:rsidR="004F2AB1" w:rsidRDefault="004F2AB1" w:rsidP="004F2AB1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2FD95BD" wp14:editId="5D556DD1">
                  <wp:extent cx="5040000" cy="928435"/>
                  <wp:effectExtent l="0" t="0" r="8255" b="5080"/>
                  <wp:docPr id="21243921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39210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92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CCA098" w14:textId="6DC8C218" w:rsidR="004F2AB1" w:rsidRDefault="004F2AB1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En el </w:t>
            </w:r>
            <w:r w:rsidR="00684014">
              <w:rPr>
                <w:sz w:val="18"/>
                <w:szCs w:val="22"/>
              </w:rPr>
              <w:t xml:space="preserve">árbol Project </w:t>
            </w:r>
            <w:proofErr w:type="spellStart"/>
            <w:r w:rsidR="00684014">
              <w:rPr>
                <w:sz w:val="18"/>
                <w:szCs w:val="22"/>
              </w:rPr>
              <w:t>outline</w:t>
            </w:r>
            <w:proofErr w:type="spellEnd"/>
            <w:r w:rsidR="00684014">
              <w:rPr>
                <w:sz w:val="18"/>
                <w:szCs w:val="22"/>
              </w:rPr>
              <w:t xml:space="preserve">, desplazarse al final y seleccionar el componente </w:t>
            </w:r>
            <w:r w:rsidR="00684014" w:rsidRPr="00684014">
              <w:rPr>
                <w:b/>
                <w:bCs w:val="0"/>
                <w:i/>
                <w:iCs/>
                <w:sz w:val="18"/>
                <w:szCs w:val="22"/>
              </w:rPr>
              <w:t>Borrar Archivos Haberes</w:t>
            </w:r>
          </w:p>
          <w:p w14:paraId="50828AC3" w14:textId="7644E271" w:rsidR="004F2AB1" w:rsidRDefault="004F2AB1" w:rsidP="004F2AB1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BB00B47" wp14:editId="10F76518">
                  <wp:extent cx="4680000" cy="5129647"/>
                  <wp:effectExtent l="0" t="0" r="6350" b="0"/>
                  <wp:docPr id="922882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8827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5129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FBC78" w14:textId="77777777" w:rsidR="004F2AB1" w:rsidRDefault="004F2AB1" w:rsidP="004F2AB1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3718E11F" w14:textId="6DC75CD8" w:rsidR="004F2AB1" w:rsidRDefault="00684014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En detalle ir al campo </w:t>
            </w:r>
            <w:proofErr w:type="spellStart"/>
            <w:r>
              <w:rPr>
                <w:sz w:val="18"/>
                <w:szCs w:val="22"/>
              </w:rPr>
              <w:t>Directory</w:t>
            </w:r>
            <w:proofErr w:type="spellEnd"/>
            <w:r>
              <w:rPr>
                <w:sz w:val="18"/>
                <w:szCs w:val="22"/>
              </w:rPr>
              <w:t xml:space="preserve"> y dar clic en el botón </w:t>
            </w:r>
            <w:r>
              <w:rPr>
                <w:noProof/>
              </w:rPr>
              <w:drawing>
                <wp:inline distT="0" distB="0" distL="0" distR="0" wp14:anchorId="1441B159" wp14:editId="373D65F2">
                  <wp:extent cx="333375" cy="285750"/>
                  <wp:effectExtent l="0" t="0" r="9525" b="0"/>
                  <wp:docPr id="13427354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73549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A1DBE" w14:textId="0CC940B1" w:rsidR="00684014" w:rsidRDefault="00684014" w:rsidP="00684014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C36FE3" wp14:editId="5E579B86">
                  <wp:extent cx="5040000" cy="2892896"/>
                  <wp:effectExtent l="0" t="0" r="8255" b="3175"/>
                  <wp:docPr id="15550288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02887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9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400C7" w14:textId="77777777" w:rsidR="00684014" w:rsidRDefault="00684014" w:rsidP="00684014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3530CDA0" w14:textId="71854C57" w:rsidR="00684014" w:rsidRDefault="00684014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En la ventana emergente, en la barra superior escribir la ruta </w:t>
            </w:r>
            <w:r w:rsidRPr="00684014">
              <w:rPr>
                <w:b/>
                <w:bCs w:val="0"/>
                <w:i/>
                <w:iCs/>
                <w:sz w:val="18"/>
                <w:szCs w:val="22"/>
              </w:rPr>
              <w:t>/</w:t>
            </w:r>
            <w:r w:rsidR="007A3A7C">
              <w:rPr>
                <w:b/>
                <w:bCs w:val="0"/>
                <w:i/>
                <w:iCs/>
                <w:sz w:val="18"/>
                <w:szCs w:val="22"/>
              </w:rPr>
              <w:t>Compartidos</w:t>
            </w:r>
            <w:r w:rsidRPr="00684014">
              <w:rPr>
                <w:b/>
                <w:bCs w:val="0"/>
                <w:i/>
                <w:iCs/>
                <w:sz w:val="18"/>
                <w:szCs w:val="22"/>
              </w:rPr>
              <w:t>/</w:t>
            </w:r>
            <w:r>
              <w:rPr>
                <w:sz w:val="18"/>
                <w:szCs w:val="22"/>
              </w:rPr>
              <w:t xml:space="preserve"> y dar </w:t>
            </w:r>
            <w:proofErr w:type="spellStart"/>
            <w:r>
              <w:rPr>
                <w:sz w:val="18"/>
                <w:szCs w:val="22"/>
              </w:rPr>
              <w:t>enter</w:t>
            </w:r>
            <w:proofErr w:type="spellEnd"/>
          </w:p>
          <w:p w14:paraId="60CD5014" w14:textId="100FB175" w:rsidR="00684014" w:rsidRDefault="007A3A7C" w:rsidP="00684014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5177F04" wp14:editId="51AF7A37">
                  <wp:extent cx="5400000" cy="2256607"/>
                  <wp:effectExtent l="0" t="0" r="0" b="0"/>
                  <wp:docPr id="19854226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42267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256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6AC0A" w14:textId="77777777" w:rsidR="00684014" w:rsidRDefault="00684014" w:rsidP="00684014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4B975A46" w14:textId="76B8015B" w:rsidR="00684014" w:rsidRDefault="00684014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>Luego de acceder a la ruta /</w:t>
            </w:r>
            <w:r w:rsidR="007A3A7C">
              <w:rPr>
                <w:sz w:val="18"/>
                <w:szCs w:val="22"/>
              </w:rPr>
              <w:t>Compartidos</w:t>
            </w:r>
            <w:r w:rsidR="0085079E">
              <w:rPr>
                <w:sz w:val="18"/>
                <w:szCs w:val="22"/>
              </w:rPr>
              <w:t xml:space="preserve">, dar clic en agregar carpeta </w:t>
            </w:r>
            <w:r w:rsidR="0085079E">
              <w:rPr>
                <w:noProof/>
              </w:rPr>
              <w:drawing>
                <wp:inline distT="0" distB="0" distL="0" distR="0" wp14:anchorId="1C966185" wp14:editId="5027F5CB">
                  <wp:extent cx="352425" cy="352425"/>
                  <wp:effectExtent l="0" t="0" r="9525" b="9525"/>
                  <wp:docPr id="6085843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584368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AC58A3" w14:textId="77777777" w:rsidR="00684014" w:rsidRDefault="00684014" w:rsidP="00684014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63290E7A" w14:textId="1584855F" w:rsidR="00684014" w:rsidRDefault="007A3A7C" w:rsidP="00684014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FD4FFA" wp14:editId="64791F91">
                  <wp:extent cx="5400000" cy="2642362"/>
                  <wp:effectExtent l="0" t="0" r="0" b="5715"/>
                  <wp:docPr id="7375137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51371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642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2FDCA9" w14:textId="77777777" w:rsidR="0085079E" w:rsidRDefault="0085079E" w:rsidP="00684014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6162FDA6" w14:textId="77777777" w:rsidR="00684014" w:rsidRDefault="00684014" w:rsidP="00684014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0A424BF8" w14:textId="42E0995D" w:rsidR="00684014" w:rsidRDefault="0085079E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En la pestaña New Folder, indicar el campo New Folder </w:t>
            </w:r>
            <w:proofErr w:type="spellStart"/>
            <w:r>
              <w:rPr>
                <w:sz w:val="18"/>
                <w:szCs w:val="22"/>
              </w:rPr>
              <w:t>Name</w:t>
            </w:r>
            <w:proofErr w:type="spellEnd"/>
            <w:r>
              <w:rPr>
                <w:sz w:val="18"/>
                <w:szCs w:val="22"/>
              </w:rPr>
              <w:t xml:space="preserve"> </w:t>
            </w:r>
            <w:r w:rsidR="00174562" w:rsidRPr="00174562">
              <w:rPr>
                <w:b/>
                <w:bCs w:val="0"/>
                <w:sz w:val="18"/>
                <w:szCs w:val="22"/>
              </w:rPr>
              <w:t>0104_HostToWeb</w:t>
            </w:r>
            <w:r>
              <w:rPr>
                <w:sz w:val="18"/>
                <w:szCs w:val="22"/>
              </w:rPr>
              <w:t xml:space="preserve"> y dar clic en </w:t>
            </w:r>
            <w:proofErr w:type="spellStart"/>
            <w:r w:rsidRPr="0085079E">
              <w:rPr>
                <w:b/>
                <w:bCs w:val="0"/>
                <w:i/>
                <w:iCs/>
                <w:sz w:val="18"/>
                <w:szCs w:val="22"/>
              </w:rPr>
              <w:t>Create</w:t>
            </w:r>
            <w:proofErr w:type="spellEnd"/>
          </w:p>
          <w:p w14:paraId="1EB30F13" w14:textId="0217EEA3" w:rsidR="0085079E" w:rsidRDefault="00174562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B2A88FA" wp14:editId="531C093A">
                  <wp:extent cx="5400000" cy="2931396"/>
                  <wp:effectExtent l="0" t="0" r="0" b="2540"/>
                  <wp:docPr id="5330705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07051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931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FE9233" w14:textId="77777777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472CC44C" w14:textId="3D2C6CD5" w:rsidR="0085079E" w:rsidRDefault="00174562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C57EE42" wp14:editId="54A05288">
                  <wp:extent cx="5400000" cy="2337582"/>
                  <wp:effectExtent l="0" t="0" r="0" b="5715"/>
                  <wp:docPr id="9647694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769436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337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60EC7" w14:textId="77777777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5D433728" w14:textId="4D35BAFB" w:rsidR="0085079E" w:rsidRDefault="0085079E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lastRenderedPageBreak/>
              <w:t>Luego deberá</w:t>
            </w:r>
            <w:r w:rsidR="00174562">
              <w:rPr>
                <w:sz w:val="18"/>
                <w:szCs w:val="22"/>
              </w:rPr>
              <w:t xml:space="preserve"> acceder a la carpeta creada </w:t>
            </w:r>
            <w:r w:rsidR="00174562" w:rsidRPr="00174562">
              <w:rPr>
                <w:b/>
                <w:bCs w:val="0"/>
                <w:sz w:val="18"/>
                <w:szCs w:val="22"/>
              </w:rPr>
              <w:t>/Compartidos/0104_HostToWeb</w:t>
            </w:r>
            <w:r w:rsidR="00174562">
              <w:rPr>
                <w:sz w:val="18"/>
                <w:szCs w:val="22"/>
              </w:rPr>
              <w:t xml:space="preserve"> y dentro</w:t>
            </w:r>
            <w:r>
              <w:rPr>
                <w:sz w:val="18"/>
                <w:szCs w:val="22"/>
              </w:rPr>
              <w:t xml:space="preserve"> </w:t>
            </w:r>
            <w:r w:rsidR="00174562">
              <w:rPr>
                <w:sz w:val="18"/>
                <w:szCs w:val="22"/>
              </w:rPr>
              <w:t xml:space="preserve">se procederá a crear 2 nuevas carpetas con los nombres </w:t>
            </w:r>
            <w:r w:rsidR="00174562" w:rsidRPr="00174562">
              <w:rPr>
                <w:b/>
                <w:bCs w:val="0"/>
                <w:sz w:val="18"/>
                <w:szCs w:val="22"/>
              </w:rPr>
              <w:t>/</w:t>
            </w:r>
            <w:r w:rsidR="00174562" w:rsidRPr="00174562">
              <w:rPr>
                <w:b/>
                <w:bCs w:val="0"/>
                <w:sz w:val="18"/>
                <w:szCs w:val="22"/>
              </w:rPr>
              <w:t>HABERES_H2W</w:t>
            </w:r>
            <w:r w:rsidR="00174562">
              <w:rPr>
                <w:sz w:val="18"/>
                <w:szCs w:val="22"/>
              </w:rPr>
              <w:t xml:space="preserve"> y </w:t>
            </w:r>
            <w:r w:rsidR="00174562" w:rsidRPr="00174562">
              <w:rPr>
                <w:b/>
                <w:bCs w:val="0"/>
                <w:sz w:val="18"/>
                <w:szCs w:val="22"/>
              </w:rPr>
              <w:t>/</w:t>
            </w:r>
            <w:r w:rsidR="00174562" w:rsidRPr="00174562">
              <w:rPr>
                <w:b/>
                <w:bCs w:val="0"/>
                <w:sz w:val="18"/>
                <w:szCs w:val="22"/>
              </w:rPr>
              <w:t>PROVEEDOR_H2W</w:t>
            </w:r>
            <w:r w:rsidR="00174562">
              <w:rPr>
                <w:sz w:val="18"/>
                <w:szCs w:val="22"/>
              </w:rPr>
              <w:t>, quedando la estructura de la siguiente manera</w:t>
            </w:r>
          </w:p>
          <w:p w14:paraId="323496AC" w14:textId="19CB3D1B" w:rsidR="0085079E" w:rsidRDefault="00174562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4F3F21A" wp14:editId="3F250E16">
                  <wp:extent cx="5400000" cy="2508529"/>
                  <wp:effectExtent l="0" t="0" r="0" b="6350"/>
                  <wp:docPr id="18063750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375048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50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C80C20" w14:textId="21531397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1C2E5E3B" w14:textId="77777777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6D0432D4" w14:textId="2FA23155" w:rsidR="0085079E" w:rsidRDefault="0085079E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>Al finalizar deberá visualizar las 2 nuevas carpetas creadas</w:t>
            </w:r>
          </w:p>
          <w:p w14:paraId="72FB2787" w14:textId="00D0934F" w:rsidR="0085079E" w:rsidRDefault="00174562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CAFDC6B" wp14:editId="6D53B4E1">
                  <wp:extent cx="5400000" cy="2611434"/>
                  <wp:effectExtent l="0" t="0" r="0" b="0"/>
                  <wp:docPr id="11389780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97802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611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0F6364" w14:textId="77777777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70719BB7" w14:textId="1CFF737E" w:rsidR="0085079E" w:rsidRDefault="0085079E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>Finalmente, dar clic en cerrar en la parte superior derecha</w:t>
            </w:r>
          </w:p>
          <w:p w14:paraId="45B9B4B1" w14:textId="3E9C82E0" w:rsidR="0085079E" w:rsidRDefault="00174562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5558F43" wp14:editId="48C5506A">
                  <wp:extent cx="5040000" cy="1951865"/>
                  <wp:effectExtent l="0" t="0" r="0" b="0"/>
                  <wp:docPr id="18497234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723419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95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72E1F" w14:textId="3F4EFBB9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3B1BBFBB" w14:textId="77777777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4F70918F" w14:textId="00C70C84" w:rsidR="0085079E" w:rsidRDefault="0085079E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Por último, salir del proyecto dando clic en </w:t>
            </w:r>
            <w:proofErr w:type="spellStart"/>
            <w:r w:rsidRPr="0085079E">
              <w:rPr>
                <w:b/>
                <w:bCs w:val="0"/>
                <w:sz w:val="18"/>
                <w:szCs w:val="22"/>
              </w:rPr>
              <w:t>Exit</w:t>
            </w:r>
            <w:proofErr w:type="spellEnd"/>
          </w:p>
          <w:p w14:paraId="141E4E01" w14:textId="621E614A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873417" wp14:editId="717B42F5">
                  <wp:extent cx="5400000" cy="1724649"/>
                  <wp:effectExtent l="0" t="0" r="0" b="9525"/>
                  <wp:docPr id="9546043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60439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724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42233" w14:textId="7935A14B" w:rsidR="00167814" w:rsidRDefault="00167814" w:rsidP="00167814">
            <w:pPr>
              <w:pStyle w:val="Prrafodelista"/>
              <w:ind w:left="792"/>
            </w:pPr>
          </w:p>
          <w:p w14:paraId="1A5E806A" w14:textId="77777777" w:rsidR="00167814" w:rsidRPr="00167814" w:rsidRDefault="00167814" w:rsidP="00167814">
            <w:p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</w:p>
          <w:p w14:paraId="0E344949" w14:textId="3D574F8A" w:rsidR="00834015" w:rsidRDefault="00834015" w:rsidP="00AB4EC5">
            <w:pPr>
              <w:ind w:left="360"/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</w:p>
          <w:p w14:paraId="168E1F4C" w14:textId="38F7E462" w:rsidR="00AB4EC5" w:rsidRDefault="00AB4EC5" w:rsidP="00AB4EC5">
            <w:pPr>
              <w:jc w:val="both"/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</w:pP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 xml:space="preserve">Paso </w:t>
            </w:r>
            <w:proofErr w:type="gramStart"/>
            <w:r w:rsidR="00167814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4</w:t>
            </w: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:</w:t>
            </w:r>
            <w:r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Schedule</w:t>
            </w:r>
            <w:proofErr w:type="gramEnd"/>
          </w:p>
          <w:p w14:paraId="19D934DC" w14:textId="6AD3C4D0" w:rsidR="00AB4EC5" w:rsidRPr="00AB4EC5" w:rsidRDefault="00AB4EC5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Arial" w:hAnsi="Arial" w:cs="Arial"/>
                <w:i/>
                <w:highlight w:val="yellow"/>
              </w:rPr>
              <w:t xml:space="preserve">Schedule: </w:t>
            </w:r>
            <w:proofErr w:type="spellStart"/>
            <w:r w:rsidRPr="00AB4EC5">
              <w:rPr>
                <w:rFonts w:ascii="Arial" w:hAnsi="Arial" w:cs="Arial"/>
                <w:i/>
                <w:highlight w:val="yellow"/>
              </w:rPr>
              <w:t>HostToWeb</w:t>
            </w:r>
            <w:proofErr w:type="spellEnd"/>
            <w:r w:rsidRPr="00AB4EC5">
              <w:rPr>
                <w:rFonts w:ascii="Arial" w:hAnsi="Arial" w:cs="Arial"/>
                <w:i/>
                <w:highlight w:val="yellow"/>
              </w:rPr>
              <w:t xml:space="preserve"> BXIE Proveedor</w:t>
            </w:r>
          </w:p>
          <w:p w14:paraId="0A41F2BD" w14:textId="0F4DC641" w:rsidR="00167814" w:rsidRPr="00167814" w:rsidRDefault="00AB4EC5" w:rsidP="00167814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Arial" w:hAnsi="Arial" w:cs="Arial"/>
                <w:i/>
                <w:highlight w:val="yellow"/>
              </w:rPr>
              <w:t xml:space="preserve">Schedule: </w:t>
            </w:r>
            <w:proofErr w:type="spellStart"/>
            <w:r w:rsidRPr="00AB4EC5">
              <w:rPr>
                <w:rFonts w:ascii="Arial" w:hAnsi="Arial" w:cs="Arial"/>
                <w:i/>
                <w:highlight w:val="yellow"/>
              </w:rPr>
              <w:t>HostToWeb</w:t>
            </w:r>
            <w:proofErr w:type="spellEnd"/>
            <w:r w:rsidRPr="00AB4EC5">
              <w:rPr>
                <w:rFonts w:ascii="Arial" w:hAnsi="Arial" w:cs="Arial"/>
                <w:i/>
                <w:highlight w:val="yellow"/>
              </w:rPr>
              <w:t xml:space="preserve"> BXIE </w:t>
            </w:r>
            <w:r>
              <w:rPr>
                <w:rFonts w:ascii="Arial" w:hAnsi="Arial" w:cs="Arial"/>
                <w:i/>
                <w:highlight w:val="yellow"/>
              </w:rPr>
              <w:t>Haberes</w:t>
            </w:r>
          </w:p>
          <w:p w14:paraId="6EA39964" w14:textId="77777777" w:rsidR="00167814" w:rsidRDefault="00167814" w:rsidP="00167814">
            <w:p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</w:p>
          <w:p w14:paraId="5324014A" w14:textId="47D48EE5" w:rsidR="00167814" w:rsidRPr="00167814" w:rsidRDefault="00167814" w:rsidP="00167814">
            <w:pPr>
              <w:pStyle w:val="Prrafodelista"/>
              <w:numPr>
                <w:ilvl w:val="0"/>
                <w:numId w:val="33"/>
              </w:numPr>
              <w:spacing w:after="160" w:line="259" w:lineRule="auto"/>
              <w:rPr>
                <w:b/>
                <w:bCs w:val="0"/>
                <w:szCs w:val="20"/>
              </w:rPr>
            </w:pPr>
            <w:r w:rsidRPr="00167814">
              <w:rPr>
                <w:b/>
                <w:szCs w:val="20"/>
              </w:rPr>
              <w:t xml:space="preserve">Configurar </w:t>
            </w:r>
            <w:proofErr w:type="spellStart"/>
            <w:r w:rsidRPr="00167814">
              <w:rPr>
                <w:b/>
                <w:szCs w:val="20"/>
              </w:rPr>
              <w:t>Schedules</w:t>
            </w:r>
            <w:proofErr w:type="spellEnd"/>
            <w:r w:rsidRPr="00167814">
              <w:rPr>
                <w:b/>
                <w:szCs w:val="20"/>
              </w:rPr>
              <w:t xml:space="preserve"> Host </w:t>
            </w:r>
            <w:proofErr w:type="spellStart"/>
            <w:r w:rsidRPr="00167814">
              <w:rPr>
                <w:b/>
                <w:szCs w:val="20"/>
              </w:rPr>
              <w:t>To</w:t>
            </w:r>
            <w:proofErr w:type="spellEnd"/>
            <w:r w:rsidRPr="00167814">
              <w:rPr>
                <w:b/>
                <w:szCs w:val="20"/>
              </w:rPr>
              <w:t xml:space="preserve"> WEB</w:t>
            </w:r>
          </w:p>
          <w:p w14:paraId="2752639A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Ingresar al menú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Workflows</w:t>
            </w:r>
            <w:proofErr w:type="spellEnd"/>
            <w:r w:rsidRPr="00167814">
              <w:rPr>
                <w:b/>
                <w:i/>
                <w:iCs/>
                <w:sz w:val="18"/>
                <w:szCs w:val="18"/>
              </w:rPr>
              <w:t xml:space="preserve"> </w:t>
            </w:r>
            <w:r w:rsidRPr="00167814">
              <w:rPr>
                <w:b/>
                <w:i/>
                <w:iCs/>
                <w:sz w:val="18"/>
                <w:szCs w:val="18"/>
              </w:rPr>
              <w:sym w:font="Wingdings" w:char="F0E0"/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Schedules</w:t>
            </w:r>
            <w:proofErr w:type="spellEnd"/>
            <w:r w:rsidRPr="00167814">
              <w:rPr>
                <w:b/>
                <w:i/>
                <w:iCs/>
                <w:sz w:val="18"/>
                <w:szCs w:val="18"/>
              </w:rPr>
              <w:t xml:space="preserve"> </w:t>
            </w:r>
            <w:r w:rsidRPr="00167814">
              <w:rPr>
                <w:sz w:val="18"/>
                <w:szCs w:val="18"/>
              </w:rPr>
              <w:t xml:space="preserve">y dar clic en la opción </w:t>
            </w:r>
            <w:proofErr w:type="spellStart"/>
            <w:r w:rsidRPr="00167814">
              <w:rPr>
                <w:b/>
                <w:sz w:val="18"/>
                <w:szCs w:val="18"/>
              </w:rPr>
              <w:t>Add</w:t>
            </w:r>
            <w:proofErr w:type="spellEnd"/>
            <w:r w:rsidRPr="00167814">
              <w:rPr>
                <w:b/>
                <w:sz w:val="18"/>
                <w:szCs w:val="18"/>
              </w:rPr>
              <w:t xml:space="preserve"> Schedule</w:t>
            </w:r>
          </w:p>
          <w:p w14:paraId="1EC3DE1E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0C09A950" wp14:editId="69B11C5B">
                  <wp:extent cx="5400040" cy="1409700"/>
                  <wp:effectExtent l="0" t="0" r="0" b="0"/>
                  <wp:docPr id="14563061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306137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CF033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</w:p>
          <w:p w14:paraId="6607C36B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>Para crear el Schedule, se deberá completar la información obligatoria de las pestañas según se indica a continuación:</w:t>
            </w:r>
          </w:p>
          <w:p w14:paraId="52E0D97B" w14:textId="77777777" w:rsidR="00167814" w:rsidRPr="00167814" w:rsidRDefault="00167814" w:rsidP="00167814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b/>
                <w:bCs w:val="0"/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 </w:t>
            </w:r>
            <w:r w:rsidRPr="00167814">
              <w:rPr>
                <w:b/>
                <w:sz w:val="18"/>
                <w:szCs w:val="18"/>
              </w:rPr>
              <w:t>Pestaña Project</w:t>
            </w:r>
          </w:p>
          <w:p w14:paraId="170415F5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12CB1C6B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Completar los datos: </w:t>
            </w:r>
            <w:proofErr w:type="spellStart"/>
            <w:r w:rsidRPr="00167814">
              <w:rPr>
                <w:sz w:val="18"/>
                <w:szCs w:val="18"/>
              </w:rPr>
              <w:t>Name</w:t>
            </w:r>
            <w:proofErr w:type="spellEnd"/>
            <w:r w:rsidRPr="00167814">
              <w:rPr>
                <w:sz w:val="18"/>
                <w:szCs w:val="18"/>
              </w:rPr>
              <w:t xml:space="preserve">, </w:t>
            </w:r>
            <w:proofErr w:type="spellStart"/>
            <w:r w:rsidRPr="00167814">
              <w:rPr>
                <w:sz w:val="18"/>
                <w:szCs w:val="18"/>
              </w:rPr>
              <w:t>Description</w:t>
            </w:r>
            <w:proofErr w:type="spellEnd"/>
            <w:r w:rsidRPr="00167814">
              <w:rPr>
                <w:sz w:val="18"/>
                <w:szCs w:val="18"/>
              </w:rPr>
              <w:t xml:space="preserve">, Project, Admin </w:t>
            </w:r>
            <w:proofErr w:type="spellStart"/>
            <w:r w:rsidRPr="00167814">
              <w:rPr>
                <w:sz w:val="18"/>
                <w:szCs w:val="18"/>
              </w:rPr>
              <w:t>User</w:t>
            </w:r>
            <w:proofErr w:type="spellEnd"/>
            <w:r w:rsidRPr="00167814">
              <w:rPr>
                <w:sz w:val="18"/>
                <w:szCs w:val="18"/>
              </w:rPr>
              <w:t xml:space="preserve">, </w:t>
            </w:r>
            <w:proofErr w:type="spellStart"/>
            <w:r w:rsidRPr="00167814">
              <w:rPr>
                <w:sz w:val="18"/>
                <w:szCs w:val="18"/>
              </w:rPr>
              <w:t>Password</w:t>
            </w:r>
            <w:proofErr w:type="spellEnd"/>
            <w:r w:rsidRPr="00167814">
              <w:rPr>
                <w:sz w:val="18"/>
                <w:szCs w:val="18"/>
              </w:rPr>
              <w:t xml:space="preserve"> y Status</w:t>
            </w:r>
          </w:p>
          <w:p w14:paraId="150DE221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50A8DABD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Name</w:t>
            </w:r>
            <w:proofErr w:type="spellEnd"/>
            <w:r w:rsidRPr="00167814">
              <w:rPr>
                <w:sz w:val="18"/>
                <w:szCs w:val="18"/>
              </w:rPr>
              <w:t xml:space="preserve">: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HostToWeb</w:t>
            </w:r>
            <w:proofErr w:type="spellEnd"/>
            <w:r w:rsidRPr="00167814">
              <w:rPr>
                <w:b/>
                <w:i/>
                <w:iCs/>
                <w:sz w:val="18"/>
                <w:szCs w:val="18"/>
              </w:rPr>
              <w:t xml:space="preserve"> BXIE Proveedor</w:t>
            </w:r>
          </w:p>
          <w:p w14:paraId="78DC5AD3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Description</w:t>
            </w:r>
            <w:proofErr w:type="spellEnd"/>
            <w:r w:rsidRPr="00167814">
              <w:rPr>
                <w:sz w:val="18"/>
                <w:szCs w:val="18"/>
              </w:rPr>
              <w:t xml:space="preserve">: </w:t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Ejecución programada del proyecto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HostToWeb</w:t>
            </w:r>
            <w:proofErr w:type="spellEnd"/>
            <w:r w:rsidRPr="00167814">
              <w:rPr>
                <w:b/>
                <w:i/>
                <w:iCs/>
                <w:sz w:val="18"/>
                <w:szCs w:val="18"/>
              </w:rPr>
              <w:t xml:space="preserve"> Proveedor</w:t>
            </w:r>
          </w:p>
          <w:p w14:paraId="38954C82" w14:textId="77777777" w:rsidR="00167814" w:rsidRPr="00167814" w:rsidRDefault="00167814" w:rsidP="00167814">
            <w:pPr>
              <w:pStyle w:val="Prrafodelista"/>
              <w:ind w:left="1224"/>
              <w:rPr>
                <w:b/>
                <w:bCs w:val="0"/>
                <w:color w:val="FF0000"/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4A99B509" wp14:editId="05C2FC48">
                  <wp:extent cx="5400040" cy="3540760"/>
                  <wp:effectExtent l="0" t="0" r="0" b="2540"/>
                  <wp:docPr id="11157922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792289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54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4FACE" w14:textId="77777777" w:rsidR="00167814" w:rsidRPr="00167814" w:rsidRDefault="00167814" w:rsidP="00167814">
            <w:pPr>
              <w:pStyle w:val="Prrafodelista"/>
              <w:ind w:left="1224"/>
              <w:rPr>
                <w:b/>
                <w:bCs w:val="0"/>
                <w:color w:val="FF0000"/>
                <w:sz w:val="18"/>
                <w:szCs w:val="18"/>
              </w:rPr>
            </w:pPr>
          </w:p>
          <w:p w14:paraId="1E369A0A" w14:textId="7B85A26A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>Project</w:t>
            </w:r>
            <w:r w:rsidRPr="00167814">
              <w:rPr>
                <w:sz w:val="18"/>
                <w:szCs w:val="18"/>
              </w:rPr>
              <w:t xml:space="preserve">: Dar clic en el botón con los tres puntos </w:t>
            </w: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2454F9C0" wp14:editId="6AFDF8F0">
                  <wp:extent cx="381000" cy="304800"/>
                  <wp:effectExtent l="0" t="0" r="0" b="0"/>
                  <wp:docPr id="13943918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39184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67814">
              <w:rPr>
                <w:sz w:val="18"/>
                <w:szCs w:val="18"/>
              </w:rPr>
              <w:t xml:space="preserve"> y en la pantalla </w:t>
            </w:r>
            <w:proofErr w:type="spellStart"/>
            <w:r w:rsidRPr="00167814">
              <w:rPr>
                <w:sz w:val="18"/>
                <w:szCs w:val="18"/>
              </w:rPr>
              <w:t>Select</w:t>
            </w:r>
            <w:proofErr w:type="spellEnd"/>
            <w:r w:rsidRPr="00167814">
              <w:rPr>
                <w:sz w:val="18"/>
                <w:szCs w:val="18"/>
              </w:rPr>
              <w:t xml:space="preserve"> a Project, navegar hasta la ruta </w:t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PROCESOS </w:t>
            </w:r>
            <w:r w:rsidRPr="00167814">
              <w:rPr>
                <w:b/>
                <w:i/>
                <w:iCs/>
                <w:sz w:val="18"/>
                <w:szCs w:val="18"/>
              </w:rPr>
              <w:sym w:font="Wingdings" w:char="F0E0"/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 </w:t>
            </w:r>
            <w:r w:rsidR="007244B6">
              <w:rPr>
                <w:b/>
                <w:i/>
                <w:iCs/>
                <w:sz w:val="18"/>
                <w:szCs w:val="18"/>
              </w:rPr>
              <w:t xml:space="preserve">BANCA_X_INTERNET_EMPRESAS </w:t>
            </w:r>
            <w:r w:rsidR="007244B6" w:rsidRPr="007244B6">
              <w:rPr>
                <w:b/>
                <w:i/>
                <w:iCs/>
                <w:sz w:val="18"/>
                <w:szCs w:val="18"/>
              </w:rPr>
              <w:sym w:font="Wingdings" w:char="F0E0"/>
            </w:r>
            <w:r w:rsidR="007244B6">
              <w:rPr>
                <w:b/>
                <w:i/>
                <w:iCs/>
                <w:sz w:val="18"/>
                <w:szCs w:val="18"/>
              </w:rPr>
              <w:t xml:space="preserve"> </w:t>
            </w:r>
            <w:r w:rsidRPr="00167814">
              <w:rPr>
                <w:b/>
                <w:i/>
                <w:iCs/>
                <w:sz w:val="18"/>
                <w:szCs w:val="18"/>
              </w:rPr>
              <w:t>HOSTTOWEB</w:t>
            </w:r>
            <w:r w:rsidRPr="00167814">
              <w:rPr>
                <w:sz w:val="18"/>
                <w:szCs w:val="18"/>
              </w:rPr>
              <w:t xml:space="preserve"> y elegir el proyecto </w:t>
            </w:r>
            <w:r w:rsidRPr="00167814">
              <w:rPr>
                <w:b/>
                <w:i/>
                <w:iCs/>
                <w:sz w:val="18"/>
                <w:szCs w:val="18"/>
              </w:rPr>
              <w:t>H2W_BXIE_POST_PRV</w:t>
            </w:r>
          </w:p>
          <w:p w14:paraId="2FC02602" w14:textId="4DFA7B2C" w:rsid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2F704C6E" w14:textId="63E4F8D0" w:rsidR="007244B6" w:rsidRPr="00167814" w:rsidRDefault="007244B6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22A20EC" wp14:editId="053DE404">
                  <wp:extent cx="3924300" cy="2076450"/>
                  <wp:effectExtent l="0" t="0" r="0" b="0"/>
                  <wp:docPr id="10460429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04299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EF34A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1648528D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>Luego de elegir el proyecto, el campo Project se verá de la siguiente manera:</w:t>
            </w:r>
          </w:p>
          <w:p w14:paraId="6F9397A7" w14:textId="71F661CA" w:rsidR="00167814" w:rsidRPr="00167814" w:rsidRDefault="007244B6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127374" wp14:editId="22E3E05D">
                  <wp:extent cx="5219700" cy="3600450"/>
                  <wp:effectExtent l="0" t="0" r="0" b="0"/>
                  <wp:docPr id="12628958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895826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DD6DC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55986CB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 xml:space="preserve">Admin </w:t>
            </w: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User</w:t>
            </w:r>
            <w:proofErr w:type="spellEnd"/>
            <w:r w:rsidRPr="00167814">
              <w:rPr>
                <w:sz w:val="18"/>
                <w:szCs w:val="18"/>
              </w:rPr>
              <w:t xml:space="preserve">: Indicar el usuario administrador que ejecuta el proyecto de forma automática. En esta configuración de ambiente previo se está considerando el usuario </w:t>
            </w:r>
            <w:r w:rsidRPr="00167814">
              <w:rPr>
                <w:b/>
                <w:i/>
                <w:iCs/>
                <w:sz w:val="18"/>
                <w:szCs w:val="18"/>
              </w:rPr>
              <w:t>OPERADORDES</w:t>
            </w:r>
          </w:p>
          <w:p w14:paraId="538EBA09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2583CF27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Password</w:t>
            </w:r>
            <w:proofErr w:type="spellEnd"/>
            <w:r w:rsidRPr="00167814">
              <w:rPr>
                <w:sz w:val="18"/>
                <w:szCs w:val="18"/>
              </w:rPr>
              <w:t xml:space="preserve">: Indicar el </w:t>
            </w:r>
            <w:proofErr w:type="spellStart"/>
            <w:r w:rsidRPr="00167814">
              <w:rPr>
                <w:sz w:val="18"/>
                <w:szCs w:val="18"/>
              </w:rPr>
              <w:t>password</w:t>
            </w:r>
            <w:proofErr w:type="spellEnd"/>
            <w:r w:rsidRPr="00167814">
              <w:rPr>
                <w:sz w:val="18"/>
                <w:szCs w:val="18"/>
              </w:rPr>
              <w:t xml:space="preserve"> del usuario administrado que ejecuta el proyecto de forma automática.</w:t>
            </w:r>
          </w:p>
          <w:p w14:paraId="4CAEC383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678F6934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>Status</w:t>
            </w:r>
            <w:r w:rsidRPr="00167814">
              <w:rPr>
                <w:sz w:val="18"/>
                <w:szCs w:val="18"/>
              </w:rPr>
              <w:t>: Active</w:t>
            </w:r>
          </w:p>
          <w:p w14:paraId="03C3F05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0EE73A0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Al finalizar, la pestaña </w:t>
            </w:r>
            <w:proofErr w:type="spellStart"/>
            <w:r w:rsidRPr="00167814">
              <w:rPr>
                <w:sz w:val="18"/>
                <w:szCs w:val="18"/>
              </w:rPr>
              <w:t>Projetc</w:t>
            </w:r>
            <w:proofErr w:type="spellEnd"/>
            <w:r w:rsidRPr="00167814">
              <w:rPr>
                <w:sz w:val="18"/>
                <w:szCs w:val="18"/>
              </w:rPr>
              <w:t xml:space="preserve"> se muestra de la siguiente manera:</w:t>
            </w:r>
          </w:p>
          <w:p w14:paraId="57A90563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7F3BC885" wp14:editId="3388995E">
                  <wp:extent cx="5400040" cy="3846830"/>
                  <wp:effectExtent l="0" t="0" r="0" b="1270"/>
                  <wp:docPr id="6402217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221752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4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09CAE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6BC78065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5F95A3F1" w14:textId="77777777" w:rsidR="00167814" w:rsidRPr="00167814" w:rsidRDefault="00167814" w:rsidP="00167814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b/>
                <w:bCs w:val="0"/>
                <w:sz w:val="18"/>
                <w:szCs w:val="18"/>
              </w:rPr>
            </w:pPr>
            <w:r w:rsidRPr="00167814">
              <w:rPr>
                <w:b/>
                <w:sz w:val="18"/>
                <w:szCs w:val="18"/>
              </w:rPr>
              <w:t xml:space="preserve">Pestaña </w:t>
            </w:r>
            <w:proofErr w:type="spellStart"/>
            <w:r w:rsidRPr="00167814">
              <w:rPr>
                <w:b/>
                <w:sz w:val="18"/>
                <w:szCs w:val="18"/>
              </w:rPr>
              <w:t>Shedule</w:t>
            </w:r>
            <w:proofErr w:type="spellEnd"/>
          </w:p>
          <w:p w14:paraId="0ABF3B2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654C2E03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Completar los datos como se muestra a continuación: </w:t>
            </w:r>
          </w:p>
          <w:p w14:paraId="368E1ECE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05408607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 xml:space="preserve">Schedule </w:t>
            </w: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Frecuency</w:t>
            </w:r>
            <w:proofErr w:type="spellEnd"/>
            <w:r w:rsidRPr="00167814">
              <w:rPr>
                <w:sz w:val="18"/>
                <w:szCs w:val="18"/>
              </w:rPr>
              <w:t xml:space="preserve">: </w:t>
            </w:r>
            <w:proofErr w:type="spellStart"/>
            <w:r w:rsidRPr="00167814">
              <w:rPr>
                <w:b/>
                <w:sz w:val="18"/>
                <w:szCs w:val="18"/>
              </w:rPr>
              <w:t>Minutely</w:t>
            </w:r>
            <w:proofErr w:type="spellEnd"/>
          </w:p>
          <w:p w14:paraId="17626F1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364BC5AE" w14:textId="77777777" w:rsidR="00167814" w:rsidRPr="00167814" w:rsidRDefault="00167814" w:rsidP="00167814">
            <w:pPr>
              <w:pStyle w:val="Prrafodelista"/>
              <w:ind w:left="1224"/>
              <w:rPr>
                <w:b/>
                <w:bCs w:val="0"/>
                <w:sz w:val="18"/>
                <w:szCs w:val="18"/>
              </w:rPr>
            </w:pPr>
            <w:r w:rsidRPr="00167814">
              <w:rPr>
                <w:b/>
                <w:sz w:val="18"/>
                <w:szCs w:val="18"/>
              </w:rPr>
              <w:t xml:space="preserve">Schedule </w:t>
            </w:r>
            <w:proofErr w:type="spellStart"/>
            <w:r w:rsidRPr="00167814">
              <w:rPr>
                <w:b/>
                <w:sz w:val="18"/>
                <w:szCs w:val="18"/>
              </w:rPr>
              <w:t>Options</w:t>
            </w:r>
            <w:proofErr w:type="spellEnd"/>
          </w:p>
          <w:p w14:paraId="13EB6A46" w14:textId="77777777" w:rsidR="00167814" w:rsidRPr="00167814" w:rsidRDefault="00167814" w:rsidP="00167814">
            <w:pPr>
              <w:pStyle w:val="Prrafodelista"/>
              <w:ind w:left="1224"/>
              <w:rPr>
                <w:b/>
                <w:bCs w:val="0"/>
                <w:i/>
                <w:iCs/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Start</w:t>
            </w:r>
            <w:proofErr w:type="spellEnd"/>
            <w:r w:rsidRPr="00167814">
              <w:rPr>
                <w:b/>
                <w:color w:val="FF0000"/>
                <w:sz w:val="18"/>
                <w:szCs w:val="18"/>
              </w:rPr>
              <w:t xml:space="preserve"> Date</w:t>
            </w:r>
            <w:r w:rsidRPr="00167814">
              <w:rPr>
                <w:sz w:val="18"/>
                <w:szCs w:val="18"/>
              </w:rPr>
              <w:t xml:space="preserve">: Indicar la fecha (día, mes y año) de inicio. </w:t>
            </w:r>
            <w:r w:rsidRPr="00167814">
              <w:rPr>
                <w:b/>
                <w:i/>
                <w:iCs/>
                <w:sz w:val="18"/>
                <w:szCs w:val="18"/>
              </w:rPr>
              <w:t>Ejemplo: 19/03/2021</w:t>
            </w:r>
          </w:p>
          <w:p w14:paraId="4958AC89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Start</w:t>
            </w:r>
            <w:proofErr w:type="spellEnd"/>
            <w:r w:rsidRPr="00167814">
              <w:rPr>
                <w:b/>
                <w:color w:val="FF0000"/>
                <w:sz w:val="18"/>
                <w:szCs w:val="18"/>
              </w:rPr>
              <w:t xml:space="preserve"> Time</w:t>
            </w:r>
            <w:r w:rsidRPr="00167814">
              <w:rPr>
                <w:sz w:val="18"/>
                <w:szCs w:val="18"/>
              </w:rPr>
              <w:t xml:space="preserve">: Indicar la hora de inicio. </w:t>
            </w:r>
            <w:r w:rsidRPr="00167814">
              <w:rPr>
                <w:b/>
                <w:i/>
                <w:iCs/>
                <w:sz w:val="18"/>
                <w:szCs w:val="18"/>
              </w:rPr>
              <w:t>Ejemplo: 00:00 am</w:t>
            </w:r>
          </w:p>
          <w:p w14:paraId="69DFEAF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 xml:space="preserve">Run </w:t>
            </w: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Every</w:t>
            </w:r>
            <w:proofErr w:type="spellEnd"/>
            <w:r w:rsidRPr="00167814">
              <w:rPr>
                <w:sz w:val="18"/>
                <w:szCs w:val="18"/>
              </w:rPr>
              <w:t xml:space="preserve">: </w:t>
            </w:r>
            <w:r w:rsidRPr="00167814">
              <w:rPr>
                <w:b/>
                <w:i/>
                <w:iCs/>
                <w:sz w:val="18"/>
                <w:szCs w:val="18"/>
              </w:rPr>
              <w:t>5 Minutes</w:t>
            </w:r>
            <w:r w:rsidRPr="00167814">
              <w:rPr>
                <w:sz w:val="18"/>
                <w:szCs w:val="18"/>
              </w:rPr>
              <w:t xml:space="preserve"> (se debe asignar 5 Minutos para su ejecución </w:t>
            </w:r>
            <w:proofErr w:type="spellStart"/>
            <w:r w:rsidRPr="00167814">
              <w:rPr>
                <w:sz w:val="18"/>
                <w:szCs w:val="18"/>
              </w:rPr>
              <w:t>periodica</w:t>
            </w:r>
            <w:proofErr w:type="spellEnd"/>
            <w:r w:rsidRPr="00167814">
              <w:rPr>
                <w:sz w:val="18"/>
                <w:szCs w:val="18"/>
              </w:rPr>
              <w:t>)</w:t>
            </w:r>
          </w:p>
          <w:p w14:paraId="4E452453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4D8F58E5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sz w:val="18"/>
                <w:szCs w:val="18"/>
              </w:rPr>
              <w:t>Repeat</w:t>
            </w:r>
            <w:proofErr w:type="spellEnd"/>
            <w:r w:rsidRPr="00167814">
              <w:rPr>
                <w:b/>
                <w:sz w:val="18"/>
                <w:szCs w:val="18"/>
              </w:rPr>
              <w:t xml:space="preserve"> </w:t>
            </w:r>
            <w:proofErr w:type="spellStart"/>
            <w:r w:rsidRPr="00167814">
              <w:rPr>
                <w:b/>
                <w:sz w:val="18"/>
                <w:szCs w:val="18"/>
              </w:rPr>
              <w:t>Options</w:t>
            </w:r>
            <w:proofErr w:type="spellEnd"/>
            <w:r w:rsidRPr="00167814">
              <w:rPr>
                <w:sz w:val="18"/>
                <w:szCs w:val="18"/>
              </w:rPr>
              <w:t>:</w:t>
            </w:r>
          </w:p>
          <w:p w14:paraId="0F5233BE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Frecuency</w:t>
            </w:r>
            <w:proofErr w:type="spellEnd"/>
            <w:r w:rsidRPr="00167814">
              <w:rPr>
                <w:sz w:val="18"/>
                <w:szCs w:val="18"/>
              </w:rPr>
              <w:t xml:space="preserve">: 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Never</w:t>
            </w:r>
            <w:proofErr w:type="spellEnd"/>
          </w:p>
          <w:p w14:paraId="5F97BEBD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1A707927" wp14:editId="67E48403">
                  <wp:extent cx="5400040" cy="3215005"/>
                  <wp:effectExtent l="0" t="0" r="0" b="4445"/>
                  <wp:docPr id="12091075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9107505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1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D33C6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6D3807F9" w14:textId="77777777" w:rsidR="00167814" w:rsidRPr="00167814" w:rsidRDefault="00167814" w:rsidP="00167814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>Luego de configurar el Schedule, se deberá confirmar la programación de ejecución y se visualizará la fecha y hora de la próxima ejecución.</w:t>
            </w:r>
          </w:p>
          <w:p w14:paraId="1996BB85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46A48BB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44A965CB" wp14:editId="31B2FC81">
                  <wp:extent cx="5391150" cy="1323975"/>
                  <wp:effectExtent l="0" t="0" r="0" b="9525"/>
                  <wp:docPr id="1880541325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901637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</w:p>
          <w:p w14:paraId="7FB0FAB1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</w:p>
          <w:p w14:paraId="438E59C7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Luego de programar el Schedule para el proyecto Proveedores, se deberá configurar otro Schedule para el proyecto Haberes siguiendo los pasos descritos en el punto anterior </w:t>
            </w:r>
            <w:r w:rsidRPr="00167814">
              <w:rPr>
                <w:b/>
                <w:i/>
                <w:iCs/>
                <w:sz w:val="18"/>
                <w:szCs w:val="18"/>
              </w:rPr>
              <w:t>4.2</w:t>
            </w:r>
            <w:r w:rsidRPr="00167814">
              <w:rPr>
                <w:sz w:val="18"/>
                <w:szCs w:val="18"/>
              </w:rPr>
              <w:t>.</w:t>
            </w:r>
          </w:p>
          <w:p w14:paraId="4716FC56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</w:p>
          <w:p w14:paraId="57DB4F4D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>Importante</w:t>
            </w:r>
            <w:r w:rsidRPr="00167814">
              <w:rPr>
                <w:sz w:val="18"/>
                <w:szCs w:val="18"/>
              </w:rPr>
              <w:t xml:space="preserve">: Considerar los siguientes cambios en la pestaña </w:t>
            </w:r>
            <w:r w:rsidRPr="00167814">
              <w:rPr>
                <w:b/>
                <w:i/>
                <w:iCs/>
                <w:sz w:val="18"/>
                <w:szCs w:val="18"/>
              </w:rPr>
              <w:t>Project</w:t>
            </w:r>
            <w:r w:rsidRPr="00167814">
              <w:rPr>
                <w:sz w:val="18"/>
                <w:szCs w:val="18"/>
              </w:rPr>
              <w:t xml:space="preserve"> para el nuevo Schedule Haberes.</w:t>
            </w:r>
          </w:p>
          <w:p w14:paraId="137E1192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</w:p>
          <w:p w14:paraId="6674C449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Name</w:t>
            </w:r>
            <w:proofErr w:type="spellEnd"/>
            <w:r w:rsidRPr="00167814">
              <w:rPr>
                <w:sz w:val="18"/>
                <w:szCs w:val="18"/>
              </w:rPr>
              <w:t xml:space="preserve">: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HostToWeb</w:t>
            </w:r>
            <w:proofErr w:type="spellEnd"/>
            <w:r w:rsidRPr="00167814">
              <w:rPr>
                <w:b/>
                <w:i/>
                <w:iCs/>
                <w:sz w:val="18"/>
                <w:szCs w:val="18"/>
              </w:rPr>
              <w:t xml:space="preserve"> BXIE Haberes</w:t>
            </w:r>
          </w:p>
          <w:p w14:paraId="289B11D7" w14:textId="77777777" w:rsidR="00167814" w:rsidRPr="00167814" w:rsidRDefault="00167814" w:rsidP="00167814">
            <w:pPr>
              <w:pStyle w:val="Prrafodelista"/>
              <w:ind w:left="1224"/>
              <w:rPr>
                <w:b/>
                <w:bCs w:val="0"/>
                <w:i/>
                <w:iCs/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Description</w:t>
            </w:r>
            <w:proofErr w:type="spellEnd"/>
            <w:r w:rsidRPr="00167814">
              <w:rPr>
                <w:sz w:val="18"/>
                <w:szCs w:val="18"/>
              </w:rPr>
              <w:t xml:space="preserve">: </w:t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Ejecución programada del proyecto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HostToWeb</w:t>
            </w:r>
            <w:proofErr w:type="spellEnd"/>
            <w:r w:rsidRPr="00167814">
              <w:rPr>
                <w:b/>
                <w:i/>
                <w:iCs/>
                <w:sz w:val="18"/>
                <w:szCs w:val="18"/>
              </w:rPr>
              <w:t xml:space="preserve"> Haberes</w:t>
            </w:r>
          </w:p>
          <w:p w14:paraId="60083F78" w14:textId="7D695D46" w:rsidR="00167814" w:rsidRPr="00167814" w:rsidRDefault="00167814" w:rsidP="00167814">
            <w:pPr>
              <w:pStyle w:val="Prrafodelista"/>
              <w:ind w:left="1224"/>
              <w:rPr>
                <w:b/>
                <w:bCs w:val="0"/>
                <w:i/>
                <w:iCs/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>Project</w:t>
            </w:r>
            <w:r w:rsidRPr="00167814">
              <w:rPr>
                <w:sz w:val="18"/>
                <w:szCs w:val="18"/>
              </w:rPr>
              <w:t xml:space="preserve">: Dar clic en el botón con los tres puntos </w:t>
            </w: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3A8DBFF3" wp14:editId="6B099402">
                  <wp:extent cx="381000" cy="304800"/>
                  <wp:effectExtent l="0" t="0" r="0" b="0"/>
                  <wp:docPr id="1371112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39184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67814">
              <w:rPr>
                <w:sz w:val="18"/>
                <w:szCs w:val="18"/>
              </w:rPr>
              <w:t xml:space="preserve"> y en la pantalla </w:t>
            </w:r>
            <w:proofErr w:type="spellStart"/>
            <w:r w:rsidRPr="00167814">
              <w:rPr>
                <w:sz w:val="18"/>
                <w:szCs w:val="18"/>
              </w:rPr>
              <w:t>Select</w:t>
            </w:r>
            <w:proofErr w:type="spellEnd"/>
            <w:r w:rsidRPr="00167814">
              <w:rPr>
                <w:sz w:val="18"/>
                <w:szCs w:val="18"/>
              </w:rPr>
              <w:t xml:space="preserve"> a Project, navegar hasta la ruta </w:t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PROCESOS </w:t>
            </w:r>
            <w:r w:rsidRPr="00167814">
              <w:rPr>
                <w:b/>
                <w:i/>
                <w:iCs/>
                <w:sz w:val="18"/>
                <w:szCs w:val="18"/>
              </w:rPr>
              <w:sym w:font="Wingdings" w:char="F0E0"/>
            </w:r>
            <w:r w:rsidR="007244B6">
              <w:rPr>
                <w:b/>
                <w:i/>
                <w:iCs/>
                <w:sz w:val="18"/>
                <w:szCs w:val="18"/>
              </w:rPr>
              <w:t xml:space="preserve"> BANCA_X_INTERNET_EMPRESAS </w:t>
            </w:r>
            <w:r w:rsidR="007244B6" w:rsidRPr="007244B6">
              <w:rPr>
                <w:b/>
                <w:i/>
                <w:iCs/>
                <w:sz w:val="18"/>
                <w:szCs w:val="18"/>
              </w:rPr>
              <w:sym w:font="Wingdings" w:char="F0E0"/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 HOSTTOWEB</w:t>
            </w:r>
            <w:r w:rsidRPr="00167814">
              <w:rPr>
                <w:sz w:val="18"/>
                <w:szCs w:val="18"/>
              </w:rPr>
              <w:t xml:space="preserve"> y elegir el proyecto </w:t>
            </w:r>
            <w:r w:rsidRPr="00167814">
              <w:rPr>
                <w:b/>
                <w:i/>
                <w:iCs/>
                <w:sz w:val="18"/>
                <w:szCs w:val="18"/>
              </w:rPr>
              <w:t>H2W_BXIE_POST_HAB</w:t>
            </w:r>
          </w:p>
          <w:p w14:paraId="3777BAAE" w14:textId="7AE00774" w:rsidR="00167814" w:rsidRPr="00167814" w:rsidRDefault="007244B6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8AD690" wp14:editId="0C564209">
                  <wp:extent cx="3952875" cy="2085975"/>
                  <wp:effectExtent l="0" t="0" r="9525" b="9525"/>
                  <wp:docPr id="18242643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264359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41881F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780FB7BE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0E08F3DB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>La pestaña Project, deberá mostrarse de la siguiente manera:</w:t>
            </w:r>
          </w:p>
          <w:p w14:paraId="087FC78B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2916CEB4" w14:textId="5C0D25E3" w:rsidR="00167814" w:rsidRPr="00167814" w:rsidRDefault="00E14BB0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F736DA5" wp14:editId="57A8A3F9">
                  <wp:extent cx="5400000" cy="2289320"/>
                  <wp:effectExtent l="0" t="0" r="0" b="0"/>
                  <wp:docPr id="7229923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992323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28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49380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299B739D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La pestaña mantiene la misma configuración indicada previamente </w:t>
            </w:r>
          </w:p>
          <w:p w14:paraId="4BAF06E8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14A8C6F4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25DF1E95" wp14:editId="7BA4FE16">
                  <wp:extent cx="5400040" cy="2867025"/>
                  <wp:effectExtent l="0" t="0" r="0" b="9525"/>
                  <wp:docPr id="1709318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3188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53BDC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5A3629C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6AECD236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>Luego de configurar y salvar el Schedule, se deberá confirmar la programación de ejecución y se visualizará la fecha y hora de la próxima ejecución</w:t>
            </w:r>
          </w:p>
          <w:p w14:paraId="4877BF8D" w14:textId="1A49608C" w:rsidR="00167814" w:rsidRPr="00167814" w:rsidRDefault="00167814" w:rsidP="00167814">
            <w:pPr>
              <w:jc w:val="both"/>
              <w:rPr>
                <w:rFonts w:ascii="Consolas" w:eastAsia="Calibri" w:hAnsi="Consolas" w:cs="Consolas"/>
                <w:bCs w:val="0"/>
                <w:sz w:val="18"/>
                <w:szCs w:val="18"/>
                <w:highlight w:val="yellow"/>
                <w:lang w:val="es-MX" w:eastAsia="en-US"/>
              </w:rPr>
            </w:pPr>
            <w:r w:rsidRPr="00167814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03B48888" wp14:editId="3FE68AAB">
                  <wp:extent cx="5400040" cy="1202055"/>
                  <wp:effectExtent l="0" t="0" r="0" b="0"/>
                  <wp:docPr id="16920006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00060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20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27AC7" w14:textId="13C66911" w:rsidR="001A724A" w:rsidRPr="001A724A" w:rsidRDefault="001A724A" w:rsidP="00167814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</w:tc>
      </w:tr>
      <w:tr w:rsidR="004565B7" w14:paraId="21CD32F9" w14:textId="77777777" w:rsidTr="006C1CC4">
        <w:tc>
          <w:tcPr>
            <w:tcW w:w="675" w:type="dxa"/>
          </w:tcPr>
          <w:p w14:paraId="554C9010" w14:textId="2D968D08" w:rsidR="004565B7" w:rsidRDefault="00100158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lastRenderedPageBreak/>
              <w:t>2</w:t>
            </w:r>
          </w:p>
        </w:tc>
        <w:tc>
          <w:tcPr>
            <w:tcW w:w="8789" w:type="dxa"/>
          </w:tcPr>
          <w:p w14:paraId="753F8B3A" w14:textId="77777777" w:rsidR="004565B7" w:rsidRPr="004111BA" w:rsidRDefault="004565B7" w:rsidP="004565B7">
            <w:pPr>
              <w:pStyle w:val="Prrafodelista"/>
              <w:jc w:val="both"/>
              <w:rPr>
                <w:rFonts w:ascii="Arial" w:hAnsi="Arial" w:cs="Arial"/>
                <w:bCs w:val="0"/>
              </w:rPr>
            </w:pPr>
          </w:p>
        </w:tc>
      </w:tr>
    </w:tbl>
    <w:p w14:paraId="786EE002" w14:textId="77777777" w:rsidR="00174715" w:rsidRDefault="00174715" w:rsidP="00234F6D">
      <w:pPr>
        <w:jc w:val="both"/>
        <w:rPr>
          <w:rFonts w:ascii="Arial" w:hAnsi="Arial" w:cs="Arial"/>
          <w:b/>
          <w:bCs w:val="0"/>
        </w:rPr>
      </w:pPr>
    </w:p>
    <w:p w14:paraId="5094ABF4" w14:textId="77777777" w:rsidR="001679EE" w:rsidRDefault="001679EE" w:rsidP="00E20911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szCs w:val="20"/>
        </w:rPr>
        <w:t xml:space="preserve">Plan de </w:t>
      </w:r>
      <w:proofErr w:type="spellStart"/>
      <w:r>
        <w:rPr>
          <w:rFonts w:ascii="Arial" w:hAnsi="Arial" w:cs="Arial"/>
          <w:b/>
          <w:szCs w:val="20"/>
        </w:rPr>
        <w:t>Rollback</w:t>
      </w:r>
      <w:proofErr w:type="spellEnd"/>
      <w:r>
        <w:rPr>
          <w:rFonts w:ascii="Arial" w:hAnsi="Arial" w:cs="Arial"/>
          <w:b/>
          <w:szCs w:val="20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75"/>
        <w:gridCol w:w="8789"/>
      </w:tblGrid>
      <w:tr w:rsidR="001679EE" w14:paraId="72054D8B" w14:textId="77777777" w:rsidTr="000A76E9">
        <w:tc>
          <w:tcPr>
            <w:tcW w:w="675" w:type="dxa"/>
          </w:tcPr>
          <w:p w14:paraId="729599F6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1</w:t>
            </w:r>
          </w:p>
        </w:tc>
        <w:tc>
          <w:tcPr>
            <w:tcW w:w="8789" w:type="dxa"/>
          </w:tcPr>
          <w:p w14:paraId="252C1823" w14:textId="77777777" w:rsidR="00EB6372" w:rsidRDefault="00EB6372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76C5115A" w14:textId="6A38EEBF" w:rsidR="001679EE" w:rsidRDefault="00167814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Eliminar los recursos</w:t>
            </w:r>
            <w:r w:rsidR="002520A5">
              <w:rPr>
                <w:rFonts w:ascii="Arial" w:hAnsi="Arial" w:cs="Arial"/>
                <w:b/>
                <w:bCs w:val="0"/>
              </w:rPr>
              <w:t xml:space="preserve"> </w:t>
            </w:r>
            <w:r w:rsidR="00307C7D">
              <w:rPr>
                <w:rFonts w:ascii="Arial" w:hAnsi="Arial" w:cs="Arial"/>
                <w:b/>
                <w:bCs w:val="0"/>
              </w:rPr>
              <w:t>los</w:t>
            </w:r>
            <w:r w:rsidR="002520A5">
              <w:rPr>
                <w:rFonts w:ascii="Arial" w:hAnsi="Arial" w:cs="Arial"/>
                <w:b/>
                <w:bCs w:val="0"/>
              </w:rPr>
              <w:t xml:space="preserve"> proyecto</w:t>
            </w:r>
            <w:r w:rsidR="00307C7D">
              <w:rPr>
                <w:rFonts w:ascii="Arial" w:hAnsi="Arial" w:cs="Arial"/>
                <w:b/>
                <w:bCs w:val="0"/>
              </w:rPr>
              <w:t>s</w:t>
            </w:r>
            <w:r w:rsidR="002520A5">
              <w:rPr>
                <w:rFonts w:ascii="Arial" w:hAnsi="Arial" w:cs="Arial"/>
                <w:b/>
                <w:bCs w:val="0"/>
              </w:rPr>
              <w:t xml:space="preserve"> GOANYWHERE</w:t>
            </w:r>
            <w:r w:rsidR="00B96D30">
              <w:rPr>
                <w:rFonts w:ascii="Arial" w:hAnsi="Arial" w:cs="Arial"/>
                <w:b/>
                <w:bCs w:val="0"/>
              </w:rPr>
              <w:t xml:space="preserve"> ejecutados a demanda</w:t>
            </w:r>
          </w:p>
          <w:p w14:paraId="12E590EB" w14:textId="77777777" w:rsidR="00A052C8" w:rsidRDefault="00A052C8" w:rsidP="00A052C8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Paso 1: Recurso</w:t>
            </w:r>
          </w:p>
          <w:p w14:paraId="6710F40E" w14:textId="28B84899" w:rsidR="00E45220" w:rsidRDefault="00AB4EC5" w:rsidP="00F34E9B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  <w:r w:rsidRPr="00AB4EC5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Share_</w:t>
            </w:r>
            <w:r w:rsidR="0049332C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BIF1BPIPJ14</w:t>
            </w:r>
          </w:p>
          <w:p w14:paraId="3D51A28C" w14:textId="577F351C" w:rsidR="00086750" w:rsidRDefault="00086750" w:rsidP="00F34E9B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  <w:r w:rsidRPr="00086750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B</w:t>
            </w:r>
            <w:r w:rsidR="0049332C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XIE_PRD</w:t>
            </w:r>
          </w:p>
          <w:p w14:paraId="6D8A436E" w14:textId="77777777" w:rsidR="00BF01D6" w:rsidRDefault="00BF01D6" w:rsidP="00BF01D6">
            <w:pPr>
              <w:pStyle w:val="Prrafodelista"/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</w:p>
          <w:p w14:paraId="7AEA6017" w14:textId="41FAD787" w:rsidR="00A052C8" w:rsidRPr="00142E23" w:rsidRDefault="00A052C8" w:rsidP="00A052C8">
            <w:p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 xml:space="preserve">Paso </w:t>
            </w:r>
            <w:proofErr w:type="gramStart"/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2:Proyectos</w:t>
            </w:r>
            <w:proofErr w:type="gramEnd"/>
          </w:p>
          <w:p w14:paraId="0A4E7524" w14:textId="77777777" w:rsidR="00AB4EC5" w:rsidRPr="00142E23" w:rsidRDefault="00AB4EC5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Consolas" w:eastAsia="Calibri" w:hAnsi="Consolas" w:cs="Consolas"/>
                <w:i/>
                <w:sz w:val="19"/>
                <w:szCs w:val="19"/>
                <w:highlight w:val="yellow"/>
                <w:lang w:eastAsia="en-US"/>
              </w:rPr>
              <w:t>H2W_BXIE_POST_HAB</w:t>
            </w:r>
          </w:p>
          <w:p w14:paraId="7EF0ABC2" w14:textId="77777777" w:rsidR="00AB4EC5" w:rsidRPr="00AB4EC5" w:rsidRDefault="00AB4EC5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Consolas" w:eastAsia="Calibri" w:hAnsi="Consolas" w:cs="Consolas"/>
                <w:i/>
                <w:sz w:val="19"/>
                <w:szCs w:val="19"/>
                <w:highlight w:val="yellow"/>
                <w:lang w:eastAsia="en-US"/>
              </w:rPr>
              <w:t>H2W_BXIE_POST_</w:t>
            </w:r>
            <w:r>
              <w:rPr>
                <w:rFonts w:ascii="Consolas" w:eastAsia="Calibri" w:hAnsi="Consolas" w:cs="Consolas"/>
                <w:i/>
                <w:sz w:val="19"/>
                <w:szCs w:val="19"/>
                <w:highlight w:val="yellow"/>
                <w:lang w:eastAsia="en-US"/>
              </w:rPr>
              <w:t>PRV</w:t>
            </w:r>
          </w:p>
          <w:p w14:paraId="15B2D6CD" w14:textId="08B981F1" w:rsidR="00AB4EC5" w:rsidRPr="00142E23" w:rsidRDefault="00AB4EC5" w:rsidP="00AB4EC5">
            <w:pPr>
              <w:jc w:val="both"/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</w:pPr>
          </w:p>
          <w:p w14:paraId="0F028C3C" w14:textId="77777777" w:rsidR="00AB4EC5" w:rsidRDefault="00AB4EC5" w:rsidP="00AB4EC5">
            <w:pPr>
              <w:jc w:val="both"/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</w:pP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 xml:space="preserve">Paso </w:t>
            </w:r>
            <w:proofErr w:type="gramStart"/>
            <w:r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3</w:t>
            </w: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:</w:t>
            </w:r>
            <w:r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Schedule</w:t>
            </w:r>
            <w:proofErr w:type="gramEnd"/>
          </w:p>
          <w:p w14:paraId="6FCA8494" w14:textId="77777777" w:rsidR="00AB4EC5" w:rsidRPr="00AB4EC5" w:rsidRDefault="00AB4EC5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Arial" w:hAnsi="Arial" w:cs="Arial"/>
                <w:i/>
                <w:highlight w:val="yellow"/>
              </w:rPr>
              <w:t xml:space="preserve">Schedule: </w:t>
            </w:r>
            <w:proofErr w:type="spellStart"/>
            <w:r w:rsidRPr="00AB4EC5">
              <w:rPr>
                <w:rFonts w:ascii="Arial" w:hAnsi="Arial" w:cs="Arial"/>
                <w:i/>
                <w:highlight w:val="yellow"/>
              </w:rPr>
              <w:t>HostToWeb</w:t>
            </w:r>
            <w:proofErr w:type="spellEnd"/>
            <w:r w:rsidRPr="00AB4EC5">
              <w:rPr>
                <w:rFonts w:ascii="Arial" w:hAnsi="Arial" w:cs="Arial"/>
                <w:i/>
                <w:highlight w:val="yellow"/>
              </w:rPr>
              <w:t xml:space="preserve"> BXIE Proveedor</w:t>
            </w:r>
          </w:p>
          <w:p w14:paraId="3B931C56" w14:textId="0851A9E6" w:rsidR="00AB4EC5" w:rsidRPr="00167814" w:rsidRDefault="00AB4EC5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Arial" w:hAnsi="Arial" w:cs="Arial"/>
                <w:i/>
                <w:highlight w:val="yellow"/>
              </w:rPr>
              <w:t xml:space="preserve">Schedule: </w:t>
            </w:r>
            <w:proofErr w:type="spellStart"/>
            <w:r w:rsidRPr="00AB4EC5">
              <w:rPr>
                <w:rFonts w:ascii="Arial" w:hAnsi="Arial" w:cs="Arial"/>
                <w:i/>
                <w:highlight w:val="yellow"/>
              </w:rPr>
              <w:t>HostToWeb</w:t>
            </w:r>
            <w:proofErr w:type="spellEnd"/>
            <w:r w:rsidRPr="00AB4EC5">
              <w:rPr>
                <w:rFonts w:ascii="Arial" w:hAnsi="Arial" w:cs="Arial"/>
                <w:i/>
                <w:highlight w:val="yellow"/>
              </w:rPr>
              <w:t xml:space="preserve"> BXIE </w:t>
            </w:r>
            <w:r>
              <w:rPr>
                <w:rFonts w:ascii="Arial" w:hAnsi="Arial" w:cs="Arial"/>
                <w:i/>
                <w:highlight w:val="yellow"/>
              </w:rPr>
              <w:t>Haberes</w:t>
            </w:r>
          </w:p>
          <w:p w14:paraId="704068E7" w14:textId="4F72F9F9" w:rsidR="00FD4619" w:rsidRPr="00E45220" w:rsidRDefault="00FD4619" w:rsidP="00FD4619">
            <w:pPr>
              <w:pStyle w:val="Prrafodelista"/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</w:p>
        </w:tc>
      </w:tr>
      <w:tr w:rsidR="001679EE" w14:paraId="1C1FF976" w14:textId="77777777" w:rsidTr="000A76E9">
        <w:tc>
          <w:tcPr>
            <w:tcW w:w="675" w:type="dxa"/>
          </w:tcPr>
          <w:p w14:paraId="507CAF6D" w14:textId="574C37B9" w:rsidR="001679EE" w:rsidRDefault="002520A5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 xml:space="preserve"> </w:t>
            </w:r>
            <w:r w:rsidR="001679EE">
              <w:rPr>
                <w:rFonts w:ascii="Arial" w:hAnsi="Arial" w:cs="Arial"/>
                <w:b/>
                <w:bCs w:val="0"/>
              </w:rPr>
              <w:t>2</w:t>
            </w:r>
          </w:p>
        </w:tc>
        <w:tc>
          <w:tcPr>
            <w:tcW w:w="8789" w:type="dxa"/>
          </w:tcPr>
          <w:p w14:paraId="5A62D205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</w:tc>
      </w:tr>
      <w:tr w:rsidR="001679EE" w14:paraId="0FDF18E4" w14:textId="77777777" w:rsidTr="000A76E9">
        <w:tc>
          <w:tcPr>
            <w:tcW w:w="675" w:type="dxa"/>
          </w:tcPr>
          <w:p w14:paraId="11B1F013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3</w:t>
            </w:r>
          </w:p>
        </w:tc>
        <w:tc>
          <w:tcPr>
            <w:tcW w:w="8789" w:type="dxa"/>
          </w:tcPr>
          <w:p w14:paraId="7253B1F6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</w:tc>
      </w:tr>
      <w:tr w:rsidR="001679EE" w14:paraId="510D9AA3" w14:textId="77777777" w:rsidTr="000A76E9">
        <w:tc>
          <w:tcPr>
            <w:tcW w:w="675" w:type="dxa"/>
          </w:tcPr>
          <w:p w14:paraId="7CCA934E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4</w:t>
            </w:r>
          </w:p>
        </w:tc>
        <w:tc>
          <w:tcPr>
            <w:tcW w:w="8789" w:type="dxa"/>
          </w:tcPr>
          <w:p w14:paraId="0282052F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</w:tc>
      </w:tr>
      <w:tr w:rsidR="001679EE" w14:paraId="5C5F07A9" w14:textId="77777777" w:rsidTr="000A76E9">
        <w:tc>
          <w:tcPr>
            <w:tcW w:w="675" w:type="dxa"/>
          </w:tcPr>
          <w:p w14:paraId="11F252C2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5</w:t>
            </w:r>
          </w:p>
        </w:tc>
        <w:tc>
          <w:tcPr>
            <w:tcW w:w="8789" w:type="dxa"/>
          </w:tcPr>
          <w:p w14:paraId="185DAA68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</w:tc>
      </w:tr>
    </w:tbl>
    <w:p w14:paraId="44B5BADB" w14:textId="77777777" w:rsidR="001679EE" w:rsidRPr="001679EE" w:rsidRDefault="001679EE" w:rsidP="001679EE">
      <w:pPr>
        <w:jc w:val="both"/>
        <w:rPr>
          <w:rFonts w:ascii="Arial" w:hAnsi="Arial" w:cs="Arial"/>
          <w:b/>
          <w:szCs w:val="20"/>
        </w:rPr>
      </w:pPr>
    </w:p>
    <w:p w14:paraId="0ACE42F2" w14:textId="77777777" w:rsidR="00E20911" w:rsidRPr="00B21428" w:rsidRDefault="00E20911" w:rsidP="00E20911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>Observaciones</w:t>
      </w:r>
    </w:p>
    <w:p w14:paraId="25EAFA29" w14:textId="77777777" w:rsidR="00E20911" w:rsidRDefault="00E20911" w:rsidP="0068295E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___________________________________________________________________________________</w:t>
      </w:r>
    </w:p>
    <w:p w14:paraId="428BABDE" w14:textId="77777777" w:rsidR="00B13445" w:rsidRDefault="00B13445" w:rsidP="00E20911">
      <w:pPr>
        <w:ind w:left="360"/>
        <w:jc w:val="both"/>
        <w:rPr>
          <w:rFonts w:ascii="Arial" w:hAnsi="Arial" w:cs="Arial"/>
          <w:b/>
        </w:rPr>
      </w:pPr>
    </w:p>
    <w:p w14:paraId="034D4D9A" w14:textId="77777777" w:rsidR="00B13445" w:rsidRDefault="00B13445" w:rsidP="00ED7D52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___________________________________________________________________________________</w:t>
      </w:r>
    </w:p>
    <w:p w14:paraId="47A6BA47" w14:textId="77777777" w:rsidR="003B697A" w:rsidRDefault="003B697A" w:rsidP="003B697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</w:p>
    <w:p w14:paraId="62450B83" w14:textId="4D2A9E3C" w:rsidR="00E44CBA" w:rsidRPr="00B45E31" w:rsidRDefault="00E44CBA" w:rsidP="00580AA4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/>
          <w:szCs w:val="20"/>
        </w:rPr>
        <w:t xml:space="preserve">Medición del Riesgo </w:t>
      </w:r>
      <w:r w:rsidRPr="00B45E31">
        <w:rPr>
          <w:rFonts w:ascii="Arial" w:hAnsi="Arial" w:cs="Arial"/>
          <w:b/>
          <w:szCs w:val="20"/>
        </w:rPr>
        <w:tab/>
      </w:r>
      <w:r w:rsidRPr="00B45E31">
        <w:rPr>
          <w:rFonts w:ascii="Arial" w:hAnsi="Arial" w:cs="Arial"/>
          <w:bCs w:val="0"/>
        </w:rPr>
        <w:object w:dxaOrig="1440" w:dyaOrig="1440" w14:anchorId="6EE85F71">
          <v:shape id="_x0000_i1073" type="#_x0000_t75" style="width:38.05pt;height:18.35pt" o:ole="">
            <v:imagedata r:id="rId65" o:title=""/>
          </v:shape>
          <w:control r:id="rId66" w:name="CheckBox1" w:shapeid="_x0000_i1073"/>
        </w:object>
      </w:r>
      <w:r w:rsidRPr="00B45E31">
        <w:rPr>
          <w:rFonts w:ascii="Arial" w:hAnsi="Arial" w:cs="Arial"/>
        </w:rPr>
        <w:t xml:space="preserve">     </w:t>
      </w:r>
      <w:r w:rsidRPr="00B45E31">
        <w:rPr>
          <w:rFonts w:ascii="Arial" w:hAnsi="Arial" w:cs="Arial"/>
          <w:bCs w:val="0"/>
        </w:rPr>
        <w:object w:dxaOrig="1440" w:dyaOrig="1440" w14:anchorId="63A25268">
          <v:shape id="_x0000_i1075" type="#_x0000_t75" style="width:44.85pt;height:19.7pt" o:ole="">
            <v:imagedata r:id="rId67" o:title=""/>
          </v:shape>
          <w:control r:id="rId68" w:name="CheckBox2" w:shapeid="_x0000_i1075"/>
        </w:object>
      </w:r>
      <w:r w:rsidRPr="00B45E31">
        <w:rPr>
          <w:rFonts w:ascii="Arial" w:hAnsi="Arial" w:cs="Arial"/>
        </w:rPr>
        <w:t xml:space="preserve">     </w:t>
      </w:r>
      <w:r w:rsidRPr="00B45E31">
        <w:rPr>
          <w:rFonts w:ascii="Arial" w:hAnsi="Arial" w:cs="Arial"/>
          <w:bCs w:val="0"/>
        </w:rPr>
        <w:object w:dxaOrig="1440" w:dyaOrig="1440" w14:anchorId="65405066">
          <v:shape id="_x0000_i1077" type="#_x0000_t75" style="width:36.7pt;height:19.7pt" o:ole="">
            <v:imagedata r:id="rId69" o:title=""/>
          </v:shape>
          <w:control r:id="rId70" w:name="CheckBox3" w:shapeid="_x0000_i1077"/>
        </w:object>
      </w:r>
    </w:p>
    <w:p w14:paraId="0DD789A5" w14:textId="77777777" w:rsidR="00E44CBA" w:rsidRPr="00B45E31" w:rsidRDefault="00E44CBA" w:rsidP="00E44CB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/>
          <w:szCs w:val="20"/>
        </w:rPr>
        <w:t>Sustento de la valoración del riesgo:</w:t>
      </w:r>
      <w:r w:rsidR="00111F6B" w:rsidRPr="00B45E31">
        <w:rPr>
          <w:rFonts w:ascii="Arial" w:hAnsi="Arial" w:cs="Arial"/>
          <w:b/>
          <w:szCs w:val="20"/>
        </w:rPr>
        <w:t xml:space="preserve"> </w:t>
      </w:r>
    </w:p>
    <w:p w14:paraId="20C82562" w14:textId="603254C2" w:rsidR="003F1DDD" w:rsidRPr="00B45E31" w:rsidRDefault="003F1DDD" w:rsidP="00E44CB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Cs w:val="0"/>
        </w:rPr>
        <w:object w:dxaOrig="1440" w:dyaOrig="1440" w14:anchorId="6F59331E">
          <v:shape id="_x0000_i1079" type="#_x0000_t75" style="width:116.85pt;height:18.35pt" o:ole="">
            <v:imagedata r:id="rId71" o:title=""/>
          </v:shape>
          <w:control r:id="rId72" w:name="CheckBox11" w:shapeid="_x0000_i1079"/>
        </w:object>
      </w:r>
      <w:r w:rsidR="00782DFB" w:rsidRPr="00B45E31">
        <w:rPr>
          <w:rFonts w:ascii="Arial" w:hAnsi="Arial" w:cs="Arial"/>
        </w:rPr>
        <w:t xml:space="preserve">           </w:t>
      </w:r>
      <w:r w:rsidR="00782DFB" w:rsidRPr="00B45E31">
        <w:rPr>
          <w:rFonts w:ascii="Arial" w:hAnsi="Arial" w:cs="Arial"/>
          <w:bCs w:val="0"/>
        </w:rPr>
        <w:object w:dxaOrig="1440" w:dyaOrig="1440" w14:anchorId="4C0AEC7A">
          <v:shape id="_x0000_i1081" type="#_x0000_t75" style="width:304.3pt;height:18.35pt" o:ole="">
            <v:imagedata r:id="rId73" o:title=""/>
          </v:shape>
          <w:control r:id="rId74" w:name="TextBox44" w:shapeid="_x0000_i1081"/>
        </w:object>
      </w:r>
    </w:p>
    <w:p w14:paraId="394EDB0C" w14:textId="40A4BDD9" w:rsidR="003F1DDD" w:rsidRPr="00B45E31" w:rsidRDefault="003F1DDD" w:rsidP="00E44CB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Cs w:val="0"/>
        </w:rPr>
        <w:object w:dxaOrig="1440" w:dyaOrig="1440" w14:anchorId="5A1ED16C">
          <v:shape id="_x0000_i1083" type="#_x0000_t75" style="width:123.6pt;height:18.35pt" o:ole="">
            <v:imagedata r:id="rId75" o:title=""/>
          </v:shape>
          <w:control r:id="rId76" w:name="CheckBox111" w:shapeid="_x0000_i1083"/>
        </w:object>
      </w:r>
      <w:r w:rsidR="00782DFB" w:rsidRPr="00B45E31">
        <w:rPr>
          <w:rFonts w:ascii="Arial" w:hAnsi="Arial" w:cs="Arial"/>
        </w:rPr>
        <w:t xml:space="preserve">         </w:t>
      </w:r>
      <w:r w:rsidR="00782DFB" w:rsidRPr="00B45E31">
        <w:rPr>
          <w:rFonts w:ascii="Arial" w:hAnsi="Arial" w:cs="Arial"/>
          <w:bCs w:val="0"/>
        </w:rPr>
        <w:object w:dxaOrig="1440" w:dyaOrig="1440" w14:anchorId="6B54F28D">
          <v:shape id="_x0000_i1085" type="#_x0000_t75" style="width:304.3pt;height:18.35pt" o:ole="">
            <v:imagedata r:id="rId77" o:title=""/>
          </v:shape>
          <w:control r:id="rId78" w:name="TextBox43" w:shapeid="_x0000_i1085"/>
        </w:object>
      </w:r>
    </w:p>
    <w:p w14:paraId="213628EA" w14:textId="30BE3751" w:rsidR="003F1DDD" w:rsidRPr="00B45E31" w:rsidRDefault="00782DFB" w:rsidP="00E44CB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Cs w:val="0"/>
        </w:rPr>
        <w:object w:dxaOrig="1440" w:dyaOrig="1440" w14:anchorId="34E9EEA7">
          <v:shape id="_x0000_i1087" type="#_x0000_t75" style="width:131.75pt;height:18.35pt" o:ole="">
            <v:imagedata r:id="rId79" o:title=""/>
          </v:shape>
          <w:control r:id="rId80" w:name="CheckBox1111" w:shapeid="_x0000_i1087"/>
        </w:object>
      </w:r>
      <w:r w:rsidRPr="00B45E31">
        <w:rPr>
          <w:rFonts w:ascii="Arial" w:hAnsi="Arial" w:cs="Arial"/>
        </w:rPr>
        <w:t xml:space="preserve">      </w:t>
      </w:r>
      <w:r w:rsidRPr="00B45E31">
        <w:rPr>
          <w:rFonts w:ascii="Arial" w:hAnsi="Arial" w:cs="Arial"/>
          <w:bCs w:val="0"/>
        </w:rPr>
        <w:object w:dxaOrig="1440" w:dyaOrig="1440" w14:anchorId="0D755802">
          <v:shape id="_x0000_i1089" type="#_x0000_t75" style="width:304.3pt;height:18.35pt" o:ole="">
            <v:imagedata r:id="rId81" o:title=""/>
          </v:shape>
          <w:control r:id="rId82" w:name="TextBox42" w:shapeid="_x0000_i1089"/>
        </w:object>
      </w:r>
    </w:p>
    <w:p w14:paraId="35CC4C69" w14:textId="5F22B693" w:rsidR="003F1DDD" w:rsidRPr="00B45E31" w:rsidRDefault="00782DFB" w:rsidP="00E44CB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Cs w:val="0"/>
        </w:rPr>
        <w:object w:dxaOrig="1440" w:dyaOrig="1440" w14:anchorId="69BE084F">
          <v:shape id="_x0000_i1091" type="#_x0000_t75" style="width:148.75pt;height:18.35pt" o:ole="">
            <v:imagedata r:id="rId83" o:title=""/>
          </v:shape>
          <w:control r:id="rId84" w:name="CheckBox11111" w:shapeid="_x0000_i1091"/>
        </w:object>
      </w:r>
      <w:r w:rsidRPr="00B45E31">
        <w:rPr>
          <w:rFonts w:ascii="Arial" w:hAnsi="Arial" w:cs="Arial"/>
          <w:bCs w:val="0"/>
        </w:rPr>
        <w:object w:dxaOrig="1440" w:dyaOrig="1440" w14:anchorId="3A51B8C2">
          <v:shape id="_x0000_i1093" type="#_x0000_t75" style="width:304.3pt;height:18.35pt" o:ole="">
            <v:imagedata r:id="rId81" o:title=""/>
          </v:shape>
          <w:control r:id="rId85" w:name="TextBox41" w:shapeid="_x0000_i1093"/>
        </w:object>
      </w:r>
    </w:p>
    <w:p w14:paraId="799C22D8" w14:textId="75E7B88E" w:rsidR="003F1DDD" w:rsidRPr="00B45E31" w:rsidRDefault="00782DFB" w:rsidP="00E44CB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Cs w:val="0"/>
        </w:rPr>
        <w:object w:dxaOrig="1440" w:dyaOrig="1440" w14:anchorId="6C29C031">
          <v:shape id="_x0000_i1095" type="#_x0000_t75" style="width:148.75pt;height:18.35pt" o:ole="">
            <v:imagedata r:id="rId86" o:title=""/>
          </v:shape>
          <w:control r:id="rId87" w:name="CheckBox111111" w:shapeid="_x0000_i1095"/>
        </w:object>
      </w:r>
      <w:r w:rsidRPr="00B45E31">
        <w:rPr>
          <w:rFonts w:ascii="Arial" w:hAnsi="Arial" w:cs="Arial"/>
          <w:bCs w:val="0"/>
        </w:rPr>
        <w:object w:dxaOrig="1440" w:dyaOrig="1440" w14:anchorId="18BF1037">
          <v:shape id="_x0000_i1097" type="#_x0000_t75" style="width:304.3pt;height:18.35pt" o:ole="">
            <v:imagedata r:id="rId81" o:title=""/>
          </v:shape>
          <w:control r:id="rId88" w:name="TextBox4" w:shapeid="_x0000_i1097"/>
        </w:object>
      </w:r>
    </w:p>
    <w:p w14:paraId="75F1BC57" w14:textId="0B27EFC1" w:rsidR="00E44CBA" w:rsidRPr="007D71A9" w:rsidRDefault="00580AA4" w:rsidP="00E44CBA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  <w:r w:rsidRPr="00782DFB">
        <w:rPr>
          <w:rFonts w:ascii="Arial" w:hAnsi="Arial" w:cs="Arial"/>
          <w:bCs w:val="0"/>
          <w:highlight w:val="yellow"/>
        </w:rPr>
        <w:object w:dxaOrig="1440" w:dyaOrig="1440" w14:anchorId="74DDBD8F">
          <v:shape id="_x0000_i1099" type="#_x0000_t75" style="width:148.75pt;height:18.35pt" o:ole="">
            <v:imagedata r:id="rId89" o:title=""/>
          </v:shape>
          <w:control r:id="rId90" w:name="CheckBox11111111" w:shapeid="_x0000_i1099"/>
        </w:object>
      </w:r>
      <w:r w:rsidRPr="00782DFB">
        <w:rPr>
          <w:rFonts w:ascii="Arial" w:hAnsi="Arial" w:cs="Arial"/>
          <w:bCs w:val="0"/>
          <w:highlight w:val="yellow"/>
        </w:rPr>
        <w:object w:dxaOrig="1440" w:dyaOrig="1440" w14:anchorId="79BDFDE6">
          <v:shape id="_x0000_i1101" type="#_x0000_t75" style="width:304.3pt;height:18.35pt" o:ole="">
            <v:imagedata r:id="rId81" o:title=""/>
          </v:shape>
          <w:control r:id="rId91" w:name="TextBox451" w:shapeid="_x0000_i1101"/>
        </w:object>
      </w:r>
    </w:p>
    <w:p w14:paraId="55D349D1" w14:textId="77777777" w:rsidR="000B3173" w:rsidRDefault="000B3173" w:rsidP="000B3173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</w:p>
    <w:p w14:paraId="25C3CCA4" w14:textId="77777777" w:rsidR="000B3173" w:rsidRDefault="000B3173" w:rsidP="000B3173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</w:p>
    <w:p w14:paraId="638E70C4" w14:textId="77777777" w:rsidR="00C20F6E" w:rsidRPr="007D71A9" w:rsidRDefault="00096790" w:rsidP="00580AA4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  <w:highlight w:val="yellow"/>
        </w:rPr>
      </w:pPr>
      <w:r w:rsidRPr="007D71A9">
        <w:rPr>
          <w:rFonts w:ascii="Arial" w:hAnsi="Arial" w:cs="Arial"/>
          <w:b/>
          <w:szCs w:val="20"/>
          <w:highlight w:val="yellow"/>
        </w:rPr>
        <w:t>Describa la c</w:t>
      </w:r>
      <w:r w:rsidR="00C20F6E" w:rsidRPr="007D71A9">
        <w:rPr>
          <w:rFonts w:ascii="Arial" w:hAnsi="Arial" w:cs="Arial"/>
          <w:b/>
          <w:szCs w:val="20"/>
          <w:highlight w:val="yellow"/>
        </w:rPr>
        <w:t xml:space="preserve">omplejidad del </w:t>
      </w:r>
      <w:r w:rsidR="001F7A6B" w:rsidRPr="007D71A9">
        <w:rPr>
          <w:rFonts w:ascii="Arial" w:hAnsi="Arial" w:cs="Arial"/>
          <w:b/>
          <w:szCs w:val="20"/>
          <w:highlight w:val="yellow"/>
        </w:rPr>
        <w:t xml:space="preserve">cambio </w:t>
      </w:r>
    </w:p>
    <w:p w14:paraId="6A88EA17" w14:textId="4AD6D512" w:rsidR="001F7A6B" w:rsidRPr="007D71A9" w:rsidRDefault="00096790" w:rsidP="001F7A6B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  <w:r w:rsidRPr="007D71A9">
        <w:rPr>
          <w:rFonts w:ascii="Arial" w:hAnsi="Arial" w:cs="Arial"/>
          <w:b/>
          <w:bCs w:val="0"/>
          <w:szCs w:val="20"/>
          <w:highlight w:val="yellow"/>
        </w:rPr>
        <w:object w:dxaOrig="1440" w:dyaOrig="1440" w14:anchorId="08C25094">
          <v:shape id="_x0000_i1103" type="#_x0000_t75" style="width:444.9pt;height:18.35pt" o:ole="">
            <v:imagedata r:id="rId92" o:title=""/>
          </v:shape>
          <w:control r:id="rId93" w:name="TextBox2" w:shapeid="_x0000_i1103"/>
        </w:object>
      </w:r>
    </w:p>
    <w:p w14:paraId="21895ADC" w14:textId="47E2CBE6" w:rsidR="001F7A6B" w:rsidRPr="007D71A9" w:rsidRDefault="00096790" w:rsidP="001F7A6B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  <w:r w:rsidRPr="007D71A9">
        <w:rPr>
          <w:rFonts w:ascii="Arial" w:hAnsi="Arial" w:cs="Arial"/>
          <w:b/>
          <w:bCs w:val="0"/>
          <w:szCs w:val="20"/>
          <w:highlight w:val="yellow"/>
        </w:rPr>
        <w:object w:dxaOrig="1440" w:dyaOrig="1440" w14:anchorId="2199E029">
          <v:shape id="_x0000_i1105" type="#_x0000_t75" style="width:444.25pt;height:18.35pt" o:ole="">
            <v:imagedata r:id="rId94" o:title=""/>
          </v:shape>
          <w:control r:id="rId95" w:name="TextBox3" w:shapeid="_x0000_i1105"/>
        </w:object>
      </w:r>
    </w:p>
    <w:p w14:paraId="2D6F6FFB" w14:textId="1808A52C" w:rsidR="001F7A6B" w:rsidRPr="007D71A9" w:rsidRDefault="00096790" w:rsidP="001F7A6B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  <w:r w:rsidRPr="007D71A9">
        <w:rPr>
          <w:rFonts w:ascii="Arial" w:hAnsi="Arial" w:cs="Arial"/>
          <w:b/>
          <w:bCs w:val="0"/>
          <w:szCs w:val="20"/>
          <w:highlight w:val="yellow"/>
        </w:rPr>
        <w:object w:dxaOrig="1440" w:dyaOrig="1440" w14:anchorId="273946AF">
          <v:shape id="_x0000_i1107" type="#_x0000_t75" style="width:443.55pt;height:18.35pt" o:ole="">
            <v:imagedata r:id="rId96" o:title=""/>
          </v:shape>
          <w:control r:id="rId97" w:name="TextBox8" w:shapeid="_x0000_i1107"/>
        </w:object>
      </w:r>
    </w:p>
    <w:p w14:paraId="2727C3A8" w14:textId="448B6317" w:rsidR="001F7A6B" w:rsidRPr="007D71A9" w:rsidRDefault="00096790" w:rsidP="001F7A6B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  <w:r w:rsidRPr="007D71A9">
        <w:rPr>
          <w:rFonts w:ascii="Arial" w:hAnsi="Arial" w:cs="Arial"/>
          <w:b/>
          <w:bCs w:val="0"/>
          <w:szCs w:val="20"/>
          <w:highlight w:val="yellow"/>
        </w:rPr>
        <w:object w:dxaOrig="1440" w:dyaOrig="1440" w14:anchorId="5B596D7B">
          <v:shape id="_x0000_i1109" type="#_x0000_t75" style="width:442.2pt;height:18.35pt" o:ole="">
            <v:imagedata r:id="rId98" o:title=""/>
          </v:shape>
          <w:control r:id="rId99" w:name="TextBox9" w:shapeid="_x0000_i1109"/>
        </w:object>
      </w:r>
    </w:p>
    <w:p w14:paraId="3B89C4D8" w14:textId="0039E81B" w:rsidR="001F7A6B" w:rsidRDefault="00096790" w:rsidP="001F7A6B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7D71A9">
        <w:rPr>
          <w:rFonts w:ascii="Arial" w:hAnsi="Arial" w:cs="Arial"/>
          <w:b/>
          <w:bCs w:val="0"/>
          <w:szCs w:val="20"/>
          <w:highlight w:val="yellow"/>
        </w:rPr>
        <w:object w:dxaOrig="1440" w:dyaOrig="1440" w14:anchorId="10C9F395">
          <v:shape id="_x0000_i1111" type="#_x0000_t75" style="width:442.2pt;height:18.35pt" o:ole="">
            <v:imagedata r:id="rId98" o:title=""/>
          </v:shape>
          <w:control r:id="rId100" w:name="TextBox10" w:shapeid="_x0000_i1111"/>
        </w:object>
      </w:r>
    </w:p>
    <w:p w14:paraId="2F5170E1" w14:textId="77777777" w:rsidR="001F7A6B" w:rsidRDefault="001F7A6B" w:rsidP="001F7A6B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</w:p>
    <w:p w14:paraId="62643C7B" w14:textId="77777777" w:rsidR="001F7A6B" w:rsidRDefault="001F7A6B" w:rsidP="001F7A6B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</w:p>
    <w:p w14:paraId="3A71253B" w14:textId="77777777" w:rsidR="00E36ADF" w:rsidRDefault="00E36ADF" w:rsidP="00D919E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 xml:space="preserve">Conformidad y </w:t>
      </w:r>
      <w:r w:rsidR="00371856" w:rsidRPr="00B21428">
        <w:rPr>
          <w:rFonts w:ascii="Arial" w:hAnsi="Arial" w:cs="Arial"/>
          <w:b/>
          <w:szCs w:val="20"/>
        </w:rPr>
        <w:t>Autorizaciones</w:t>
      </w:r>
      <w:r w:rsidR="00CE7F17" w:rsidRPr="00B21428">
        <w:rPr>
          <w:rFonts w:ascii="Arial" w:hAnsi="Arial" w:cs="Arial"/>
          <w:b/>
          <w:szCs w:val="20"/>
        </w:rPr>
        <w:t xml:space="preserve">. </w:t>
      </w:r>
    </w:p>
    <w:p w14:paraId="21AE2D84" w14:textId="77777777" w:rsidR="003B697A" w:rsidRDefault="003B697A" w:rsidP="003B697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54"/>
        <w:gridCol w:w="2456"/>
        <w:gridCol w:w="4783"/>
      </w:tblGrid>
      <w:tr w:rsidR="0086008B" w:rsidRPr="00C977A2" w14:paraId="793D2490" w14:textId="77777777" w:rsidTr="0086008B">
        <w:trPr>
          <w:trHeight w:val="940"/>
        </w:trPr>
        <w:tc>
          <w:tcPr>
            <w:tcW w:w="2396" w:type="dxa"/>
            <w:tcBorders>
              <w:bottom w:val="single" w:sz="4" w:space="0" w:color="000000"/>
            </w:tcBorders>
            <w:shd w:val="clear" w:color="auto" w:fill="auto"/>
          </w:tcPr>
          <w:p w14:paraId="3214D5B4" w14:textId="77777777" w:rsidR="0086008B" w:rsidRPr="002130F7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  <w:r w:rsidRPr="002130F7">
              <w:rPr>
                <w:b/>
              </w:rPr>
              <w:t xml:space="preserve">Analista </w:t>
            </w:r>
          </w:p>
          <w:p w14:paraId="64572F6F" w14:textId="77777777" w:rsidR="0086008B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  <w:r w:rsidRPr="002130F7">
              <w:rPr>
                <w:b/>
              </w:rPr>
              <w:t>Desarrollo</w:t>
            </w:r>
          </w:p>
          <w:p w14:paraId="7FC39561" w14:textId="77777777" w:rsidR="0086008B" w:rsidRPr="002130F7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</w:p>
          <w:p w14:paraId="0D46A533" w14:textId="77777777" w:rsidR="0086008B" w:rsidRPr="002130F7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</w:p>
          <w:p w14:paraId="6A3C4BD9" w14:textId="77777777" w:rsidR="0086008B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</w:p>
          <w:p w14:paraId="2636B81F" w14:textId="77777777" w:rsidR="00817DE8" w:rsidRDefault="00817DE8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</w:p>
          <w:p w14:paraId="1C425382" w14:textId="77777777" w:rsidR="00817DE8" w:rsidRPr="002130F7" w:rsidRDefault="00817DE8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</w:p>
          <w:p w14:paraId="378A5853" w14:textId="77777777" w:rsidR="0086008B" w:rsidRPr="002130F7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</w:pPr>
          </w:p>
        </w:tc>
        <w:tc>
          <w:tcPr>
            <w:tcW w:w="2496" w:type="dxa"/>
            <w:tcBorders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14:paraId="516B4789" w14:textId="77777777" w:rsidR="0086008B" w:rsidRPr="002130F7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  <w:r w:rsidRPr="002130F7">
              <w:rPr>
                <w:b/>
              </w:rPr>
              <w:t>Especialista</w:t>
            </w:r>
          </w:p>
          <w:p w14:paraId="43191901" w14:textId="77777777" w:rsidR="0086008B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  <w:r w:rsidRPr="002130F7">
              <w:rPr>
                <w:b/>
              </w:rPr>
              <w:t>Desarrollo</w:t>
            </w:r>
          </w:p>
          <w:p w14:paraId="715DD978" w14:textId="77777777" w:rsidR="00D84559" w:rsidRDefault="00D84559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</w:p>
          <w:p w14:paraId="1BA43561" w14:textId="464DFA72" w:rsidR="00D84559" w:rsidRPr="002130F7" w:rsidRDefault="008E2BE2" w:rsidP="00E44CBA">
            <w:pPr>
              <w:tabs>
                <w:tab w:val="center" w:pos="1701"/>
                <w:tab w:val="center" w:pos="5103"/>
                <w:tab w:val="center" w:pos="8364"/>
              </w:tabs>
            </w:pPr>
            <w:r>
              <w:rPr>
                <w:b/>
              </w:rPr>
              <w:t>Roger Briones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A07F37" w14:textId="77777777" w:rsidR="0086008B" w:rsidRPr="002130F7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</w:tbl>
    <w:p w14:paraId="39B0A25F" w14:textId="77777777" w:rsidR="00E3792B" w:rsidRDefault="00E3792B" w:rsidP="005E3D48">
      <w:pPr>
        <w:ind w:left="360"/>
        <w:jc w:val="both"/>
        <w:rPr>
          <w:rFonts w:ascii="Arial" w:hAnsi="Arial" w:cs="Arial"/>
          <w:b/>
        </w:rPr>
      </w:pPr>
    </w:p>
    <w:sectPr w:rsidR="00E3792B" w:rsidSect="00277B35">
      <w:headerReference w:type="default" r:id="rId101"/>
      <w:footerReference w:type="default" r:id="rId102"/>
      <w:pgSz w:w="11907" w:h="16840" w:code="9"/>
      <w:pgMar w:top="720" w:right="1008" w:bottom="432" w:left="1296" w:header="432" w:footer="1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681AE" w14:textId="77777777" w:rsidR="003F1DDD" w:rsidRDefault="003F1DDD" w:rsidP="00E465C3">
      <w:r>
        <w:separator/>
      </w:r>
    </w:p>
    <w:p w14:paraId="7969C746" w14:textId="77777777" w:rsidR="003F1DDD" w:rsidRDefault="003F1DDD"/>
  </w:endnote>
  <w:endnote w:type="continuationSeparator" w:id="0">
    <w:p w14:paraId="54957C33" w14:textId="77777777" w:rsidR="003F1DDD" w:rsidRDefault="003F1DDD" w:rsidP="00E465C3">
      <w:r>
        <w:continuationSeparator/>
      </w:r>
    </w:p>
    <w:p w14:paraId="05CA9E3A" w14:textId="77777777" w:rsidR="003F1DDD" w:rsidRDefault="003F1D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re Sans Serif SSi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A583C" w14:textId="77777777" w:rsidR="003F1DDD" w:rsidRDefault="003F1DDD" w:rsidP="000A76E9">
    <w:pPr>
      <w:pStyle w:val="Piedepgina"/>
    </w:pPr>
    <w:r>
      <w:rPr>
        <w:noProof/>
        <w:color w:val="1F497D" w:themeColor="text2"/>
        <w:sz w:val="26"/>
        <w:szCs w:val="26"/>
        <w:lang w:val="es-PE" w:eastAsia="es-PE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A38196B" wp14:editId="4533F204">
              <wp:simplePos x="0" y="0"/>
              <wp:positionH relativeFrom="page">
                <wp:posOffset>6648450</wp:posOffset>
              </wp:positionH>
              <wp:positionV relativeFrom="page">
                <wp:posOffset>10172700</wp:posOffset>
              </wp:positionV>
              <wp:extent cx="388620" cy="370205"/>
              <wp:effectExtent l="0" t="0" r="3175" b="0"/>
              <wp:wrapNone/>
              <wp:docPr id="49" name="Cuadro de texto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7020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0442497" w14:textId="5AD06194" w:rsidR="003F1DDD" w:rsidRPr="000A76E9" w:rsidRDefault="003F1DDD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0193CF"/>
                              <w:szCs w:val="20"/>
                            </w:rPr>
                          </w:pPr>
                          <w:r w:rsidRPr="000A76E9">
                            <w:rPr>
                              <w:rFonts w:ascii="Arial" w:hAnsi="Arial" w:cs="Arial"/>
                              <w:b/>
                              <w:color w:val="0193CF"/>
                              <w:szCs w:val="20"/>
                            </w:rPr>
                            <w:fldChar w:fldCharType="begin"/>
                          </w:r>
                          <w:r w:rsidRPr="000A76E9">
                            <w:rPr>
                              <w:rFonts w:ascii="Arial" w:hAnsi="Arial" w:cs="Arial"/>
                              <w:b/>
                              <w:color w:val="0193CF"/>
                              <w:szCs w:val="20"/>
                            </w:rPr>
                            <w:instrText>PAGE  \* Arabic  \* MERGEFORMAT</w:instrText>
                          </w:r>
                          <w:r w:rsidRPr="000A76E9">
                            <w:rPr>
                              <w:rFonts w:ascii="Arial" w:hAnsi="Arial" w:cs="Arial"/>
                              <w:b/>
                              <w:color w:val="0193CF"/>
                              <w:szCs w:val="20"/>
                            </w:rPr>
                            <w:fldChar w:fldCharType="separate"/>
                          </w:r>
                          <w:r w:rsidR="00C143E2">
                            <w:rPr>
                              <w:rFonts w:ascii="Arial" w:hAnsi="Arial" w:cs="Arial"/>
                              <w:b/>
                              <w:noProof/>
                              <w:color w:val="0193CF"/>
                              <w:szCs w:val="20"/>
                            </w:rPr>
                            <w:t>3</w:t>
                          </w:r>
                          <w:r w:rsidRPr="000A76E9">
                            <w:rPr>
                              <w:rFonts w:ascii="Arial" w:hAnsi="Arial" w:cs="Arial"/>
                              <w:b/>
                              <w:color w:val="0193CF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38196B" id="_x0000_t202" coordsize="21600,21600" o:spt="202" path="m,l,21600r21600,l21600,xe">
              <v:stroke joinstyle="miter"/>
              <v:path gradientshapeok="t" o:connecttype="rect"/>
            </v:shapetype>
            <v:shape id="Cuadro de texto 49" o:spid="_x0000_s1027" type="#_x0000_t202" style="position:absolute;margin-left:523.5pt;margin-top:801pt;width:30.6pt;height:29.15pt;z-index:251667456;visibility:visible;mso-wrap-style:square;mso-width-percent: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5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" fillcolor="white [3201]" stroked="f" strokeweight=".5pt">
              <v:textbox inset="0,,0">
                <w:txbxContent>
                  <w:p w14:paraId="40442497" w14:textId="5AD06194" w:rsidR="003F1DDD" w:rsidRPr="000A76E9" w:rsidRDefault="003F1DDD">
                    <w:pPr>
                      <w:jc w:val="center"/>
                      <w:rPr>
                        <w:rFonts w:ascii="Arial" w:hAnsi="Arial" w:cs="Arial"/>
                        <w:b/>
                        <w:color w:val="0193CF"/>
                        <w:szCs w:val="20"/>
                      </w:rPr>
                    </w:pPr>
                    <w:r w:rsidRPr="000A76E9">
                      <w:rPr>
                        <w:rFonts w:ascii="Arial" w:hAnsi="Arial" w:cs="Arial"/>
                        <w:b/>
                        <w:color w:val="0193CF"/>
                        <w:szCs w:val="20"/>
                      </w:rPr>
                      <w:fldChar w:fldCharType="begin"/>
                    </w:r>
                    <w:r w:rsidRPr="000A76E9">
                      <w:rPr>
                        <w:rFonts w:ascii="Arial" w:hAnsi="Arial" w:cs="Arial"/>
                        <w:b/>
                        <w:color w:val="0193CF"/>
                        <w:szCs w:val="20"/>
                      </w:rPr>
                      <w:instrText>PAGE  \* Arabic  \* MERGEFORMAT</w:instrText>
                    </w:r>
                    <w:r w:rsidRPr="000A76E9">
                      <w:rPr>
                        <w:rFonts w:ascii="Arial" w:hAnsi="Arial" w:cs="Arial"/>
                        <w:b/>
                        <w:color w:val="0193CF"/>
                        <w:szCs w:val="20"/>
                      </w:rPr>
                      <w:fldChar w:fldCharType="separate"/>
                    </w:r>
                    <w:r w:rsidR="00C143E2">
                      <w:rPr>
                        <w:rFonts w:ascii="Arial" w:hAnsi="Arial" w:cs="Arial"/>
                        <w:b/>
                        <w:noProof/>
                        <w:color w:val="0193CF"/>
                        <w:szCs w:val="20"/>
                      </w:rPr>
                      <w:t>3</w:t>
                    </w:r>
                    <w:r w:rsidRPr="000A76E9">
                      <w:rPr>
                        <w:rFonts w:ascii="Arial" w:hAnsi="Arial" w:cs="Arial"/>
                        <w:b/>
                        <w:color w:val="0193CF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32"/>
        <w:lang w:val="es-PE" w:eastAsia="es-PE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74D85C9D" wp14:editId="2B65F915">
              <wp:simplePos x="0" y="0"/>
              <wp:positionH relativeFrom="column">
                <wp:posOffset>-534670</wp:posOffset>
              </wp:positionH>
              <wp:positionV relativeFrom="paragraph">
                <wp:posOffset>132080</wp:posOffset>
              </wp:positionV>
              <wp:extent cx="6883400" cy="0"/>
              <wp:effectExtent l="0" t="0" r="12700" b="19050"/>
              <wp:wrapNone/>
              <wp:docPr id="6" name="6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83400" cy="0"/>
                      </a:xfrm>
                      <a:prstGeom prst="line">
                        <a:avLst/>
                      </a:prstGeom>
                      <a:ln w="6350">
                        <a:solidFill>
                          <a:schemeClr val="accent1">
                            <a:lumMod val="75000"/>
                          </a:schemeClr>
                        </a:solidFill>
                        <a:prstDash val="sysDot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DFA16F" id="6 Conector recto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1pt,10.4pt" to="499.9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" strokecolor="#365f91 [2404]" strokeweight=".5pt">
              <v:stroke dashstyle="1 1"/>
            </v:line>
          </w:pict>
        </mc:Fallback>
      </mc:AlternateContent>
    </w:r>
    <w:r w:rsidRPr="00B10241">
      <w:rPr>
        <w:noProof/>
        <w:sz w:val="32"/>
        <w:lang w:val="es-PE" w:eastAsia="es-PE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21172D3" wp14:editId="726EB41C">
              <wp:simplePos x="0" y="0"/>
              <wp:positionH relativeFrom="column">
                <wp:posOffset>-634365</wp:posOffset>
              </wp:positionH>
              <wp:positionV relativeFrom="paragraph">
                <wp:posOffset>165999</wp:posOffset>
              </wp:positionV>
              <wp:extent cx="4114800" cy="284480"/>
              <wp:effectExtent l="0" t="0" r="0" b="1270"/>
              <wp:wrapNone/>
              <wp:docPr id="5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4800" cy="2844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D92D39" w14:textId="77777777" w:rsidR="003F1DDD" w:rsidRPr="00AE65CF" w:rsidRDefault="003F1DDD" w:rsidP="000A76E9">
                          <w:pPr>
                            <w:rPr>
                              <w:rFonts w:ascii="Trebuchet MS" w:hAnsi="Trebuchet MS"/>
                              <w:b/>
                              <w:sz w:val="24"/>
                            </w:rPr>
                          </w:pPr>
                          <w:r w:rsidRPr="00AE65CF">
                            <w:rPr>
                              <w:rFonts w:ascii="Trebuchet MS" w:hAnsi="Trebuchet MS"/>
                              <w:b/>
                              <w:color w:val="0193CF"/>
                              <w:sz w:val="18"/>
                            </w:rPr>
                            <w:t>SUBGERENCIA GENERAL DE INNOVACIÓN, TECNOLOGÍA Y OPERACIONES</w:t>
                          </w:r>
                          <w:r w:rsidRPr="00AE65CF">
                            <w:rPr>
                              <w:rFonts w:ascii="Trebuchet MS" w:hAnsi="Trebuchet MS"/>
                              <w:b/>
                              <w:sz w:val="18"/>
                            </w:rPr>
                            <w:br/>
                          </w:r>
                        </w:p>
                        <w:p w14:paraId="35A8C09E" w14:textId="77777777" w:rsidR="003F1DDD" w:rsidRPr="001A609F" w:rsidRDefault="003F1DDD" w:rsidP="000A76E9">
                          <w:pPr>
                            <w:rPr>
                              <w:rFonts w:ascii="Trebuchet MS" w:hAnsi="Trebuchet M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21172D3" id="_x0000_s1028" type="#_x0000_t202" style="position:absolute;margin-left:-49.95pt;margin-top:13.05pt;width:324pt;height:22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" stroked="f">
              <v:textbox>
                <w:txbxContent>
                  <w:p w14:paraId="5BD92D39" w14:textId="77777777" w:rsidR="003F1DDD" w:rsidRPr="00AE65CF" w:rsidRDefault="003F1DDD" w:rsidP="000A76E9">
                    <w:pPr>
                      <w:rPr>
                        <w:rFonts w:ascii="Trebuchet MS" w:hAnsi="Trebuchet MS"/>
                        <w:b/>
                        <w:sz w:val="24"/>
                      </w:rPr>
                    </w:pPr>
                    <w:r w:rsidRPr="00AE65CF">
                      <w:rPr>
                        <w:rFonts w:ascii="Trebuchet MS" w:hAnsi="Trebuchet MS"/>
                        <w:b/>
                        <w:color w:val="0193CF"/>
                        <w:sz w:val="18"/>
                      </w:rPr>
                      <w:t>SUBGERENCIA GENERAL DE INNOVACIÓN, TECNOLOGÍA Y OPERACIONES</w:t>
                    </w:r>
                    <w:r w:rsidRPr="00AE65CF">
                      <w:rPr>
                        <w:rFonts w:ascii="Trebuchet MS" w:hAnsi="Trebuchet MS"/>
                        <w:b/>
                        <w:sz w:val="18"/>
                      </w:rPr>
                      <w:br/>
                    </w:r>
                  </w:p>
                  <w:p w14:paraId="35A8C09E" w14:textId="77777777" w:rsidR="003F1DDD" w:rsidRPr="001A609F" w:rsidRDefault="003F1DDD" w:rsidP="000A76E9">
                    <w:pPr>
                      <w:rPr>
                        <w:rFonts w:ascii="Trebuchet MS" w:hAnsi="Trebuchet MS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0057D46F" w14:textId="77777777" w:rsidR="003F1DDD" w:rsidRDefault="003F1DDD">
    <w:pPr>
      <w:ind w:right="260"/>
      <w:rPr>
        <w:color w:val="0F243E" w:themeColor="text2" w:themeShade="80"/>
        <w:sz w:val="26"/>
        <w:szCs w:val="26"/>
      </w:rPr>
    </w:pPr>
  </w:p>
  <w:p w14:paraId="447D699C" w14:textId="77777777" w:rsidR="003F1DDD" w:rsidRDefault="003F1DD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8D416" w14:textId="77777777" w:rsidR="003F1DDD" w:rsidRDefault="003F1DDD" w:rsidP="00E465C3">
      <w:r>
        <w:separator/>
      </w:r>
    </w:p>
    <w:p w14:paraId="500D1706" w14:textId="77777777" w:rsidR="003F1DDD" w:rsidRDefault="003F1DDD"/>
  </w:footnote>
  <w:footnote w:type="continuationSeparator" w:id="0">
    <w:p w14:paraId="27EDD38F" w14:textId="77777777" w:rsidR="003F1DDD" w:rsidRDefault="003F1DDD" w:rsidP="00E465C3">
      <w:r>
        <w:continuationSeparator/>
      </w:r>
    </w:p>
    <w:p w14:paraId="69D9D1DD" w14:textId="77777777" w:rsidR="003F1DDD" w:rsidRDefault="003F1DD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833B5" w14:textId="77777777" w:rsidR="003F1DDD" w:rsidRPr="001A609F" w:rsidRDefault="003F1DDD" w:rsidP="00F14ADC">
    <w:pPr>
      <w:rPr>
        <w:sz w:val="32"/>
      </w:rPr>
    </w:pPr>
    <w:r>
      <w:rPr>
        <w:noProof/>
        <w:sz w:val="32"/>
        <w:lang w:val="es-PE" w:eastAsia="es-PE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4CD268E" wp14:editId="7D4D07EC">
              <wp:simplePos x="0" y="0"/>
              <wp:positionH relativeFrom="column">
                <wp:posOffset>-17145</wp:posOffset>
              </wp:positionH>
              <wp:positionV relativeFrom="paragraph">
                <wp:posOffset>386715</wp:posOffset>
              </wp:positionV>
              <wp:extent cx="4899025" cy="0"/>
              <wp:effectExtent l="0" t="0" r="15875" b="19050"/>
              <wp:wrapNone/>
              <wp:docPr id="4" name="4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899025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A42A856" id="4 Conector recto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35pt,30.45pt" to="384.4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" strokecolor="#5a5a5a [2109]" strokeweight="1pt"/>
          </w:pict>
        </mc:Fallback>
      </mc:AlternateContent>
    </w:r>
    <w:r w:rsidRPr="00B10241">
      <w:rPr>
        <w:noProof/>
        <w:sz w:val="32"/>
        <w:lang w:val="es-PE" w:eastAsia="es-PE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F35F022" wp14:editId="234A0485">
              <wp:simplePos x="0" y="0"/>
              <wp:positionH relativeFrom="column">
                <wp:posOffset>-120650</wp:posOffset>
              </wp:positionH>
              <wp:positionV relativeFrom="paragraph">
                <wp:posOffset>-139065</wp:posOffset>
              </wp:positionV>
              <wp:extent cx="5003165" cy="551815"/>
              <wp:effectExtent l="0" t="0" r="6985" b="635"/>
              <wp:wrapNone/>
              <wp:docPr id="30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03165" cy="5518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C007D81" w14:textId="691A1FEC" w:rsidR="003F1DDD" w:rsidRPr="00AE65CF" w:rsidRDefault="003F1DDD" w:rsidP="00F14ADC">
                          <w:pPr>
                            <w:rPr>
                              <w:rFonts w:ascii="Trebuchet MS" w:hAnsi="Trebuchet MS"/>
                              <w:sz w:val="28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color w:val="595959" w:themeColor="text1" w:themeTint="A6"/>
                              <w:sz w:val="36"/>
                            </w:rPr>
                            <w:t xml:space="preserve">PASE A </w:t>
                          </w:r>
                          <w:r w:rsidR="00CA6CA4">
                            <w:rPr>
                              <w:rFonts w:ascii="Trebuchet MS" w:hAnsi="Trebuchet MS"/>
                              <w:b/>
                              <w:color w:val="595959" w:themeColor="text1" w:themeTint="A6"/>
                              <w:sz w:val="36"/>
                            </w:rPr>
                            <w:t>UAT</w:t>
                          </w:r>
                          <w:r>
                            <w:rPr>
                              <w:rFonts w:ascii="Trebuchet MS" w:hAnsi="Trebuchet MS"/>
                              <w:b/>
                              <w:color w:val="595959" w:themeColor="text1" w:themeTint="A6"/>
                              <w:sz w:val="36"/>
                            </w:rPr>
                            <w:t xml:space="preserve"> - DISTRIBUIDO</w:t>
                          </w:r>
                          <w:r w:rsidRPr="00AE65CF">
                            <w:rPr>
                              <w:rFonts w:ascii="Trebuchet MS" w:hAnsi="Trebuchet MS"/>
                              <w:sz w:val="28"/>
                            </w:rPr>
                            <w:br/>
                          </w:r>
                          <w:r w:rsidRPr="00AE65CF">
                            <w:rPr>
                              <w:rFonts w:ascii="Trebuchet MS" w:hAnsi="Trebuchet MS"/>
                              <w:color w:val="0193CF"/>
                              <w:szCs w:val="20"/>
                            </w:rPr>
                            <w:t>GERENCIA DE TECNOLOGÍA DE LA INFORMACIÓN</w:t>
                          </w:r>
                        </w:p>
                        <w:p w14:paraId="59DB747C" w14:textId="77777777" w:rsidR="003F1DDD" w:rsidRPr="001A609F" w:rsidRDefault="003F1DDD" w:rsidP="00F14ADC">
                          <w:pPr>
                            <w:rPr>
                              <w:rFonts w:ascii="Trebuchet MS" w:hAnsi="Trebuchet M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35F022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9.5pt;margin-top:-10.95pt;width:393.95pt;height:43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" stroked="f">
              <v:textbox>
                <w:txbxContent>
                  <w:p w14:paraId="1C007D81" w14:textId="691A1FEC" w:rsidR="003F1DDD" w:rsidRPr="00AE65CF" w:rsidRDefault="003F1DDD" w:rsidP="00F14ADC">
                    <w:pPr>
                      <w:rPr>
                        <w:rFonts w:ascii="Trebuchet MS" w:hAnsi="Trebuchet MS"/>
                        <w:sz w:val="28"/>
                      </w:rPr>
                    </w:pPr>
                    <w:r>
                      <w:rPr>
                        <w:rFonts w:ascii="Trebuchet MS" w:hAnsi="Trebuchet MS"/>
                        <w:b/>
                        <w:color w:val="595959" w:themeColor="text1" w:themeTint="A6"/>
                        <w:sz w:val="36"/>
                      </w:rPr>
                      <w:t xml:space="preserve">PASE A </w:t>
                    </w:r>
                    <w:r w:rsidR="00CA6CA4">
                      <w:rPr>
                        <w:rFonts w:ascii="Trebuchet MS" w:hAnsi="Trebuchet MS"/>
                        <w:b/>
                        <w:color w:val="595959" w:themeColor="text1" w:themeTint="A6"/>
                        <w:sz w:val="36"/>
                      </w:rPr>
                      <w:t>UAT</w:t>
                    </w:r>
                    <w:r>
                      <w:rPr>
                        <w:rFonts w:ascii="Trebuchet MS" w:hAnsi="Trebuchet MS"/>
                        <w:b/>
                        <w:color w:val="595959" w:themeColor="text1" w:themeTint="A6"/>
                        <w:sz w:val="36"/>
                      </w:rPr>
                      <w:t xml:space="preserve"> - DISTRIBUIDO</w:t>
                    </w:r>
                    <w:r w:rsidRPr="00AE65CF">
                      <w:rPr>
                        <w:rFonts w:ascii="Trebuchet MS" w:hAnsi="Trebuchet MS"/>
                        <w:sz w:val="28"/>
                      </w:rPr>
                      <w:br/>
                    </w:r>
                    <w:r w:rsidRPr="00AE65CF">
                      <w:rPr>
                        <w:rFonts w:ascii="Trebuchet MS" w:hAnsi="Trebuchet MS"/>
                        <w:color w:val="0193CF"/>
                        <w:szCs w:val="20"/>
                      </w:rPr>
                      <w:t>GERENCIA DE TECNOLOGÍA DE LA INFORMACIÓN</w:t>
                    </w:r>
                  </w:p>
                  <w:p w14:paraId="59DB747C" w14:textId="77777777" w:rsidR="003F1DDD" w:rsidRPr="001A609F" w:rsidRDefault="003F1DDD" w:rsidP="00F14ADC">
                    <w:pPr>
                      <w:rPr>
                        <w:rFonts w:ascii="Trebuchet MS" w:hAnsi="Trebuchet M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s-PE" w:eastAsia="es-PE"/>
      </w:rPr>
      <w:drawing>
        <wp:anchor distT="0" distB="0" distL="114300" distR="114300" simplePos="0" relativeHeight="251663360" behindDoc="0" locked="0" layoutInCell="1" allowOverlap="1" wp14:anchorId="699C36AF" wp14:editId="28EAC5A5">
          <wp:simplePos x="0" y="0"/>
          <wp:positionH relativeFrom="column">
            <wp:posOffset>-681990</wp:posOffset>
          </wp:positionH>
          <wp:positionV relativeFrom="paragraph">
            <wp:posOffset>-184150</wp:posOffset>
          </wp:positionV>
          <wp:extent cx="666115" cy="698500"/>
          <wp:effectExtent l="0" t="0" r="0" b="6350"/>
          <wp:wrapTopAndBottom/>
          <wp:docPr id="2" name="Imagen 2" descr="D:\mvila\Utilidades BANBIF\cir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mvila\Utilidades BANBIF\cir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115" cy="698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64384" behindDoc="0" locked="0" layoutInCell="1" allowOverlap="1" wp14:anchorId="51AD1E43" wp14:editId="796EC994">
          <wp:simplePos x="0" y="0"/>
          <wp:positionH relativeFrom="column">
            <wp:posOffset>5122281</wp:posOffset>
          </wp:positionH>
          <wp:positionV relativeFrom="paragraph">
            <wp:posOffset>-175260</wp:posOffset>
          </wp:positionV>
          <wp:extent cx="1224915" cy="740410"/>
          <wp:effectExtent l="0" t="0" r="0" b="2540"/>
          <wp:wrapNone/>
          <wp:docPr id="3" name="Imagen 3" descr="D:\mvila\Utilidades BANBIF\logo-fondo-transparente_S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mvila\Utilidades BANBIF\logo-fondo-transparente_SS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4915" cy="740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CB4652C" w14:textId="77777777" w:rsidR="003F1DDD" w:rsidRPr="00317748" w:rsidRDefault="003F1DDD" w:rsidP="0031774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C79FC"/>
    <w:multiLevelType w:val="hybridMultilevel"/>
    <w:tmpl w:val="866206E6"/>
    <w:lvl w:ilvl="0" w:tplc="86FC1A7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86FC1A7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91BD6"/>
    <w:multiLevelType w:val="hybridMultilevel"/>
    <w:tmpl w:val="BF103D7E"/>
    <w:lvl w:ilvl="0" w:tplc="C346E348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B5858"/>
    <w:multiLevelType w:val="hybridMultilevel"/>
    <w:tmpl w:val="1F8ED93A"/>
    <w:lvl w:ilvl="0" w:tplc="65446542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3" w15:restartNumberingAfterBreak="0">
    <w:nsid w:val="0DDD79E2"/>
    <w:multiLevelType w:val="hybridMultilevel"/>
    <w:tmpl w:val="48C050E4"/>
    <w:lvl w:ilvl="0" w:tplc="CBF8A1BC">
      <w:start w:val="1"/>
      <w:numFmt w:val="decimal"/>
      <w:lvlText w:val="%1."/>
      <w:lvlJc w:val="left"/>
      <w:pPr>
        <w:tabs>
          <w:tab w:val="num" w:pos="1773"/>
        </w:tabs>
        <w:ind w:left="1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3"/>
        </w:tabs>
        <w:ind w:left="249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3"/>
        </w:tabs>
        <w:ind w:left="321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3"/>
        </w:tabs>
        <w:ind w:left="393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3"/>
        </w:tabs>
        <w:ind w:left="465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3"/>
        </w:tabs>
        <w:ind w:left="537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3"/>
        </w:tabs>
        <w:ind w:left="609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3"/>
        </w:tabs>
        <w:ind w:left="681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3"/>
        </w:tabs>
        <w:ind w:left="7533" w:hanging="180"/>
      </w:pPr>
    </w:lvl>
  </w:abstractNum>
  <w:abstractNum w:abstractNumId="4" w15:restartNumberingAfterBreak="0">
    <w:nsid w:val="14AC4FD5"/>
    <w:multiLevelType w:val="hybridMultilevel"/>
    <w:tmpl w:val="F6A23E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9523EC"/>
    <w:multiLevelType w:val="hybridMultilevel"/>
    <w:tmpl w:val="9E28D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43B49"/>
    <w:multiLevelType w:val="hybridMultilevel"/>
    <w:tmpl w:val="DAFEE446"/>
    <w:lvl w:ilvl="0" w:tplc="86FC1A7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6E5C4BF0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ascii="Arial" w:eastAsia="Times New Roman" w:hAnsi="Arial" w:cs="Arial"/>
      </w:rPr>
    </w:lvl>
    <w:lvl w:ilvl="2" w:tplc="FC828AD6">
      <w:start w:val="1"/>
      <w:numFmt w:val="decimal"/>
      <w:lvlText w:val="%3"/>
      <w:lvlJc w:val="left"/>
      <w:pPr>
        <w:tabs>
          <w:tab w:val="num" w:pos="2688"/>
        </w:tabs>
        <w:ind w:left="2688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7" w15:restartNumberingAfterBreak="0">
    <w:nsid w:val="201A3BAF"/>
    <w:multiLevelType w:val="multilevel"/>
    <w:tmpl w:val="AE3E0F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8" w15:restartNumberingAfterBreak="0">
    <w:nsid w:val="28AF70C8"/>
    <w:multiLevelType w:val="hybridMultilevel"/>
    <w:tmpl w:val="1F8ED93A"/>
    <w:lvl w:ilvl="0" w:tplc="65446542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9" w15:restartNumberingAfterBreak="0">
    <w:nsid w:val="2C5C11B4"/>
    <w:multiLevelType w:val="hybridMultilevel"/>
    <w:tmpl w:val="B6289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A93584"/>
    <w:multiLevelType w:val="hybridMultilevel"/>
    <w:tmpl w:val="48C050E4"/>
    <w:lvl w:ilvl="0" w:tplc="CBF8A1BC">
      <w:start w:val="1"/>
      <w:numFmt w:val="decimal"/>
      <w:lvlText w:val="%1."/>
      <w:lvlJc w:val="left"/>
      <w:pPr>
        <w:tabs>
          <w:tab w:val="num" w:pos="1773"/>
        </w:tabs>
        <w:ind w:left="1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3"/>
        </w:tabs>
        <w:ind w:left="249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3"/>
        </w:tabs>
        <w:ind w:left="321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3"/>
        </w:tabs>
        <w:ind w:left="393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3"/>
        </w:tabs>
        <w:ind w:left="465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3"/>
        </w:tabs>
        <w:ind w:left="537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3"/>
        </w:tabs>
        <w:ind w:left="609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3"/>
        </w:tabs>
        <w:ind w:left="681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3"/>
        </w:tabs>
        <w:ind w:left="7533" w:hanging="180"/>
      </w:pPr>
    </w:lvl>
  </w:abstractNum>
  <w:abstractNum w:abstractNumId="11" w15:restartNumberingAfterBreak="0">
    <w:nsid w:val="307241E8"/>
    <w:multiLevelType w:val="hybridMultilevel"/>
    <w:tmpl w:val="48C050E4"/>
    <w:lvl w:ilvl="0" w:tplc="CBF8A1BC">
      <w:start w:val="1"/>
      <w:numFmt w:val="decimal"/>
      <w:lvlText w:val="%1."/>
      <w:lvlJc w:val="left"/>
      <w:pPr>
        <w:tabs>
          <w:tab w:val="num" w:pos="1773"/>
        </w:tabs>
        <w:ind w:left="1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3"/>
        </w:tabs>
        <w:ind w:left="249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3"/>
        </w:tabs>
        <w:ind w:left="321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3"/>
        </w:tabs>
        <w:ind w:left="393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3"/>
        </w:tabs>
        <w:ind w:left="465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3"/>
        </w:tabs>
        <w:ind w:left="537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3"/>
        </w:tabs>
        <w:ind w:left="609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3"/>
        </w:tabs>
        <w:ind w:left="681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3"/>
        </w:tabs>
        <w:ind w:left="7533" w:hanging="180"/>
      </w:pPr>
    </w:lvl>
  </w:abstractNum>
  <w:abstractNum w:abstractNumId="12" w15:restartNumberingAfterBreak="0">
    <w:nsid w:val="30FB4A9D"/>
    <w:multiLevelType w:val="hybridMultilevel"/>
    <w:tmpl w:val="521EB78A"/>
    <w:lvl w:ilvl="0" w:tplc="7C8226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24"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  <w:lvl w:ilvl="2" w:tplc="04090009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4"/>
        <w:szCs w:val="24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0B12A0"/>
    <w:multiLevelType w:val="hybridMultilevel"/>
    <w:tmpl w:val="1F8ED93A"/>
    <w:lvl w:ilvl="0" w:tplc="65446542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4" w15:restartNumberingAfterBreak="0">
    <w:nsid w:val="381821C5"/>
    <w:multiLevelType w:val="hybridMultilevel"/>
    <w:tmpl w:val="FAEA8BB0"/>
    <w:lvl w:ilvl="0" w:tplc="442A8662">
      <w:start w:val="1"/>
      <w:numFmt w:val="decimal"/>
      <w:lvlText w:val="%1.5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C71070"/>
    <w:multiLevelType w:val="hybridMultilevel"/>
    <w:tmpl w:val="8D0C792E"/>
    <w:lvl w:ilvl="0" w:tplc="49C09F08">
      <w:start w:val="1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B176B5"/>
    <w:multiLevelType w:val="hybridMultilevel"/>
    <w:tmpl w:val="C42A15C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24F0EBD"/>
    <w:multiLevelType w:val="hybridMultilevel"/>
    <w:tmpl w:val="1F8ED93A"/>
    <w:lvl w:ilvl="0" w:tplc="65446542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8" w15:restartNumberingAfterBreak="0">
    <w:nsid w:val="444F59EC"/>
    <w:multiLevelType w:val="hybridMultilevel"/>
    <w:tmpl w:val="48C050E4"/>
    <w:lvl w:ilvl="0" w:tplc="CBF8A1BC">
      <w:start w:val="1"/>
      <w:numFmt w:val="decimal"/>
      <w:lvlText w:val="%1."/>
      <w:lvlJc w:val="left"/>
      <w:pPr>
        <w:tabs>
          <w:tab w:val="num" w:pos="1773"/>
        </w:tabs>
        <w:ind w:left="1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3"/>
        </w:tabs>
        <w:ind w:left="249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3"/>
        </w:tabs>
        <w:ind w:left="321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3"/>
        </w:tabs>
        <w:ind w:left="393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3"/>
        </w:tabs>
        <w:ind w:left="465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3"/>
        </w:tabs>
        <w:ind w:left="537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3"/>
        </w:tabs>
        <w:ind w:left="609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3"/>
        </w:tabs>
        <w:ind w:left="681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3"/>
        </w:tabs>
        <w:ind w:left="7533" w:hanging="180"/>
      </w:pPr>
    </w:lvl>
  </w:abstractNum>
  <w:abstractNum w:abstractNumId="19" w15:restartNumberingAfterBreak="0">
    <w:nsid w:val="44DD1A0F"/>
    <w:multiLevelType w:val="hybridMultilevel"/>
    <w:tmpl w:val="DE528FF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810537A"/>
    <w:multiLevelType w:val="multilevel"/>
    <w:tmpl w:val="AF96AB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18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0191C1B"/>
    <w:multiLevelType w:val="hybridMultilevel"/>
    <w:tmpl w:val="A888EE36"/>
    <w:lvl w:ilvl="0" w:tplc="8E3E4FCC">
      <w:start w:val="1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47235E"/>
    <w:multiLevelType w:val="hybridMultilevel"/>
    <w:tmpl w:val="E7EE3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832A4C"/>
    <w:multiLevelType w:val="hybridMultilevel"/>
    <w:tmpl w:val="DACA0A1A"/>
    <w:lvl w:ilvl="0" w:tplc="511E5F3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AD7679"/>
    <w:multiLevelType w:val="hybridMultilevel"/>
    <w:tmpl w:val="CC3824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B7843E1"/>
    <w:multiLevelType w:val="multilevel"/>
    <w:tmpl w:val="B798BE10"/>
    <w:lvl w:ilvl="0">
      <w:start w:val="1"/>
      <w:numFmt w:val="decimal"/>
      <w:lvlText w:val="%1"/>
      <w:lvlJc w:val="left"/>
      <w:pPr>
        <w:ind w:left="360" w:hanging="360"/>
      </w:pPr>
      <w:rPr>
        <w:rFonts w:ascii="Verdana" w:eastAsia="Times New Roman" w:hAnsi="Verdana" w:cs="Tahoma" w:hint="default"/>
      </w:rPr>
    </w:lvl>
    <w:lvl w:ilvl="1">
      <w:start w:val="6"/>
      <w:numFmt w:val="decimal"/>
      <w:lvlText w:val="%1.%2"/>
      <w:lvlJc w:val="left"/>
      <w:pPr>
        <w:ind w:left="720" w:hanging="360"/>
      </w:pPr>
      <w:rPr>
        <w:rFonts w:ascii="Verdana" w:eastAsia="Times New Roman" w:hAnsi="Verdana" w:cs="Tahom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Verdana" w:eastAsia="Times New Roman" w:hAnsi="Verdana" w:cs="Tahoma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Verdana" w:eastAsia="Times New Roman" w:hAnsi="Verdana" w:cs="Tahoma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Verdana" w:eastAsia="Times New Roman" w:hAnsi="Verdana" w:cs="Tahom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Verdana" w:eastAsia="Times New Roman" w:hAnsi="Verdana" w:cs="Tahoma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Verdana" w:eastAsia="Times New Roman" w:hAnsi="Verdana" w:cs="Tahoma"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Verdana" w:eastAsia="Times New Roman" w:hAnsi="Verdana" w:cs="Tahoma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Verdana" w:eastAsia="Times New Roman" w:hAnsi="Verdana" w:cs="Tahoma" w:hint="default"/>
      </w:rPr>
    </w:lvl>
  </w:abstractNum>
  <w:abstractNum w:abstractNumId="26" w15:restartNumberingAfterBreak="0">
    <w:nsid w:val="5FC24E9B"/>
    <w:multiLevelType w:val="hybridMultilevel"/>
    <w:tmpl w:val="227E95FC"/>
    <w:lvl w:ilvl="0" w:tplc="86FC1A7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86FC1A7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EC2C00"/>
    <w:multiLevelType w:val="hybridMultilevel"/>
    <w:tmpl w:val="F7E0E3F6"/>
    <w:lvl w:ilvl="0" w:tplc="A52E4BE4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2648B2"/>
    <w:multiLevelType w:val="hybridMultilevel"/>
    <w:tmpl w:val="CC3824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B4D38D8"/>
    <w:multiLevelType w:val="hybridMultilevel"/>
    <w:tmpl w:val="DE527E64"/>
    <w:lvl w:ilvl="0" w:tplc="FA8C7722">
      <w:start w:val="1"/>
      <w:numFmt w:val="decimal"/>
      <w:lvlText w:val="%1.3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953BC"/>
    <w:multiLevelType w:val="hybridMultilevel"/>
    <w:tmpl w:val="05ACF04A"/>
    <w:lvl w:ilvl="0" w:tplc="86FC1A7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86FC1A7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965CA4"/>
    <w:multiLevelType w:val="hybridMultilevel"/>
    <w:tmpl w:val="DAFEE446"/>
    <w:lvl w:ilvl="0" w:tplc="86FC1A7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6E5C4BF0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ascii="Arial" w:eastAsia="Times New Roman" w:hAnsi="Arial" w:cs="Arial"/>
      </w:rPr>
    </w:lvl>
    <w:lvl w:ilvl="2" w:tplc="FC828AD6">
      <w:start w:val="1"/>
      <w:numFmt w:val="decimal"/>
      <w:lvlText w:val="%3"/>
      <w:lvlJc w:val="left"/>
      <w:pPr>
        <w:tabs>
          <w:tab w:val="num" w:pos="2688"/>
        </w:tabs>
        <w:ind w:left="2688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2" w15:restartNumberingAfterBreak="0">
    <w:nsid w:val="7C117D2A"/>
    <w:multiLevelType w:val="multilevel"/>
    <w:tmpl w:val="19C03278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82993189">
    <w:abstractNumId w:val="12"/>
  </w:num>
  <w:num w:numId="2" w16cid:durableId="780534904">
    <w:abstractNumId w:val="6"/>
  </w:num>
  <w:num w:numId="3" w16cid:durableId="682627331">
    <w:abstractNumId w:val="30"/>
  </w:num>
  <w:num w:numId="4" w16cid:durableId="1831025026">
    <w:abstractNumId w:val="17"/>
  </w:num>
  <w:num w:numId="5" w16cid:durableId="599681921">
    <w:abstractNumId w:val="2"/>
  </w:num>
  <w:num w:numId="6" w16cid:durableId="586042699">
    <w:abstractNumId w:val="32"/>
  </w:num>
  <w:num w:numId="7" w16cid:durableId="1272475976">
    <w:abstractNumId w:val="10"/>
  </w:num>
  <w:num w:numId="8" w16cid:durableId="1323655447">
    <w:abstractNumId w:val="11"/>
  </w:num>
  <w:num w:numId="9" w16cid:durableId="66734581">
    <w:abstractNumId w:val="31"/>
  </w:num>
  <w:num w:numId="10" w16cid:durableId="2144498022">
    <w:abstractNumId w:val="28"/>
  </w:num>
  <w:num w:numId="11" w16cid:durableId="177700046">
    <w:abstractNumId w:val="24"/>
  </w:num>
  <w:num w:numId="12" w16cid:durableId="1971742682">
    <w:abstractNumId w:val="13"/>
  </w:num>
  <w:num w:numId="13" w16cid:durableId="1177383133">
    <w:abstractNumId w:val="8"/>
  </w:num>
  <w:num w:numId="14" w16cid:durableId="839347696">
    <w:abstractNumId w:val="18"/>
  </w:num>
  <w:num w:numId="15" w16cid:durableId="1209027374">
    <w:abstractNumId w:val="3"/>
  </w:num>
  <w:num w:numId="16" w16cid:durableId="1824810026">
    <w:abstractNumId w:val="9"/>
  </w:num>
  <w:num w:numId="17" w16cid:durableId="1328827656">
    <w:abstractNumId w:val="26"/>
  </w:num>
  <w:num w:numId="18" w16cid:durableId="778454412">
    <w:abstractNumId w:val="0"/>
  </w:num>
  <w:num w:numId="19" w16cid:durableId="254942950">
    <w:abstractNumId w:val="22"/>
  </w:num>
  <w:num w:numId="20" w16cid:durableId="878514665">
    <w:abstractNumId w:val="5"/>
  </w:num>
  <w:num w:numId="21" w16cid:durableId="2089500656">
    <w:abstractNumId w:val="4"/>
  </w:num>
  <w:num w:numId="22" w16cid:durableId="7134340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754468175">
    <w:abstractNumId w:val="23"/>
  </w:num>
  <w:num w:numId="24" w16cid:durableId="2116704441">
    <w:abstractNumId w:val="1"/>
  </w:num>
  <w:num w:numId="25" w16cid:durableId="1526745068">
    <w:abstractNumId w:val="29"/>
  </w:num>
  <w:num w:numId="26" w16cid:durableId="145438507">
    <w:abstractNumId w:val="21"/>
  </w:num>
  <w:num w:numId="27" w16cid:durableId="2039773245">
    <w:abstractNumId w:val="14"/>
  </w:num>
  <w:num w:numId="28" w16cid:durableId="1399086870">
    <w:abstractNumId w:val="15"/>
  </w:num>
  <w:num w:numId="29" w16cid:durableId="689726335">
    <w:abstractNumId w:val="25"/>
  </w:num>
  <w:num w:numId="30" w16cid:durableId="1177378893">
    <w:abstractNumId w:val="16"/>
  </w:num>
  <w:num w:numId="31" w16cid:durableId="1686202193">
    <w:abstractNumId w:val="19"/>
  </w:num>
  <w:num w:numId="32" w16cid:durableId="478813472">
    <w:abstractNumId w:val="27"/>
  </w:num>
  <w:num w:numId="33" w16cid:durableId="874077829">
    <w:abstractNumId w:val="2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716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0B27"/>
    <w:rsid w:val="000035C6"/>
    <w:rsid w:val="000038BD"/>
    <w:rsid w:val="00006D07"/>
    <w:rsid w:val="000112A6"/>
    <w:rsid w:val="00034882"/>
    <w:rsid w:val="0006520B"/>
    <w:rsid w:val="00065867"/>
    <w:rsid w:val="000668AA"/>
    <w:rsid w:val="000743EA"/>
    <w:rsid w:val="00075A6A"/>
    <w:rsid w:val="00076915"/>
    <w:rsid w:val="00081B6B"/>
    <w:rsid w:val="00084C52"/>
    <w:rsid w:val="00086750"/>
    <w:rsid w:val="00090040"/>
    <w:rsid w:val="0009221A"/>
    <w:rsid w:val="00096790"/>
    <w:rsid w:val="00097230"/>
    <w:rsid w:val="000973A9"/>
    <w:rsid w:val="000A0F2E"/>
    <w:rsid w:val="000A178B"/>
    <w:rsid w:val="000A4060"/>
    <w:rsid w:val="000A58CD"/>
    <w:rsid w:val="000A76E9"/>
    <w:rsid w:val="000B3173"/>
    <w:rsid w:val="000B76A1"/>
    <w:rsid w:val="000C5EDB"/>
    <w:rsid w:val="000D444E"/>
    <w:rsid w:val="000D64D6"/>
    <w:rsid w:val="000D7B2B"/>
    <w:rsid w:val="000E02C0"/>
    <w:rsid w:val="000E1FBB"/>
    <w:rsid w:val="000E78FA"/>
    <w:rsid w:val="00100158"/>
    <w:rsid w:val="0010793C"/>
    <w:rsid w:val="00111F6B"/>
    <w:rsid w:val="00114D8C"/>
    <w:rsid w:val="00122888"/>
    <w:rsid w:val="00125CC2"/>
    <w:rsid w:val="00127C70"/>
    <w:rsid w:val="00142E23"/>
    <w:rsid w:val="00143770"/>
    <w:rsid w:val="00145783"/>
    <w:rsid w:val="00146054"/>
    <w:rsid w:val="0014695E"/>
    <w:rsid w:val="00156F9E"/>
    <w:rsid w:val="00160A8C"/>
    <w:rsid w:val="00164FD5"/>
    <w:rsid w:val="00167814"/>
    <w:rsid w:val="001679EE"/>
    <w:rsid w:val="00171592"/>
    <w:rsid w:val="0017179E"/>
    <w:rsid w:val="001738F4"/>
    <w:rsid w:val="00174562"/>
    <w:rsid w:val="00174715"/>
    <w:rsid w:val="001760D9"/>
    <w:rsid w:val="001769D7"/>
    <w:rsid w:val="001805CB"/>
    <w:rsid w:val="001840FB"/>
    <w:rsid w:val="001866B5"/>
    <w:rsid w:val="00192569"/>
    <w:rsid w:val="001943D2"/>
    <w:rsid w:val="001A17FC"/>
    <w:rsid w:val="001A1F03"/>
    <w:rsid w:val="001A2300"/>
    <w:rsid w:val="001A2C75"/>
    <w:rsid w:val="001A5A41"/>
    <w:rsid w:val="001A724A"/>
    <w:rsid w:val="001C6AA0"/>
    <w:rsid w:val="001C7728"/>
    <w:rsid w:val="001D7E0F"/>
    <w:rsid w:val="001E6994"/>
    <w:rsid w:val="001F3DE3"/>
    <w:rsid w:val="001F7A6B"/>
    <w:rsid w:val="001F7DB8"/>
    <w:rsid w:val="002038F5"/>
    <w:rsid w:val="002079CB"/>
    <w:rsid w:val="002158F6"/>
    <w:rsid w:val="00216106"/>
    <w:rsid w:val="00234F6D"/>
    <w:rsid w:val="0023720F"/>
    <w:rsid w:val="00237A20"/>
    <w:rsid w:val="00250CEA"/>
    <w:rsid w:val="002520A5"/>
    <w:rsid w:val="0025286B"/>
    <w:rsid w:val="002629EA"/>
    <w:rsid w:val="00263D14"/>
    <w:rsid w:val="002648C9"/>
    <w:rsid w:val="00271237"/>
    <w:rsid w:val="00277B35"/>
    <w:rsid w:val="0028341B"/>
    <w:rsid w:val="002931B7"/>
    <w:rsid w:val="002943FE"/>
    <w:rsid w:val="002A221F"/>
    <w:rsid w:val="002A76B9"/>
    <w:rsid w:val="002B44C1"/>
    <w:rsid w:val="002C22AD"/>
    <w:rsid w:val="002D18B5"/>
    <w:rsid w:val="002D536D"/>
    <w:rsid w:val="002E0C59"/>
    <w:rsid w:val="003064A9"/>
    <w:rsid w:val="00307C7D"/>
    <w:rsid w:val="00317531"/>
    <w:rsid w:val="00317748"/>
    <w:rsid w:val="003211E6"/>
    <w:rsid w:val="0033378C"/>
    <w:rsid w:val="003364D1"/>
    <w:rsid w:val="003503A6"/>
    <w:rsid w:val="00352A0E"/>
    <w:rsid w:val="00371856"/>
    <w:rsid w:val="003746F2"/>
    <w:rsid w:val="00374CF7"/>
    <w:rsid w:val="00384225"/>
    <w:rsid w:val="0039765C"/>
    <w:rsid w:val="00397C22"/>
    <w:rsid w:val="003A0FF5"/>
    <w:rsid w:val="003A2ECA"/>
    <w:rsid w:val="003B697A"/>
    <w:rsid w:val="003C4226"/>
    <w:rsid w:val="003C6841"/>
    <w:rsid w:val="003F1DDD"/>
    <w:rsid w:val="003F399C"/>
    <w:rsid w:val="003F4C86"/>
    <w:rsid w:val="004019D4"/>
    <w:rsid w:val="00405AE0"/>
    <w:rsid w:val="004111BA"/>
    <w:rsid w:val="00421018"/>
    <w:rsid w:val="00421F4B"/>
    <w:rsid w:val="00427B06"/>
    <w:rsid w:val="00437D11"/>
    <w:rsid w:val="00445D07"/>
    <w:rsid w:val="00445ED3"/>
    <w:rsid w:val="004565B7"/>
    <w:rsid w:val="004614C1"/>
    <w:rsid w:val="00461A3B"/>
    <w:rsid w:val="0046490F"/>
    <w:rsid w:val="00474644"/>
    <w:rsid w:val="00474C68"/>
    <w:rsid w:val="0048322F"/>
    <w:rsid w:val="004856A7"/>
    <w:rsid w:val="00492146"/>
    <w:rsid w:val="0049332C"/>
    <w:rsid w:val="00495C47"/>
    <w:rsid w:val="004A0F3A"/>
    <w:rsid w:val="004C3B0A"/>
    <w:rsid w:val="004D530D"/>
    <w:rsid w:val="004D5FB2"/>
    <w:rsid w:val="004E1B89"/>
    <w:rsid w:val="004F14EE"/>
    <w:rsid w:val="004F2AB1"/>
    <w:rsid w:val="004F548C"/>
    <w:rsid w:val="00532D31"/>
    <w:rsid w:val="00533BAE"/>
    <w:rsid w:val="00533DEE"/>
    <w:rsid w:val="005401A0"/>
    <w:rsid w:val="00543393"/>
    <w:rsid w:val="005434BB"/>
    <w:rsid w:val="00551324"/>
    <w:rsid w:val="005553D1"/>
    <w:rsid w:val="0056069E"/>
    <w:rsid w:val="00575AD1"/>
    <w:rsid w:val="00575FA8"/>
    <w:rsid w:val="00576B36"/>
    <w:rsid w:val="00580AA4"/>
    <w:rsid w:val="00581193"/>
    <w:rsid w:val="00581B8B"/>
    <w:rsid w:val="005820F5"/>
    <w:rsid w:val="005852C0"/>
    <w:rsid w:val="005A304A"/>
    <w:rsid w:val="005A6C32"/>
    <w:rsid w:val="005B62ED"/>
    <w:rsid w:val="005C2303"/>
    <w:rsid w:val="005C33E7"/>
    <w:rsid w:val="005C5A68"/>
    <w:rsid w:val="005D2302"/>
    <w:rsid w:val="005D23B6"/>
    <w:rsid w:val="005D2B6F"/>
    <w:rsid w:val="005E1514"/>
    <w:rsid w:val="005E3D48"/>
    <w:rsid w:val="005F03AF"/>
    <w:rsid w:val="006062AC"/>
    <w:rsid w:val="00613CD8"/>
    <w:rsid w:val="00616131"/>
    <w:rsid w:val="006219F9"/>
    <w:rsid w:val="00624FE2"/>
    <w:rsid w:val="0063546C"/>
    <w:rsid w:val="006358A3"/>
    <w:rsid w:val="00635C17"/>
    <w:rsid w:val="006416C0"/>
    <w:rsid w:val="00641FB4"/>
    <w:rsid w:val="006444DB"/>
    <w:rsid w:val="00646BA3"/>
    <w:rsid w:val="00651B7F"/>
    <w:rsid w:val="00652891"/>
    <w:rsid w:val="0066265D"/>
    <w:rsid w:val="006644FB"/>
    <w:rsid w:val="00666B1D"/>
    <w:rsid w:val="006802FA"/>
    <w:rsid w:val="0068295E"/>
    <w:rsid w:val="00683E86"/>
    <w:rsid w:val="00684014"/>
    <w:rsid w:val="006842B1"/>
    <w:rsid w:val="00690EA4"/>
    <w:rsid w:val="00694273"/>
    <w:rsid w:val="0069782D"/>
    <w:rsid w:val="006A09EF"/>
    <w:rsid w:val="006A44A0"/>
    <w:rsid w:val="006B64B8"/>
    <w:rsid w:val="006C1CC4"/>
    <w:rsid w:val="006E1396"/>
    <w:rsid w:val="006E17AF"/>
    <w:rsid w:val="006F7D91"/>
    <w:rsid w:val="0070037C"/>
    <w:rsid w:val="00712EA0"/>
    <w:rsid w:val="007169CB"/>
    <w:rsid w:val="007244B6"/>
    <w:rsid w:val="0072456C"/>
    <w:rsid w:val="00727CCE"/>
    <w:rsid w:val="00733062"/>
    <w:rsid w:val="007415E3"/>
    <w:rsid w:val="00746676"/>
    <w:rsid w:val="007533A9"/>
    <w:rsid w:val="007533B7"/>
    <w:rsid w:val="00756A8F"/>
    <w:rsid w:val="007613AC"/>
    <w:rsid w:val="00761864"/>
    <w:rsid w:val="00765508"/>
    <w:rsid w:val="00767B25"/>
    <w:rsid w:val="0077084D"/>
    <w:rsid w:val="00772AED"/>
    <w:rsid w:val="0078023D"/>
    <w:rsid w:val="00782DFB"/>
    <w:rsid w:val="00783F12"/>
    <w:rsid w:val="007856FF"/>
    <w:rsid w:val="00790796"/>
    <w:rsid w:val="00793988"/>
    <w:rsid w:val="007962A5"/>
    <w:rsid w:val="00797AA6"/>
    <w:rsid w:val="007A3A7C"/>
    <w:rsid w:val="007A5712"/>
    <w:rsid w:val="007B37AB"/>
    <w:rsid w:val="007B55CF"/>
    <w:rsid w:val="007B6D41"/>
    <w:rsid w:val="007C092F"/>
    <w:rsid w:val="007C0D24"/>
    <w:rsid w:val="007D71A9"/>
    <w:rsid w:val="007F1127"/>
    <w:rsid w:val="007F4748"/>
    <w:rsid w:val="0080611B"/>
    <w:rsid w:val="00806BA4"/>
    <w:rsid w:val="00815540"/>
    <w:rsid w:val="00817DE8"/>
    <w:rsid w:val="00823013"/>
    <w:rsid w:val="00826A4F"/>
    <w:rsid w:val="0083110B"/>
    <w:rsid w:val="008315B2"/>
    <w:rsid w:val="00834015"/>
    <w:rsid w:val="00842DB1"/>
    <w:rsid w:val="00845491"/>
    <w:rsid w:val="0085079E"/>
    <w:rsid w:val="008569E5"/>
    <w:rsid w:val="0086007A"/>
    <w:rsid w:val="0086008B"/>
    <w:rsid w:val="00884001"/>
    <w:rsid w:val="00885A1E"/>
    <w:rsid w:val="00886BF9"/>
    <w:rsid w:val="00891FE4"/>
    <w:rsid w:val="008B3C18"/>
    <w:rsid w:val="008B7811"/>
    <w:rsid w:val="008C5D88"/>
    <w:rsid w:val="008E2BE2"/>
    <w:rsid w:val="008F19F2"/>
    <w:rsid w:val="008F1B49"/>
    <w:rsid w:val="008F2ECB"/>
    <w:rsid w:val="008F5138"/>
    <w:rsid w:val="009004F1"/>
    <w:rsid w:val="00901DE2"/>
    <w:rsid w:val="00902EFC"/>
    <w:rsid w:val="00903F0A"/>
    <w:rsid w:val="00917407"/>
    <w:rsid w:val="009246E0"/>
    <w:rsid w:val="00931789"/>
    <w:rsid w:val="009319FD"/>
    <w:rsid w:val="00931A21"/>
    <w:rsid w:val="00936719"/>
    <w:rsid w:val="00943073"/>
    <w:rsid w:val="00945EFD"/>
    <w:rsid w:val="00946E44"/>
    <w:rsid w:val="00947577"/>
    <w:rsid w:val="00950735"/>
    <w:rsid w:val="00952B5D"/>
    <w:rsid w:val="00956ACB"/>
    <w:rsid w:val="00962B02"/>
    <w:rsid w:val="009639DA"/>
    <w:rsid w:val="00965FCB"/>
    <w:rsid w:val="00970A03"/>
    <w:rsid w:val="00974151"/>
    <w:rsid w:val="009B5E57"/>
    <w:rsid w:val="009B6E64"/>
    <w:rsid w:val="009C7817"/>
    <w:rsid w:val="009E5F38"/>
    <w:rsid w:val="009F4C10"/>
    <w:rsid w:val="00A015C1"/>
    <w:rsid w:val="00A0447C"/>
    <w:rsid w:val="00A052C8"/>
    <w:rsid w:val="00A15031"/>
    <w:rsid w:val="00A3269C"/>
    <w:rsid w:val="00A33A6A"/>
    <w:rsid w:val="00A37726"/>
    <w:rsid w:val="00A40520"/>
    <w:rsid w:val="00A4461D"/>
    <w:rsid w:val="00A45182"/>
    <w:rsid w:val="00A65C16"/>
    <w:rsid w:val="00A801A7"/>
    <w:rsid w:val="00A92917"/>
    <w:rsid w:val="00A97199"/>
    <w:rsid w:val="00A979CA"/>
    <w:rsid w:val="00AA2DDC"/>
    <w:rsid w:val="00AB4EC5"/>
    <w:rsid w:val="00AB6FD7"/>
    <w:rsid w:val="00AD2214"/>
    <w:rsid w:val="00AD26D6"/>
    <w:rsid w:val="00AD766E"/>
    <w:rsid w:val="00AD7989"/>
    <w:rsid w:val="00AF26D7"/>
    <w:rsid w:val="00AF3F67"/>
    <w:rsid w:val="00B034CA"/>
    <w:rsid w:val="00B05871"/>
    <w:rsid w:val="00B12253"/>
    <w:rsid w:val="00B13445"/>
    <w:rsid w:val="00B21428"/>
    <w:rsid w:val="00B42073"/>
    <w:rsid w:val="00B45E31"/>
    <w:rsid w:val="00B54FDA"/>
    <w:rsid w:val="00B60EA2"/>
    <w:rsid w:val="00B66C80"/>
    <w:rsid w:val="00B72D1D"/>
    <w:rsid w:val="00B93E2D"/>
    <w:rsid w:val="00B96D30"/>
    <w:rsid w:val="00BA1E9F"/>
    <w:rsid w:val="00BB1E8F"/>
    <w:rsid w:val="00BB22C3"/>
    <w:rsid w:val="00BB6C17"/>
    <w:rsid w:val="00BC18BF"/>
    <w:rsid w:val="00BD0B11"/>
    <w:rsid w:val="00BE3504"/>
    <w:rsid w:val="00BF01D6"/>
    <w:rsid w:val="00BF2E85"/>
    <w:rsid w:val="00BF7723"/>
    <w:rsid w:val="00C02B9B"/>
    <w:rsid w:val="00C143E2"/>
    <w:rsid w:val="00C1512B"/>
    <w:rsid w:val="00C20F6E"/>
    <w:rsid w:val="00C21759"/>
    <w:rsid w:val="00C22C54"/>
    <w:rsid w:val="00C26615"/>
    <w:rsid w:val="00C27802"/>
    <w:rsid w:val="00C37BBD"/>
    <w:rsid w:val="00C4748F"/>
    <w:rsid w:val="00C50B27"/>
    <w:rsid w:val="00C51D51"/>
    <w:rsid w:val="00C54E5C"/>
    <w:rsid w:val="00C749C0"/>
    <w:rsid w:val="00C830A1"/>
    <w:rsid w:val="00C8343E"/>
    <w:rsid w:val="00C900AE"/>
    <w:rsid w:val="00C971FB"/>
    <w:rsid w:val="00C9792A"/>
    <w:rsid w:val="00CA13F6"/>
    <w:rsid w:val="00CA2624"/>
    <w:rsid w:val="00CA2F8E"/>
    <w:rsid w:val="00CA6CA4"/>
    <w:rsid w:val="00CB0890"/>
    <w:rsid w:val="00CB0DDA"/>
    <w:rsid w:val="00CB13FB"/>
    <w:rsid w:val="00CB6616"/>
    <w:rsid w:val="00CC0F3D"/>
    <w:rsid w:val="00CC1CF1"/>
    <w:rsid w:val="00CC26BE"/>
    <w:rsid w:val="00CC428D"/>
    <w:rsid w:val="00CC6827"/>
    <w:rsid w:val="00CD35AD"/>
    <w:rsid w:val="00CE53D7"/>
    <w:rsid w:val="00CE7F17"/>
    <w:rsid w:val="00CF0B01"/>
    <w:rsid w:val="00CF3A8B"/>
    <w:rsid w:val="00D00F95"/>
    <w:rsid w:val="00D02139"/>
    <w:rsid w:val="00D1001F"/>
    <w:rsid w:val="00D11D2D"/>
    <w:rsid w:val="00D26F13"/>
    <w:rsid w:val="00D36181"/>
    <w:rsid w:val="00D36F01"/>
    <w:rsid w:val="00D412D2"/>
    <w:rsid w:val="00D42C66"/>
    <w:rsid w:val="00D53181"/>
    <w:rsid w:val="00D722C3"/>
    <w:rsid w:val="00D8148B"/>
    <w:rsid w:val="00D84559"/>
    <w:rsid w:val="00D919ED"/>
    <w:rsid w:val="00D91BE7"/>
    <w:rsid w:val="00DA0737"/>
    <w:rsid w:val="00DA50C2"/>
    <w:rsid w:val="00DA57FD"/>
    <w:rsid w:val="00DB5155"/>
    <w:rsid w:val="00DB5164"/>
    <w:rsid w:val="00DB6735"/>
    <w:rsid w:val="00DC68ED"/>
    <w:rsid w:val="00DD31A4"/>
    <w:rsid w:val="00DF4006"/>
    <w:rsid w:val="00DF6904"/>
    <w:rsid w:val="00DF6AF1"/>
    <w:rsid w:val="00E046E8"/>
    <w:rsid w:val="00E103C6"/>
    <w:rsid w:val="00E10FCB"/>
    <w:rsid w:val="00E14BB0"/>
    <w:rsid w:val="00E1502C"/>
    <w:rsid w:val="00E15E10"/>
    <w:rsid w:val="00E17C36"/>
    <w:rsid w:val="00E20911"/>
    <w:rsid w:val="00E272DA"/>
    <w:rsid w:val="00E30354"/>
    <w:rsid w:val="00E3137B"/>
    <w:rsid w:val="00E36ADF"/>
    <w:rsid w:val="00E3792B"/>
    <w:rsid w:val="00E44CBA"/>
    <w:rsid w:val="00E45220"/>
    <w:rsid w:val="00E465C3"/>
    <w:rsid w:val="00E52B00"/>
    <w:rsid w:val="00E54E2D"/>
    <w:rsid w:val="00E659A4"/>
    <w:rsid w:val="00E66C49"/>
    <w:rsid w:val="00E73CF9"/>
    <w:rsid w:val="00E80A30"/>
    <w:rsid w:val="00E9770D"/>
    <w:rsid w:val="00EB39BD"/>
    <w:rsid w:val="00EB6372"/>
    <w:rsid w:val="00ED0371"/>
    <w:rsid w:val="00ED2F41"/>
    <w:rsid w:val="00ED7D52"/>
    <w:rsid w:val="00EE6BAE"/>
    <w:rsid w:val="00EF032A"/>
    <w:rsid w:val="00F116E2"/>
    <w:rsid w:val="00F12366"/>
    <w:rsid w:val="00F13A52"/>
    <w:rsid w:val="00F14ADC"/>
    <w:rsid w:val="00F1713C"/>
    <w:rsid w:val="00F201FA"/>
    <w:rsid w:val="00F20A80"/>
    <w:rsid w:val="00F3275A"/>
    <w:rsid w:val="00F32D86"/>
    <w:rsid w:val="00F34E9B"/>
    <w:rsid w:val="00F3742C"/>
    <w:rsid w:val="00F45525"/>
    <w:rsid w:val="00F46C27"/>
    <w:rsid w:val="00F57CA9"/>
    <w:rsid w:val="00F57F4C"/>
    <w:rsid w:val="00F60B6C"/>
    <w:rsid w:val="00F6253B"/>
    <w:rsid w:val="00F6669F"/>
    <w:rsid w:val="00F669F2"/>
    <w:rsid w:val="00F67530"/>
    <w:rsid w:val="00F72FE4"/>
    <w:rsid w:val="00F77D54"/>
    <w:rsid w:val="00F80A51"/>
    <w:rsid w:val="00F8249B"/>
    <w:rsid w:val="00F82D02"/>
    <w:rsid w:val="00F911BF"/>
    <w:rsid w:val="00FA0104"/>
    <w:rsid w:val="00FA12D0"/>
    <w:rsid w:val="00FA46E8"/>
    <w:rsid w:val="00FA696F"/>
    <w:rsid w:val="00FB1201"/>
    <w:rsid w:val="00FB1410"/>
    <w:rsid w:val="00FB3150"/>
    <w:rsid w:val="00FC497A"/>
    <w:rsid w:val="00FC778F"/>
    <w:rsid w:val="00FC7927"/>
    <w:rsid w:val="00FD24A8"/>
    <w:rsid w:val="00FD2807"/>
    <w:rsid w:val="00FD4619"/>
    <w:rsid w:val="00FE7A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81"/>
    <o:shapelayout v:ext="edit">
      <o:idmap v:ext="edit" data="1"/>
    </o:shapelayout>
  </w:shapeDefaults>
  <w:decimalSymbol w:val="."/>
  <w:listSeparator w:val=";"/>
  <w14:docId w14:val="7A9CE01F"/>
  <w15:docId w15:val="{BA44CD67-6F67-4F3D-8E85-B23AA1ED3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65D"/>
    <w:rPr>
      <w:rFonts w:ascii="Verdana" w:eastAsia="Times New Roman" w:hAnsi="Verdana" w:cs="Tahoma"/>
      <w:bCs/>
      <w:szCs w:val="24"/>
      <w:lang w:val="es-ES" w:eastAsia="es-ES"/>
    </w:rPr>
  </w:style>
  <w:style w:type="paragraph" w:styleId="Ttulo1">
    <w:name w:val="heading 1"/>
    <w:aliases w:val=" Car,Car"/>
    <w:basedOn w:val="Normal"/>
    <w:next w:val="Normal"/>
    <w:link w:val="Ttulo1Car"/>
    <w:autoRedefine/>
    <w:qFormat/>
    <w:rsid w:val="00122888"/>
    <w:pPr>
      <w:keepNext/>
      <w:numPr>
        <w:numId w:val="6"/>
      </w:numPr>
      <w:pBdr>
        <w:bottom w:val="thickThinSmallGap" w:sz="18" w:space="1" w:color="auto"/>
      </w:pBdr>
      <w:spacing w:before="240" w:after="60"/>
      <w:jc w:val="both"/>
      <w:outlineLvl w:val="0"/>
    </w:pPr>
    <w:rPr>
      <w:rFonts w:ascii="Arial" w:hAnsi="Arial" w:cs="Arial"/>
      <w:b/>
      <w:kern w:val="32"/>
      <w:sz w:val="28"/>
      <w:szCs w:val="28"/>
      <w:lang w:val="es-PE" w:eastAsia="en-US"/>
    </w:rPr>
  </w:style>
  <w:style w:type="paragraph" w:styleId="Ttulo2">
    <w:name w:val="heading 2"/>
    <w:basedOn w:val="Normal"/>
    <w:next w:val="Normal"/>
    <w:link w:val="Ttulo2Car"/>
    <w:qFormat/>
    <w:rsid w:val="00C50B27"/>
    <w:pPr>
      <w:keepNext/>
      <w:outlineLvl w:val="1"/>
    </w:pPr>
    <w:rPr>
      <w:rFonts w:ascii="Arial" w:hAnsi="Arial" w:cs="Times New Roman"/>
      <w:b/>
      <w:bCs w:val="0"/>
      <w:szCs w:val="20"/>
      <w:lang w:val="es-MX"/>
    </w:rPr>
  </w:style>
  <w:style w:type="paragraph" w:styleId="Ttulo3">
    <w:name w:val="heading 3"/>
    <w:basedOn w:val="Normal"/>
    <w:next w:val="Normal"/>
    <w:link w:val="Ttulo3Car"/>
    <w:qFormat/>
    <w:rsid w:val="00C50B27"/>
    <w:pPr>
      <w:keepNext/>
      <w:jc w:val="center"/>
      <w:outlineLvl w:val="2"/>
    </w:pPr>
    <w:rPr>
      <w:rFonts w:ascii="Arial" w:hAnsi="Arial" w:cs="Times New Roman"/>
      <w:bCs w:val="0"/>
      <w:sz w:val="24"/>
      <w:szCs w:val="20"/>
      <w:lang w:val="es-MX"/>
    </w:rPr>
  </w:style>
  <w:style w:type="paragraph" w:styleId="Ttulo4">
    <w:name w:val="heading 4"/>
    <w:basedOn w:val="Normal"/>
    <w:next w:val="Normal"/>
    <w:link w:val="Ttulo4Car"/>
    <w:qFormat/>
    <w:rsid w:val="005D2302"/>
    <w:pPr>
      <w:keepNext/>
      <w:outlineLvl w:val="3"/>
    </w:pPr>
    <w:rPr>
      <w:rFonts w:ascii="Arial" w:hAnsi="Arial" w:cs="Arial"/>
      <w:b/>
      <w:bCs w:val="0"/>
      <w:sz w:val="24"/>
    </w:rPr>
  </w:style>
  <w:style w:type="paragraph" w:styleId="Ttulo8">
    <w:name w:val="heading 8"/>
    <w:basedOn w:val="Normal"/>
    <w:next w:val="Normal"/>
    <w:link w:val="Ttulo8Car"/>
    <w:qFormat/>
    <w:rsid w:val="00397C22"/>
    <w:pPr>
      <w:spacing w:before="240" w:after="60"/>
      <w:outlineLvl w:val="7"/>
    </w:pPr>
    <w:rPr>
      <w:rFonts w:ascii="Times New Roman" w:hAnsi="Times New Roman" w:cs="Times New Roman"/>
      <w:i/>
      <w:i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rsid w:val="005D2302"/>
    <w:rPr>
      <w:rFonts w:ascii="Arial" w:eastAsia="Times New Roman" w:hAnsi="Arial" w:cs="Arial"/>
      <w:b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rsid w:val="005D230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5D2302"/>
    <w:rPr>
      <w:rFonts w:ascii="Verdana" w:eastAsia="Times New Roman" w:hAnsi="Verdana" w:cs="Tahoma"/>
      <w:bCs/>
      <w:sz w:val="20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5D230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D2302"/>
    <w:rPr>
      <w:rFonts w:ascii="Verdana" w:eastAsia="Times New Roman" w:hAnsi="Verdana" w:cs="Tahoma"/>
      <w:bCs/>
      <w:sz w:val="20"/>
      <w:szCs w:val="24"/>
      <w:lang w:val="es-ES" w:eastAsia="es-ES"/>
    </w:rPr>
  </w:style>
  <w:style w:type="character" w:styleId="Hipervnculo">
    <w:name w:val="Hyperlink"/>
    <w:basedOn w:val="Fuentedeprrafopredeter"/>
    <w:rsid w:val="005D2302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5D2302"/>
    <w:rPr>
      <w:i/>
      <w:iCs/>
    </w:rPr>
  </w:style>
  <w:style w:type="character" w:styleId="nfasissutil">
    <w:name w:val="Subtle Emphasis"/>
    <w:basedOn w:val="Fuentedeprrafopredeter"/>
    <w:uiPriority w:val="19"/>
    <w:qFormat/>
    <w:rsid w:val="005D2302"/>
    <w:rPr>
      <w:i/>
      <w:iCs/>
      <w:color w:val="808080"/>
    </w:rPr>
  </w:style>
  <w:style w:type="character" w:customStyle="1" w:styleId="Ttulo8Car">
    <w:name w:val="Título 8 Car"/>
    <w:basedOn w:val="Fuentedeprrafopredeter"/>
    <w:link w:val="Ttulo8"/>
    <w:rsid w:val="00397C22"/>
    <w:rPr>
      <w:rFonts w:ascii="Times New Roman" w:eastAsia="Times New Roman" w:hAnsi="Times New Roman"/>
      <w:bCs/>
      <w:i/>
      <w:iCs/>
      <w:sz w:val="24"/>
      <w:szCs w:val="24"/>
      <w:lang w:val="es-ES" w:eastAsia="es-ES"/>
    </w:rPr>
  </w:style>
  <w:style w:type="paragraph" w:styleId="Textonotaalfinal">
    <w:name w:val="endnote text"/>
    <w:basedOn w:val="Normal"/>
    <w:link w:val="TextonotaalfinalCar"/>
    <w:semiHidden/>
    <w:rsid w:val="00397C22"/>
    <w:rPr>
      <w:rFonts w:ascii="Times New Roman" w:hAnsi="Times New Roman" w:cs="Times New Roman"/>
      <w:bCs w:val="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397C22"/>
    <w:rPr>
      <w:rFonts w:ascii="Times New Roman" w:eastAsia="Times New Roman" w:hAnsi="Times New Roman"/>
      <w:lang w:val="es-ES" w:eastAsia="es-ES"/>
    </w:rPr>
  </w:style>
  <w:style w:type="character" w:customStyle="1" w:styleId="Ttulo1Car">
    <w:name w:val="Título 1 Car"/>
    <w:aliases w:val=" Car Car,Car Car"/>
    <w:basedOn w:val="Fuentedeprrafopredeter"/>
    <w:link w:val="Ttulo1"/>
    <w:rsid w:val="00122888"/>
    <w:rPr>
      <w:rFonts w:ascii="Arial" w:eastAsia="Times New Roman" w:hAnsi="Arial" w:cs="Arial"/>
      <w:b/>
      <w:bCs/>
      <w:kern w:val="32"/>
      <w:sz w:val="28"/>
      <w:szCs w:val="28"/>
      <w:lang w:val="es-PE"/>
    </w:rPr>
  </w:style>
  <w:style w:type="paragraph" w:styleId="TtuloTDC">
    <w:name w:val="TOC Heading"/>
    <w:basedOn w:val="Ttulo1"/>
    <w:next w:val="Normal"/>
    <w:uiPriority w:val="39"/>
    <w:qFormat/>
    <w:rsid w:val="00122888"/>
    <w:pPr>
      <w:keepLines/>
      <w:spacing w:before="480" w:after="0"/>
      <w:outlineLvl w:val="9"/>
    </w:pPr>
    <w:rPr>
      <w:color w:val="365F91"/>
      <w:kern w:val="0"/>
    </w:rPr>
  </w:style>
  <w:style w:type="character" w:customStyle="1" w:styleId="Ttulo2Car">
    <w:name w:val="Título 2 Car"/>
    <w:basedOn w:val="Fuentedeprrafopredeter"/>
    <w:link w:val="Ttulo2"/>
    <w:rsid w:val="00C50B27"/>
    <w:rPr>
      <w:rFonts w:ascii="Arial" w:eastAsia="Times New Roman" w:hAnsi="Arial"/>
      <w:b/>
      <w:lang w:val="es-MX" w:eastAsia="es-ES"/>
    </w:rPr>
  </w:style>
  <w:style w:type="character" w:customStyle="1" w:styleId="Ttulo3Car">
    <w:name w:val="Título 3 Car"/>
    <w:basedOn w:val="Fuentedeprrafopredeter"/>
    <w:link w:val="Ttulo3"/>
    <w:rsid w:val="00C50B27"/>
    <w:rPr>
      <w:rFonts w:ascii="Arial" w:eastAsia="Times New Roman" w:hAnsi="Arial"/>
      <w:sz w:val="24"/>
      <w:lang w:val="es-MX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0B27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0B27"/>
    <w:rPr>
      <w:rFonts w:ascii="Tahoma" w:eastAsia="Times New Roman" w:hAnsi="Tahoma" w:cs="Tahoma"/>
      <w:bCs/>
      <w:sz w:val="16"/>
      <w:szCs w:val="16"/>
      <w:lang w:val="es-ES" w:eastAsia="es-ES"/>
    </w:rPr>
  </w:style>
  <w:style w:type="paragraph" w:styleId="Sangra2detindependiente">
    <w:name w:val="Body Text Indent 2"/>
    <w:basedOn w:val="Normal"/>
    <w:link w:val="Sangra2detindependienteCar"/>
    <w:rsid w:val="0025286B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25286B"/>
    <w:rPr>
      <w:rFonts w:ascii="Verdana" w:eastAsia="Times New Roman" w:hAnsi="Verdana" w:cs="Tahoma"/>
      <w:bCs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646BA3"/>
    <w:pPr>
      <w:ind w:left="720"/>
      <w:contextualSpacing/>
    </w:pPr>
  </w:style>
  <w:style w:type="table" w:styleId="Tablaconcuadrcula">
    <w:name w:val="Table Grid"/>
    <w:basedOn w:val="Tablanormal"/>
    <w:uiPriority w:val="59"/>
    <w:rsid w:val="00886BF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6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control" Target="activeX/activeX4.xml"/><Relationship Id="rId84" Type="http://schemas.openxmlformats.org/officeDocument/2006/relationships/control" Target="activeX/activeX12.xml"/><Relationship Id="rId89" Type="http://schemas.openxmlformats.org/officeDocument/2006/relationships/image" Target="media/image64.wmf"/><Relationship Id="rId7" Type="http://schemas.openxmlformats.org/officeDocument/2006/relationships/settings" Target="settings.xml"/><Relationship Id="rId71" Type="http://schemas.openxmlformats.org/officeDocument/2006/relationships/image" Target="media/image56.wmf"/><Relationship Id="rId92" Type="http://schemas.openxmlformats.org/officeDocument/2006/relationships/image" Target="media/image65.wmf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w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control" Target="activeX/activeX3.xml"/><Relationship Id="rId74" Type="http://schemas.openxmlformats.org/officeDocument/2006/relationships/control" Target="activeX/activeX7.xml"/><Relationship Id="rId79" Type="http://schemas.openxmlformats.org/officeDocument/2006/relationships/image" Target="media/image60.wmf"/><Relationship Id="rId87" Type="http://schemas.openxmlformats.org/officeDocument/2006/relationships/control" Target="activeX/activeX14.xml"/><Relationship Id="rId102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82" Type="http://schemas.openxmlformats.org/officeDocument/2006/relationships/control" Target="activeX/activeX11.xml"/><Relationship Id="rId90" Type="http://schemas.openxmlformats.org/officeDocument/2006/relationships/control" Target="activeX/activeX16.xml"/><Relationship Id="rId95" Type="http://schemas.openxmlformats.org/officeDocument/2006/relationships/control" Target="activeX/activeX19.xml"/><Relationship Id="rId19" Type="http://schemas.openxmlformats.org/officeDocument/2006/relationships/image" Target="media/image7.png"/><Relationship Id="rId14" Type="http://schemas.openxmlformats.org/officeDocument/2006/relationships/control" Target="activeX/activeX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5.wmf"/><Relationship Id="rId77" Type="http://schemas.openxmlformats.org/officeDocument/2006/relationships/image" Target="media/image59.wmf"/><Relationship Id="rId100" Type="http://schemas.openxmlformats.org/officeDocument/2006/relationships/control" Target="activeX/activeX22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control" Target="activeX/activeX6.xml"/><Relationship Id="rId80" Type="http://schemas.openxmlformats.org/officeDocument/2006/relationships/control" Target="activeX/activeX10.xml"/><Relationship Id="rId85" Type="http://schemas.openxmlformats.org/officeDocument/2006/relationships/control" Target="activeX/activeX13.xml"/><Relationship Id="rId93" Type="http://schemas.openxmlformats.org/officeDocument/2006/relationships/control" Target="activeX/activeX18.xml"/><Relationship Id="rId98" Type="http://schemas.openxmlformats.org/officeDocument/2006/relationships/image" Target="media/image68.wmf"/><Relationship Id="rId3" Type="http://schemas.openxmlformats.org/officeDocument/2006/relationships/customXml" Target="../customXml/item3.xml"/><Relationship Id="rId12" Type="http://schemas.openxmlformats.org/officeDocument/2006/relationships/control" Target="activeX/activeX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4.wmf"/><Relationship Id="rId103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control" Target="activeX/activeX5.xml"/><Relationship Id="rId75" Type="http://schemas.openxmlformats.org/officeDocument/2006/relationships/image" Target="media/image58.wmf"/><Relationship Id="rId83" Type="http://schemas.openxmlformats.org/officeDocument/2006/relationships/image" Target="media/image62.wmf"/><Relationship Id="rId88" Type="http://schemas.openxmlformats.org/officeDocument/2006/relationships/control" Target="activeX/activeX15.xml"/><Relationship Id="rId91" Type="http://schemas.openxmlformats.org/officeDocument/2006/relationships/control" Target="activeX/activeX17.xml"/><Relationship Id="rId96" Type="http://schemas.openxmlformats.org/officeDocument/2006/relationships/image" Target="media/image67.w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wmf"/><Relationship Id="rId73" Type="http://schemas.openxmlformats.org/officeDocument/2006/relationships/image" Target="media/image57.wmf"/><Relationship Id="rId78" Type="http://schemas.openxmlformats.org/officeDocument/2006/relationships/control" Target="activeX/activeX9.xml"/><Relationship Id="rId81" Type="http://schemas.openxmlformats.org/officeDocument/2006/relationships/image" Target="media/image61.wmf"/><Relationship Id="rId86" Type="http://schemas.openxmlformats.org/officeDocument/2006/relationships/image" Target="media/image63.wmf"/><Relationship Id="rId94" Type="http://schemas.openxmlformats.org/officeDocument/2006/relationships/image" Target="media/image66.wmf"/><Relationship Id="rId99" Type="http://schemas.openxmlformats.org/officeDocument/2006/relationships/control" Target="activeX/activeX21.xml"/><Relationship Id="rId10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wmf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control" Target="activeX/activeX8.xml"/><Relationship Id="rId97" Type="http://schemas.openxmlformats.org/officeDocument/2006/relationships/control" Target="activeX/activeX20.xml"/><Relationship Id="rId10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0.png"/><Relationship Id="rId1" Type="http://schemas.openxmlformats.org/officeDocument/2006/relationships/image" Target="media/image6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leasing06\Desktop\Casa\Entregables\Plantillas%20Base%20propuestas\Pase%20a%20produccion\6.Doc.de%20Pase%20a%20Producci&#243;n\Doc.Pase.Prod(IMP-PT-01).Rev3.1.dot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8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9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2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4DA2BF8E0DE04429BC9FAE3C01D0C0C" ma:contentTypeVersion="12" ma:contentTypeDescription="Crear nuevo documento." ma:contentTypeScope="" ma:versionID="1450719175fc582758b222443a31d1d1">
  <xsd:schema xmlns:xsd="http://www.w3.org/2001/XMLSchema" xmlns:xs="http://www.w3.org/2001/XMLSchema" xmlns:p="http://schemas.microsoft.com/office/2006/metadata/properties" xmlns:ns2="9d4c5a42-f7f6-43ed-893c-95674e7ad925" xmlns:ns3="20df49bc-186b-47c2-ab87-b6ae83baf544" targetNamespace="http://schemas.microsoft.com/office/2006/metadata/properties" ma:root="true" ma:fieldsID="48a32ccefe991fc8a49f285e54f7c19a" ns2:_="" ns3:_="">
    <xsd:import namespace="9d4c5a42-f7f6-43ed-893c-95674e7ad925"/>
    <xsd:import namespace="20df49bc-186b-47c2-ab87-b6ae83baf5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4c5a42-f7f6-43ed-893c-95674e7ad9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Etiquetas de imagen" ma:readOnly="false" ma:fieldId="{5cf76f15-5ced-4ddc-b409-7134ff3c332f}" ma:taxonomyMulti="true" ma:sspId="38fc60fe-34f5-47b5-9f1b-480270cea8b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df49bc-186b-47c2-ab87-b6ae83baf54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731bba37-3eae-4bd9-a3ba-fd97625fa5bf}" ma:internalName="TaxCatchAll" ma:showField="CatchAllData" ma:web="20df49bc-186b-47c2-ab87-b6ae83baf5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d4c5a42-f7f6-43ed-893c-95674e7ad925">
      <Terms xmlns="http://schemas.microsoft.com/office/infopath/2007/PartnerControls"/>
    </lcf76f155ced4ddcb4097134ff3c332f>
    <TaxCatchAll xmlns="20df49bc-186b-47c2-ab87-b6ae83baf544" xsi:nil="true"/>
  </documentManagement>
</p:properties>
</file>

<file path=customXml/itemProps1.xml><?xml version="1.0" encoding="utf-8"?>
<ds:datastoreItem xmlns:ds="http://schemas.openxmlformats.org/officeDocument/2006/customXml" ds:itemID="{EC4DCD6C-EF8E-4E66-90D6-DA2D21283B3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3EA495D-E3EA-4392-AB25-35E077FE814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BEA0953-5BE9-4561-84B7-70EAF8FB09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4c5a42-f7f6-43ed-893c-95674e7ad925"/>
    <ds:schemaRef ds:uri="20df49bc-186b-47c2-ab87-b6ae83baf5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8D08ABD-5115-47B9-9E87-8973D77F13A6}">
  <ds:schemaRefs>
    <ds:schemaRef ds:uri="http://schemas.microsoft.com/office/2006/documentManagement/types"/>
    <ds:schemaRef ds:uri="70036ed4-a646-4dcb-a562-86f582db0801"/>
    <ds:schemaRef ds:uri="http://purl.org/dc/terms/"/>
    <ds:schemaRef ds:uri="http://www.w3.org/XML/1998/namespace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purl.org/dc/dcmitype/"/>
    <ds:schemaRef ds:uri="http://purl.org/dc/elements/1.1/"/>
    <ds:schemaRef ds:uri="9d4c5a42-f7f6-43ed-893c-95674e7ad925"/>
    <ds:schemaRef ds:uri="20df49bc-186b-47c2-ab87-b6ae83baf54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Doc.Pase.Prod(IMP-PT-01).Rev3.1.dot</Template>
  <TotalTime>108</TotalTime>
  <Pages>21</Pages>
  <Words>1510</Words>
  <Characters>8309</Characters>
  <Application>Microsoft Office Word</Application>
  <DocSecurity>0</DocSecurity>
  <Lines>69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Gesfor Osmos Perú S.A.</Company>
  <LinksUpToDate>false</LinksUpToDate>
  <CharactersWithSpaces>9800</CharactersWithSpaces>
  <SharedDoc>false</SharedDoc>
  <HLinks>
    <vt:vector size="48" baseType="variant">
      <vt:variant>
        <vt:i4>6684673</vt:i4>
      </vt:variant>
      <vt:variant>
        <vt:i4>21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  <vt:variant>
        <vt:i4>6684673</vt:i4>
      </vt:variant>
      <vt:variant>
        <vt:i4>18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  <vt:variant>
        <vt:i4>6684673</vt:i4>
      </vt:variant>
      <vt:variant>
        <vt:i4>15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  <vt:variant>
        <vt:i4>6684673</vt:i4>
      </vt:variant>
      <vt:variant>
        <vt:i4>12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  <vt:variant>
        <vt:i4>6094967</vt:i4>
      </vt:variant>
      <vt:variant>
        <vt:i4>9</vt:i4>
      </vt:variant>
      <vt:variant>
        <vt:i4>0</vt:i4>
      </vt:variant>
      <vt:variant>
        <vt:i4>5</vt:i4>
      </vt:variant>
      <vt:variant>
        <vt:lpwstr>\\Servidor\Sistema</vt:lpwstr>
      </vt:variant>
      <vt:variant>
        <vt:lpwstr/>
      </vt:variant>
      <vt:variant>
        <vt:i4>6684673</vt:i4>
      </vt:variant>
      <vt:variant>
        <vt:i4>6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  <vt:variant>
        <vt:i4>6684673</vt:i4>
      </vt:variant>
      <vt:variant>
        <vt:i4>3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  <vt:variant>
        <vt:i4>6684673</vt:i4>
      </vt:variant>
      <vt:variant>
        <vt:i4>0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LEASING06</dc:creator>
  <cp:keywords/>
  <dc:description/>
  <cp:lastModifiedBy>Miletza</cp:lastModifiedBy>
  <cp:revision>12</cp:revision>
  <cp:lastPrinted>2018-04-27T16:55:00Z</cp:lastPrinted>
  <dcterms:created xsi:type="dcterms:W3CDTF">2024-03-27T22:10:00Z</dcterms:created>
  <dcterms:modified xsi:type="dcterms:W3CDTF">2024-04-25T18:20:00Z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0x01010014DA2BF8E0DE04429BC9FAE3C01D0C0C</vt:lpwstr>
  </property>
</Properties>
</file>